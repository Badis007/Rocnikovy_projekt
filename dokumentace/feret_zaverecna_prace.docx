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rsidRPr="00AE5523" w14:paraId="0B882832" w14:textId="77777777">
        <w:trPr>
          <w:trHeight w:hRule="exact" w:val="2835"/>
        </w:trPr>
        <w:tc>
          <w:tcPr>
            <w:tcW w:w="9640" w:type="dxa"/>
            <w:gridSpan w:val="3"/>
          </w:tcPr>
          <w:p w14:paraId="2D82BC8D" w14:textId="77777777" w:rsidR="00F03DA6" w:rsidRPr="00AE5523" w:rsidRDefault="00386B41" w:rsidP="00DB42AE">
            <w:pPr>
              <w:pStyle w:val="Rovnice"/>
              <w:tabs>
                <w:tab w:val="clear" w:pos="4253"/>
                <w:tab w:val="clear" w:pos="8505"/>
              </w:tabs>
              <w:spacing w:after="0" w:line="240" w:lineRule="auto"/>
              <w:jc w:val="center"/>
              <w:rPr>
                <w:rFonts w:ascii="Arial Narrow" w:hAnsi="Arial Narrow" w:cs="Arial Narrow"/>
                <w:bCs w:val="0"/>
                <w:iCs w:val="0"/>
              </w:rPr>
            </w:pPr>
            <w:r>
              <w:pict w14:anchorId="6046F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100.5pt">
                  <v:imagedata r:id="rId9" o:title="Logo__SSPU_2016_Barva"/>
                </v:shape>
              </w:pict>
            </w:r>
          </w:p>
        </w:tc>
      </w:tr>
      <w:tr w:rsidR="00F03DA6" w:rsidRPr="00AE5523" w14:paraId="0ABA0B61" w14:textId="77777777">
        <w:trPr>
          <w:trHeight w:val="1415"/>
        </w:trPr>
        <w:tc>
          <w:tcPr>
            <w:tcW w:w="9640" w:type="dxa"/>
            <w:gridSpan w:val="3"/>
            <w:vAlign w:val="center"/>
          </w:tcPr>
          <w:p w14:paraId="017AB7C5" w14:textId="77777777" w:rsidR="00F03DA6" w:rsidRPr="00AE5523" w:rsidRDefault="00811BD3" w:rsidP="009807D3">
            <w:pPr>
              <w:spacing w:before="600" w:after="0" w:line="240" w:lineRule="auto"/>
              <w:jc w:val="center"/>
              <w:rPr>
                <w:rFonts w:ascii="Arial Narrow" w:hAnsi="Arial Narrow" w:cs="Arial Narrow"/>
                <w:b/>
                <w:bCs/>
                <w:caps/>
                <w:sz w:val="48"/>
                <w:szCs w:val="48"/>
              </w:rPr>
            </w:pPr>
            <w:r w:rsidRPr="00AE5523">
              <w:rPr>
                <w:rFonts w:ascii="Arial Narrow" w:hAnsi="Arial Narrow" w:cs="Arial Narrow"/>
                <w:b/>
                <w:bCs/>
                <w:caps/>
                <w:sz w:val="48"/>
                <w:szCs w:val="48"/>
              </w:rPr>
              <w:t>Závěrečná studijní</w:t>
            </w:r>
            <w:r w:rsidR="00C91564" w:rsidRPr="00AE5523">
              <w:rPr>
                <w:rFonts w:ascii="Arial Narrow" w:hAnsi="Arial Narrow" w:cs="Arial Narrow"/>
                <w:b/>
                <w:bCs/>
                <w:caps/>
                <w:sz w:val="48"/>
                <w:szCs w:val="48"/>
              </w:rPr>
              <w:t xml:space="preserve"> práce</w:t>
            </w:r>
          </w:p>
          <w:p w14:paraId="5BE8BD7B" w14:textId="73659372" w:rsidR="00B32B6A" w:rsidRPr="00AE5523" w:rsidRDefault="00B32B6A" w:rsidP="00B32B6A">
            <w:pPr>
              <w:spacing w:after="0" w:line="240" w:lineRule="auto"/>
              <w:jc w:val="center"/>
              <w:rPr>
                <w:rFonts w:ascii="Arial Narrow" w:hAnsi="Arial Narrow" w:cs="Arial Narrow"/>
                <w:b/>
                <w:bCs/>
                <w:sz w:val="36"/>
                <w:szCs w:val="36"/>
              </w:rPr>
            </w:pPr>
            <w:r>
              <w:rPr>
                <w:rFonts w:ascii="Arial Narrow" w:hAnsi="Arial Narrow" w:cs="Arial Narrow"/>
                <w:b/>
                <w:bCs/>
                <w:sz w:val="36"/>
                <w:szCs w:val="36"/>
              </w:rPr>
              <w:t>d</w:t>
            </w:r>
            <w:r w:rsidR="00C91564" w:rsidRPr="00AE5523">
              <w:rPr>
                <w:rFonts w:ascii="Arial Narrow" w:hAnsi="Arial Narrow" w:cs="Arial Narrow"/>
                <w:b/>
                <w:bCs/>
                <w:sz w:val="36"/>
                <w:szCs w:val="36"/>
              </w:rPr>
              <w:t>okumentace</w:t>
            </w:r>
          </w:p>
        </w:tc>
      </w:tr>
      <w:tr w:rsidR="00C91564" w:rsidRPr="00AE5523" w14:paraId="78B99D93" w14:textId="77777777">
        <w:trPr>
          <w:trHeight w:hRule="exact" w:val="1591"/>
        </w:trPr>
        <w:tc>
          <w:tcPr>
            <w:tcW w:w="9640" w:type="dxa"/>
            <w:gridSpan w:val="3"/>
            <w:vAlign w:val="center"/>
          </w:tcPr>
          <w:p w14:paraId="1E533233" w14:textId="74FA8CE3" w:rsidR="00316963" w:rsidRPr="00AE5523" w:rsidRDefault="00316963" w:rsidP="00B32B6A">
            <w:pPr>
              <w:spacing w:after="0" w:line="240" w:lineRule="auto"/>
              <w:jc w:val="center"/>
              <w:rPr>
                <w:rFonts w:ascii="Arial Narrow" w:hAnsi="Arial Narrow" w:cs="Arial Narrow"/>
                <w:b/>
                <w:bCs/>
                <w:sz w:val="44"/>
                <w:szCs w:val="44"/>
              </w:rPr>
            </w:pPr>
            <w:r>
              <w:rPr>
                <w:rFonts w:ascii="Arial Narrow" w:hAnsi="Arial Narrow" w:cs="Arial Narrow"/>
                <w:b/>
                <w:bCs/>
                <w:sz w:val="44"/>
                <w:szCs w:val="44"/>
              </w:rPr>
              <w:t xml:space="preserve">Bezpečnostní systém </w:t>
            </w:r>
            <w:r w:rsidR="00B32B6A">
              <w:rPr>
                <w:rFonts w:ascii="Arial Narrow" w:hAnsi="Arial Narrow" w:cs="Arial Narrow"/>
                <w:b/>
                <w:bCs/>
                <w:sz w:val="44"/>
                <w:szCs w:val="44"/>
              </w:rPr>
              <w:t>se vzdáleným ovládáním</w:t>
            </w:r>
          </w:p>
        </w:tc>
      </w:tr>
      <w:tr w:rsidR="00F03DA6" w:rsidRPr="00AE5523" w14:paraId="1D6D9493" w14:textId="77777777">
        <w:trPr>
          <w:trHeight w:hRule="exact" w:val="567"/>
        </w:trPr>
        <w:tc>
          <w:tcPr>
            <w:tcW w:w="9640" w:type="dxa"/>
            <w:gridSpan w:val="3"/>
          </w:tcPr>
          <w:p w14:paraId="03DF0272" w14:textId="77777777" w:rsidR="00F03DA6" w:rsidRPr="00AE5523" w:rsidRDefault="005D1E42" w:rsidP="00C91564">
            <w:pPr>
              <w:spacing w:after="0" w:line="240" w:lineRule="auto"/>
              <w:jc w:val="center"/>
              <w:rPr>
                <w:rFonts w:ascii="Arial Narrow" w:hAnsi="Arial Narrow" w:cs="Arial Narrow"/>
              </w:rPr>
            </w:pPr>
            <w:r w:rsidRPr="00AE5523">
              <w:rPr>
                <w:rFonts w:ascii="Arial Narrow" w:hAnsi="Arial Narrow" w:cs="Arial Narrow"/>
                <w:sz w:val="40"/>
                <w:szCs w:val="40"/>
              </w:rPr>
              <w:t xml:space="preserve">Jakub </w:t>
            </w:r>
            <w:proofErr w:type="spellStart"/>
            <w:r w:rsidRPr="00AE5523">
              <w:rPr>
                <w:rFonts w:ascii="Arial Narrow" w:hAnsi="Arial Narrow" w:cs="Arial Narrow"/>
                <w:sz w:val="40"/>
                <w:szCs w:val="40"/>
              </w:rPr>
              <w:t>Feret</w:t>
            </w:r>
            <w:proofErr w:type="spellEnd"/>
          </w:p>
        </w:tc>
      </w:tr>
      <w:tr w:rsidR="00C91564" w:rsidRPr="00AE5523" w14:paraId="0F784417" w14:textId="77777777">
        <w:trPr>
          <w:trHeight w:val="4781"/>
        </w:trPr>
        <w:tc>
          <w:tcPr>
            <w:tcW w:w="9640" w:type="dxa"/>
            <w:gridSpan w:val="3"/>
            <w:vAlign w:val="center"/>
          </w:tcPr>
          <w:p w14:paraId="0FE997FB" w14:textId="77777777" w:rsidR="00FC1F9B" w:rsidRPr="00AE5523" w:rsidRDefault="00FC1F9B" w:rsidP="00E41AE1">
            <w:pPr>
              <w:spacing w:after="0" w:line="240" w:lineRule="auto"/>
              <w:jc w:val="center"/>
              <w:rPr>
                <w:rFonts w:ascii="Arial Narrow" w:hAnsi="Arial Narrow" w:cs="Arial Narrow"/>
                <w:sz w:val="40"/>
                <w:szCs w:val="40"/>
              </w:rPr>
            </w:pPr>
          </w:p>
        </w:tc>
      </w:tr>
      <w:tr w:rsidR="00F03DA6" w:rsidRPr="00AE5523" w14:paraId="211B4001" w14:textId="77777777" w:rsidTr="005D5EFD">
        <w:trPr>
          <w:trHeight w:hRule="exact" w:val="108"/>
        </w:trPr>
        <w:tc>
          <w:tcPr>
            <w:tcW w:w="3828" w:type="dxa"/>
            <w:gridSpan w:val="2"/>
          </w:tcPr>
          <w:p w14:paraId="13D8D9E9" w14:textId="77777777" w:rsidR="00F03DA6" w:rsidRPr="00AE5523" w:rsidRDefault="00F03DA6">
            <w:pPr>
              <w:spacing w:after="0" w:line="240" w:lineRule="auto"/>
              <w:rPr>
                <w:rFonts w:ascii="Arial Narrow" w:hAnsi="Arial Narrow" w:cs="Arial Narrow"/>
              </w:rPr>
            </w:pPr>
          </w:p>
        </w:tc>
        <w:tc>
          <w:tcPr>
            <w:tcW w:w="5812" w:type="dxa"/>
          </w:tcPr>
          <w:p w14:paraId="012C71ED" w14:textId="77777777" w:rsidR="00F03DA6" w:rsidRPr="00AE5523" w:rsidRDefault="00F03DA6">
            <w:pPr>
              <w:spacing w:after="0" w:line="240" w:lineRule="auto"/>
              <w:rPr>
                <w:rFonts w:ascii="Arial Narrow" w:hAnsi="Arial Narrow" w:cs="Arial Narrow"/>
              </w:rPr>
            </w:pPr>
          </w:p>
        </w:tc>
      </w:tr>
      <w:tr w:rsidR="005D5EFD" w:rsidRPr="00AE5523" w14:paraId="4EF39C74" w14:textId="77777777" w:rsidTr="005D5EFD">
        <w:trPr>
          <w:trHeight w:hRule="exact" w:val="930"/>
        </w:trPr>
        <w:tc>
          <w:tcPr>
            <w:tcW w:w="2410" w:type="dxa"/>
            <w:vAlign w:val="center"/>
          </w:tcPr>
          <w:p w14:paraId="2D7334F7" w14:textId="77777777" w:rsidR="005D5EFD" w:rsidRPr="00AE5523" w:rsidRDefault="005D5EFD" w:rsidP="005D5EFD">
            <w:pPr>
              <w:spacing w:after="0" w:line="240" w:lineRule="auto"/>
              <w:ind w:left="397" w:right="284"/>
              <w:rPr>
                <w:rFonts w:ascii="Arial Narrow" w:hAnsi="Arial Narrow" w:cs="Arial Narrow"/>
                <w:sz w:val="28"/>
                <w:szCs w:val="28"/>
              </w:rPr>
            </w:pPr>
            <w:r w:rsidRPr="00AE5523">
              <w:rPr>
                <w:rFonts w:ascii="Arial Narrow" w:hAnsi="Arial Narrow" w:cs="Arial Narrow"/>
                <w:b/>
                <w:bCs/>
                <w:sz w:val="28"/>
                <w:szCs w:val="28"/>
              </w:rPr>
              <w:t>Obor:</w:t>
            </w:r>
            <w:r w:rsidRPr="00AE5523">
              <w:rPr>
                <w:rFonts w:ascii="Arial Narrow" w:hAnsi="Arial Narrow" w:cs="Arial Narrow"/>
                <w:sz w:val="28"/>
                <w:szCs w:val="28"/>
              </w:rPr>
              <w:t xml:space="preserve"> </w:t>
            </w:r>
          </w:p>
          <w:p w14:paraId="37C3BB77" w14:textId="77777777" w:rsidR="005D5EFD" w:rsidRPr="00AE5523"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6AFB8A40" w14:textId="77777777" w:rsidR="005D5EFD" w:rsidRPr="00AE5523" w:rsidRDefault="005D5EFD" w:rsidP="005D5EFD">
            <w:pPr>
              <w:spacing w:after="0" w:line="240" w:lineRule="auto"/>
              <w:ind w:left="397" w:right="284"/>
              <w:jc w:val="left"/>
              <w:rPr>
                <w:rFonts w:ascii="Arial Narrow" w:hAnsi="Arial Narrow" w:cs="Arial Narrow"/>
                <w:sz w:val="28"/>
                <w:szCs w:val="28"/>
              </w:rPr>
            </w:pPr>
            <w:bookmarkStart w:id="0" w:name="Rozevírací2"/>
            <w:r w:rsidRPr="00AE5523">
              <w:rPr>
                <w:rFonts w:ascii="Arial Narrow" w:hAnsi="Arial Narrow" w:cs="Arial Narrow"/>
                <w:sz w:val="28"/>
                <w:szCs w:val="28"/>
              </w:rPr>
              <w:t xml:space="preserve">18-20-M/01 INFORMAČNÍ TECHNOLOGIE </w:t>
            </w:r>
            <w:r w:rsidRPr="00AE5523">
              <w:rPr>
                <w:rFonts w:ascii="Arial Narrow" w:hAnsi="Arial Narrow" w:cs="Arial Narrow"/>
                <w:sz w:val="28"/>
                <w:szCs w:val="28"/>
              </w:rPr>
              <w:br/>
              <w:t xml:space="preserve">se zaměřením na počítačové sítě a programování </w:t>
            </w:r>
            <w:bookmarkEnd w:id="0"/>
          </w:p>
        </w:tc>
      </w:tr>
      <w:tr w:rsidR="005D5EFD" w:rsidRPr="00AE5523" w14:paraId="5BFD8462" w14:textId="77777777" w:rsidTr="005D5EFD">
        <w:trPr>
          <w:trHeight w:hRule="exact" w:val="930"/>
        </w:trPr>
        <w:tc>
          <w:tcPr>
            <w:tcW w:w="2410" w:type="dxa"/>
            <w:vAlign w:val="center"/>
          </w:tcPr>
          <w:p w14:paraId="72C5FADC" w14:textId="77777777" w:rsidR="005D5EFD" w:rsidRPr="00AE5523" w:rsidRDefault="005D5EFD" w:rsidP="005D5EFD">
            <w:pPr>
              <w:spacing w:line="240" w:lineRule="auto"/>
              <w:ind w:left="397" w:right="284"/>
              <w:rPr>
                <w:rFonts w:ascii="Arial Narrow" w:hAnsi="Arial Narrow" w:cs="Arial Narrow"/>
                <w:b/>
                <w:bCs/>
                <w:sz w:val="28"/>
                <w:szCs w:val="28"/>
              </w:rPr>
            </w:pPr>
            <w:r w:rsidRPr="00AE5523">
              <w:rPr>
                <w:rFonts w:ascii="Arial Narrow" w:hAnsi="Arial Narrow" w:cs="Arial Narrow"/>
                <w:b/>
                <w:bCs/>
                <w:sz w:val="28"/>
                <w:szCs w:val="28"/>
              </w:rPr>
              <w:t>Třída:</w:t>
            </w:r>
          </w:p>
          <w:p w14:paraId="3035B944" w14:textId="77777777" w:rsidR="005D5EFD" w:rsidRPr="00AE5523" w:rsidRDefault="005D5EFD" w:rsidP="005D5EFD">
            <w:pPr>
              <w:spacing w:after="0" w:line="240" w:lineRule="auto"/>
              <w:ind w:left="397" w:right="284"/>
              <w:rPr>
                <w:rFonts w:ascii="Arial Narrow" w:hAnsi="Arial Narrow" w:cs="Arial Narrow"/>
                <w:b/>
                <w:bCs/>
                <w:sz w:val="28"/>
                <w:szCs w:val="28"/>
              </w:rPr>
            </w:pPr>
            <w:r w:rsidRPr="00AE5523">
              <w:rPr>
                <w:rFonts w:ascii="Arial Narrow" w:hAnsi="Arial Narrow" w:cs="Arial Narrow"/>
                <w:b/>
                <w:bCs/>
                <w:sz w:val="28"/>
                <w:szCs w:val="28"/>
              </w:rPr>
              <w:t>Školní rok:</w:t>
            </w:r>
          </w:p>
        </w:tc>
        <w:tc>
          <w:tcPr>
            <w:tcW w:w="7230" w:type="dxa"/>
            <w:gridSpan w:val="2"/>
            <w:vAlign w:val="center"/>
          </w:tcPr>
          <w:p w14:paraId="18113C8C" w14:textId="77777777" w:rsidR="005D5EFD" w:rsidRPr="00AE5523" w:rsidRDefault="005D5EFD" w:rsidP="005D5EFD">
            <w:pPr>
              <w:spacing w:line="240" w:lineRule="auto"/>
              <w:ind w:left="397" w:right="284"/>
              <w:jc w:val="left"/>
              <w:rPr>
                <w:rFonts w:ascii="Arial Narrow" w:hAnsi="Arial Narrow" w:cs="Arial Narrow"/>
                <w:sz w:val="28"/>
                <w:szCs w:val="28"/>
              </w:rPr>
            </w:pPr>
            <w:r w:rsidRPr="00AE5523">
              <w:rPr>
                <w:rFonts w:ascii="Arial Narrow" w:hAnsi="Arial Narrow" w:cs="Arial Narrow"/>
                <w:sz w:val="28"/>
                <w:szCs w:val="28"/>
              </w:rPr>
              <w:t>IT4</w:t>
            </w:r>
          </w:p>
          <w:p w14:paraId="684C8E57" w14:textId="77777777" w:rsidR="005D5EFD" w:rsidRPr="00AE5523" w:rsidRDefault="005D5EFD" w:rsidP="00D12AB2">
            <w:pPr>
              <w:spacing w:after="0" w:line="240" w:lineRule="auto"/>
              <w:ind w:left="397" w:right="284"/>
              <w:jc w:val="left"/>
              <w:rPr>
                <w:rFonts w:ascii="Arial Narrow" w:hAnsi="Arial Narrow" w:cs="Arial Narrow"/>
                <w:sz w:val="28"/>
                <w:szCs w:val="28"/>
              </w:rPr>
            </w:pPr>
            <w:r w:rsidRPr="00AE5523">
              <w:rPr>
                <w:rFonts w:ascii="Arial Narrow" w:hAnsi="Arial Narrow" w:cs="Arial Narrow"/>
                <w:sz w:val="28"/>
                <w:szCs w:val="28"/>
              </w:rPr>
              <w:t>201</w:t>
            </w:r>
            <w:r w:rsidR="005D1E42" w:rsidRPr="00AE5523">
              <w:rPr>
                <w:rFonts w:ascii="Arial Narrow" w:hAnsi="Arial Narrow" w:cs="Arial Narrow"/>
                <w:sz w:val="28"/>
                <w:szCs w:val="28"/>
              </w:rPr>
              <w:t>7</w:t>
            </w:r>
            <w:r w:rsidRPr="00AE5523">
              <w:rPr>
                <w:rFonts w:ascii="Arial Narrow" w:hAnsi="Arial Narrow" w:cs="Arial Narrow"/>
                <w:sz w:val="28"/>
                <w:szCs w:val="28"/>
              </w:rPr>
              <w:t>/201</w:t>
            </w:r>
            <w:r w:rsidR="005D1E42" w:rsidRPr="00AE5523">
              <w:rPr>
                <w:rFonts w:ascii="Arial Narrow" w:hAnsi="Arial Narrow" w:cs="Arial Narrow"/>
                <w:sz w:val="28"/>
                <w:szCs w:val="28"/>
              </w:rPr>
              <w:t>8</w:t>
            </w:r>
          </w:p>
        </w:tc>
      </w:tr>
    </w:tbl>
    <w:p w14:paraId="27CC8935" w14:textId="77777777" w:rsidR="00F03DA6" w:rsidRPr="00AE5523" w:rsidRDefault="00F03DA6">
      <w:pPr>
        <w:sectPr w:rsidR="00F03DA6" w:rsidRPr="00AE5523">
          <w:footerReference w:type="default" r:id="rId10"/>
          <w:headerReference w:type="first" r:id="rId11"/>
          <w:pgSz w:w="11907" w:h="16840" w:code="9"/>
          <w:pgMar w:top="1134" w:right="851" w:bottom="851" w:left="1418" w:header="709" w:footer="709" w:gutter="0"/>
          <w:pgNumType w:start="1"/>
          <w:cols w:space="708"/>
          <w:titlePg/>
        </w:sectPr>
      </w:pPr>
    </w:p>
    <w:p w14:paraId="5BFF4BCF" w14:textId="77777777" w:rsidR="004579B9" w:rsidRDefault="004579B9" w:rsidP="004579B9">
      <w:pPr>
        <w:pStyle w:val="Nadpis6"/>
        <w:rPr>
          <w:sz w:val="24"/>
          <w:szCs w:val="24"/>
        </w:rPr>
      </w:pPr>
      <w:bookmarkStart w:id="1" w:name="_Toc502090781"/>
    </w:p>
    <w:p w14:paraId="0BDC16E5" w14:textId="77777777" w:rsidR="0087774F" w:rsidRPr="0087774F" w:rsidRDefault="0087774F" w:rsidP="0087774F"/>
    <w:p w14:paraId="79AAEA08" w14:textId="77777777" w:rsidR="004579B9" w:rsidRPr="00AE5523" w:rsidRDefault="004579B9" w:rsidP="004579B9">
      <w:pPr>
        <w:pStyle w:val="Nadpis6"/>
        <w:rPr>
          <w:sz w:val="24"/>
          <w:szCs w:val="24"/>
        </w:rPr>
      </w:pPr>
      <w:r w:rsidRPr="00AE5523">
        <w:rPr>
          <w:sz w:val="24"/>
          <w:szCs w:val="24"/>
        </w:rPr>
        <w:lastRenderedPageBreak/>
        <w:t>Poděkování</w:t>
      </w:r>
      <w:bookmarkEnd w:id="1"/>
    </w:p>
    <w:p w14:paraId="2CE11C62" w14:textId="77777777" w:rsidR="004579B9" w:rsidRPr="00AE5523" w:rsidRDefault="004579B9" w:rsidP="004579B9">
      <w:r w:rsidRPr="00AE5523">
        <w:rPr>
          <w:i/>
        </w:rPr>
        <w:t xml:space="preserve">Děkuji panu učiteli Ing. Petru </w:t>
      </w:r>
      <w:proofErr w:type="spellStart"/>
      <w:r w:rsidRPr="00AE5523">
        <w:rPr>
          <w:i/>
        </w:rPr>
        <w:t>Grussmannovi</w:t>
      </w:r>
      <w:proofErr w:type="spellEnd"/>
      <w:r w:rsidRPr="00AE5523">
        <w:rPr>
          <w:i/>
        </w:rPr>
        <w:t xml:space="preserve"> za cenné rady, panu učiteli Mgr. Marcelu </w:t>
      </w:r>
      <w:proofErr w:type="spellStart"/>
      <w:r w:rsidRPr="00AE5523">
        <w:rPr>
          <w:i/>
        </w:rPr>
        <w:t>Godovskému</w:t>
      </w:r>
      <w:proofErr w:type="spellEnd"/>
      <w:r w:rsidRPr="00AE5523">
        <w:rPr>
          <w:i/>
        </w:rPr>
        <w:t xml:space="preserve"> za pomoc se součástkami a panu učiteli Mgr. Markovi </w:t>
      </w:r>
      <w:proofErr w:type="spellStart"/>
      <w:r w:rsidRPr="00AE5523">
        <w:rPr>
          <w:i/>
        </w:rPr>
        <w:t>Lučnému</w:t>
      </w:r>
      <w:proofErr w:type="spellEnd"/>
      <w:r w:rsidRPr="00AE5523">
        <w:rPr>
          <w:i/>
        </w:rPr>
        <w:t xml:space="preserve"> za rady a pomoc při nahrání aplikace na školní </w:t>
      </w:r>
      <w:proofErr w:type="spellStart"/>
      <w:r w:rsidRPr="00AE5523">
        <w:rPr>
          <w:i/>
        </w:rPr>
        <w:t>hosting</w:t>
      </w:r>
      <w:proofErr w:type="spellEnd"/>
      <w:r w:rsidRPr="00AE5523">
        <w:rPr>
          <w:i/>
        </w:rPr>
        <w:t>.</w:t>
      </w:r>
    </w:p>
    <w:p w14:paraId="7B7D686D" w14:textId="77777777" w:rsidR="004A12E0" w:rsidRPr="00AE5523" w:rsidRDefault="008B6730" w:rsidP="00320CEC">
      <w:pPr>
        <w:spacing w:before="8520"/>
        <w:jc w:val="left"/>
        <w:rPr>
          <w:rStyle w:val="Pokec"/>
          <w:emboss w:val="0"/>
          <w:color w:val="auto"/>
        </w:rPr>
      </w:pPr>
      <w:r w:rsidRPr="00AE5523">
        <w:rPr>
          <w:rStyle w:val="Pokec"/>
          <w:emboss w:val="0"/>
          <w:color w:val="auto"/>
        </w:rPr>
        <w:t xml:space="preserve">Prohlašuji, že jsem závěrečnou práci vypracoval samostatně a uvedl veškeré použité </w:t>
      </w:r>
      <w:r w:rsidRPr="00AE5523">
        <w:rPr>
          <w:rStyle w:val="Pokec"/>
          <w:emboss w:val="0"/>
          <w:color w:val="auto"/>
        </w:rPr>
        <w:br/>
        <w:t>informační zdroje</w:t>
      </w:r>
      <w:r w:rsidR="004A12E0" w:rsidRPr="00AE5523">
        <w:rPr>
          <w:rStyle w:val="Pokec"/>
          <w:emboss w:val="0"/>
          <w:color w:val="auto"/>
        </w:rPr>
        <w:t>.</w:t>
      </w:r>
    </w:p>
    <w:p w14:paraId="151C26CB" w14:textId="77777777" w:rsidR="00320CEC" w:rsidRPr="00AE5523" w:rsidRDefault="00320CEC" w:rsidP="00320CEC">
      <w:pPr>
        <w:jc w:val="left"/>
        <w:rPr>
          <w:rStyle w:val="Pokec"/>
          <w:emboss w:val="0"/>
          <w:color w:val="auto"/>
        </w:rPr>
      </w:pPr>
      <w:r w:rsidRPr="00AE5523">
        <w:rPr>
          <w:rStyle w:val="Pokec"/>
          <w:emboss w:val="0"/>
          <w:color w:val="auto"/>
        </w:rPr>
        <w:t xml:space="preserve">Souhlasím, aby tato studijní práce byla použita k výukovým účelům na Střední průmyslové </w:t>
      </w:r>
      <w:r w:rsidRPr="00AE5523">
        <w:rPr>
          <w:rStyle w:val="Pokec"/>
          <w:emboss w:val="0"/>
          <w:color w:val="auto"/>
        </w:rPr>
        <w:br/>
        <w:t xml:space="preserve">a umělecké škole v Opavě, Praskova </w:t>
      </w:r>
      <w:r w:rsidRPr="00AE5523">
        <w:t>399/8.</w:t>
      </w:r>
    </w:p>
    <w:p w14:paraId="740903B3" w14:textId="77777777" w:rsidR="008B6730" w:rsidRPr="00AE5523" w:rsidRDefault="008B6730" w:rsidP="008B6730">
      <w:pPr>
        <w:spacing w:before="120"/>
        <w:jc w:val="left"/>
        <w:rPr>
          <w:rStyle w:val="Pokec"/>
          <w:emboss w:val="0"/>
          <w:color w:val="auto"/>
        </w:rPr>
      </w:pPr>
      <w:r w:rsidRPr="00AE5523">
        <w:rPr>
          <w:rStyle w:val="Pokec"/>
          <w:emboss w:val="0"/>
          <w:color w:val="auto"/>
        </w:rPr>
        <w:t xml:space="preserve">V Opavě </w:t>
      </w:r>
      <w:r w:rsidRPr="00AE5523">
        <w:rPr>
          <w:rStyle w:val="Pokec"/>
          <w:emboss w:val="0"/>
          <w:color w:val="auto"/>
        </w:rPr>
        <w:tab/>
        <w:t>31. 12. 201</w:t>
      </w:r>
      <w:r w:rsidR="005D1E42" w:rsidRPr="00AE5523">
        <w:rPr>
          <w:rStyle w:val="Pokec"/>
          <w:emboss w:val="0"/>
          <w:color w:val="auto"/>
        </w:rPr>
        <w:t>7</w:t>
      </w:r>
    </w:p>
    <w:p w14:paraId="6C0C2C1F" w14:textId="344775B4" w:rsidR="004579B9" w:rsidRPr="004579B9" w:rsidRDefault="004A12E0" w:rsidP="004579B9">
      <w:pPr>
        <w:pBdr>
          <w:top w:val="single" w:sz="4" w:space="1" w:color="auto"/>
        </w:pBdr>
        <w:ind w:left="4963" w:firstLine="709"/>
        <w:rPr>
          <w:i/>
        </w:rPr>
      </w:pPr>
      <w:r w:rsidRPr="00AE5523">
        <w:rPr>
          <w:rStyle w:val="Pokec"/>
          <w:i/>
          <w:emboss w:val="0"/>
          <w:color w:val="auto"/>
        </w:rPr>
        <w:t xml:space="preserve">podpis </w:t>
      </w:r>
      <w:r w:rsidR="008B6730" w:rsidRPr="00AE5523">
        <w:rPr>
          <w:rStyle w:val="Pokec"/>
          <w:i/>
          <w:emboss w:val="0"/>
          <w:color w:val="auto"/>
        </w:rPr>
        <w:t>autora práce</w:t>
      </w:r>
      <w:bookmarkStart w:id="2" w:name="_Toc37577728"/>
    </w:p>
    <w:p w14:paraId="6B626F29" w14:textId="344775B4" w:rsidR="00FA07B3" w:rsidRPr="00AE5523" w:rsidRDefault="00FA07B3" w:rsidP="00FA07B3">
      <w:pPr>
        <w:rPr>
          <w:b/>
          <w:sz w:val="28"/>
          <w:szCs w:val="28"/>
        </w:rPr>
      </w:pPr>
      <w:r w:rsidRPr="00AE5523">
        <w:rPr>
          <w:b/>
          <w:sz w:val="28"/>
          <w:szCs w:val="28"/>
        </w:rPr>
        <w:lastRenderedPageBreak/>
        <w:t>Anotace</w:t>
      </w:r>
    </w:p>
    <w:p w14:paraId="3A4F67B0" w14:textId="2F9D07D3" w:rsidR="00FA07B3" w:rsidRPr="00AE5523" w:rsidRDefault="002569E8" w:rsidP="00FA07B3">
      <w:r>
        <w:t>Projekt se zabývá tvorbou</w:t>
      </w:r>
      <w:r w:rsidR="00FA07B3" w:rsidRPr="00AE5523">
        <w:t xml:space="preserve"> bezpečnostní</w:t>
      </w:r>
      <w:r>
        <w:t>ho</w:t>
      </w:r>
      <w:r w:rsidR="00FA07B3" w:rsidRPr="00AE5523">
        <w:t xml:space="preserve"> systém</w:t>
      </w:r>
      <w:r>
        <w:t>u</w:t>
      </w:r>
      <w:r w:rsidR="00FA07B3" w:rsidRPr="00AE5523">
        <w:t xml:space="preserve"> s</w:t>
      </w:r>
      <w:r w:rsidR="00AC31BA" w:rsidRPr="00AE5523">
        <w:t xml:space="preserve"> možností bezdrátového ovládání </w:t>
      </w:r>
      <w:r w:rsidR="00F43C53">
        <w:t xml:space="preserve">přes </w:t>
      </w:r>
      <w:proofErr w:type="spellStart"/>
      <w:r w:rsidR="00F43C53">
        <w:t>WiFi</w:t>
      </w:r>
      <w:proofErr w:type="spellEnd"/>
      <w:r w:rsidR="00F43C53">
        <w:t>. S</w:t>
      </w:r>
      <w:r w:rsidR="00FA07B3" w:rsidRPr="00AE5523">
        <w:t>kládá</w:t>
      </w:r>
      <w:r w:rsidR="00F43C53">
        <w:t xml:space="preserve"> se</w:t>
      </w:r>
      <w:r w:rsidR="00FA07B3" w:rsidRPr="00AE5523">
        <w:t xml:space="preserve"> z hardwarové a softwarové části. Základ hardwarové části tvoří hlavně vývojová deska </w:t>
      </w:r>
      <w:proofErr w:type="spellStart"/>
      <w:r w:rsidR="00FA07B3" w:rsidRPr="00AE5523">
        <w:t>NodeMcu</w:t>
      </w:r>
      <w:proofErr w:type="spellEnd"/>
      <w:r w:rsidR="00FA07B3" w:rsidRPr="00AE5523">
        <w:t>. Zařízení pomocí ultrazvukového senzoru snímá vzdálenost k nejbližší překážce, a pokud se tato vzdálenost změní, spustí se program. Ten po uplynutí aktivační doby upozorní uživatele SMS zprávou na možné</w:t>
      </w:r>
      <w:r w:rsidR="002619F2">
        <w:t xml:space="preserve"> narušení bezpečnosti. Zařízení lze</w:t>
      </w:r>
      <w:r w:rsidR="00FA07B3" w:rsidRPr="00AE5523">
        <w:t xml:space="preserve"> aktivovat i deaktivovat zadáním hesla z klávesnice, popřípadě pomocí webové aplikace. Programová část bezpečnostního systému je řešena v jazyce </w:t>
      </w:r>
      <w:proofErr w:type="spellStart"/>
      <w:r w:rsidR="00FA07B3" w:rsidRPr="00AE5523">
        <w:t>Arduino</w:t>
      </w:r>
      <w:proofErr w:type="spellEnd"/>
      <w:r w:rsidR="00FA07B3" w:rsidRPr="00AE5523">
        <w:t xml:space="preserve">, což je kombinace jazyků C a C++. Druhou část projektu tvoří webová aplikace vyvinutá v jazyce PHP </w:t>
      </w:r>
      <w:r w:rsidR="00662E96" w:rsidRPr="00AE5523">
        <w:t>s využitím</w:t>
      </w:r>
      <w:r w:rsidR="00FA07B3" w:rsidRPr="00AE5523">
        <w:t> </w:t>
      </w:r>
      <w:proofErr w:type="spellStart"/>
      <w:r w:rsidR="00FA07B3" w:rsidRPr="00AE5523">
        <w:t>Nette</w:t>
      </w:r>
      <w:proofErr w:type="spellEnd"/>
      <w:r w:rsidR="00FA07B3" w:rsidRPr="00AE5523">
        <w:t xml:space="preserve"> </w:t>
      </w:r>
      <w:proofErr w:type="spellStart"/>
      <w:r w:rsidR="00FA07B3" w:rsidRPr="00AE5523">
        <w:t>Frameworku</w:t>
      </w:r>
      <w:proofErr w:type="spellEnd"/>
      <w:r w:rsidR="00FA07B3" w:rsidRPr="00AE5523">
        <w:t xml:space="preserve">. Tato aplikace umožňuje po přihlášení vzdáleně ovládat </w:t>
      </w:r>
      <w:r w:rsidR="00EA55ED">
        <w:t xml:space="preserve">bezpečnostní </w:t>
      </w:r>
      <w:r w:rsidR="00FA07B3" w:rsidRPr="00AE5523">
        <w:t>zařízení. Administrátor může kromě aktivace nebo deaktivace alarmu také upra</w:t>
      </w:r>
      <w:r w:rsidR="00AC31BA" w:rsidRPr="00AE5523">
        <w:t>vova</w:t>
      </w:r>
      <w:r w:rsidR="00FA07B3" w:rsidRPr="00AE5523">
        <w:t>t časové prodlevy před aktivací</w:t>
      </w:r>
      <w:r w:rsidR="00662E96" w:rsidRPr="00AE5523">
        <w:t xml:space="preserve"> nebo spravovat uživatelské účty</w:t>
      </w:r>
      <w:r w:rsidR="00FA07B3" w:rsidRPr="00AE5523">
        <w:t>.</w:t>
      </w:r>
    </w:p>
    <w:p w14:paraId="1349A514" w14:textId="77777777" w:rsidR="00FA07B3" w:rsidRPr="00AE5523" w:rsidRDefault="00FA07B3" w:rsidP="00FA07B3">
      <w:pPr>
        <w:rPr>
          <w:b/>
          <w:sz w:val="28"/>
          <w:szCs w:val="28"/>
        </w:rPr>
      </w:pPr>
      <w:r w:rsidRPr="00AE5523">
        <w:rPr>
          <w:b/>
          <w:sz w:val="28"/>
          <w:szCs w:val="28"/>
        </w:rPr>
        <w:t>Klíčová slova</w:t>
      </w:r>
    </w:p>
    <w:p w14:paraId="0B4EB773" w14:textId="77777777" w:rsidR="00FA07B3" w:rsidRPr="00AE5523" w:rsidRDefault="00FA07B3" w:rsidP="005F3335">
      <w:r w:rsidRPr="00AE5523">
        <w:t xml:space="preserve">Bezpečnost; </w:t>
      </w:r>
      <w:proofErr w:type="spellStart"/>
      <w:r w:rsidRPr="00AE5523">
        <w:t>NodeMcu</w:t>
      </w:r>
      <w:proofErr w:type="spellEnd"/>
      <w:r w:rsidRPr="00AE5523">
        <w:t xml:space="preserve">; ESP8266; </w:t>
      </w:r>
      <w:proofErr w:type="spellStart"/>
      <w:r w:rsidRPr="00AE5523">
        <w:t>Nette</w:t>
      </w:r>
      <w:proofErr w:type="spellEnd"/>
      <w:r w:rsidRPr="00AE5523">
        <w:t xml:space="preserve">; </w:t>
      </w:r>
      <w:proofErr w:type="spellStart"/>
      <w:r w:rsidRPr="00AE5523">
        <w:t>WiFi</w:t>
      </w:r>
      <w:proofErr w:type="spellEnd"/>
      <w:r w:rsidRPr="00AE5523">
        <w:t xml:space="preserve">; bezdrátová komunikace; webová aplikace; </w:t>
      </w:r>
      <w:proofErr w:type="spellStart"/>
      <w:r w:rsidRPr="00AE5523">
        <w:t>Arduino</w:t>
      </w:r>
      <w:proofErr w:type="spellEnd"/>
      <w:r w:rsidRPr="00AE5523">
        <w:t>; PHP</w:t>
      </w:r>
    </w:p>
    <w:p w14:paraId="65E07FAE" w14:textId="77777777" w:rsidR="00F03DA6" w:rsidRPr="00AE5523"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bookmarkEnd w:id="2"/>
      <w:r w:rsidRPr="00AE5523">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9D14885" w14:textId="77777777" w:rsidR="003053CB" w:rsidRPr="00532415" w:rsidRDefault="00F03DA6">
      <w:pPr>
        <w:pStyle w:val="Obsah2"/>
        <w:rPr>
          <w:rFonts w:ascii="Calibri" w:hAnsi="Calibri"/>
          <w:b w:val="0"/>
          <w:caps w:val="0"/>
          <w:sz w:val="22"/>
          <w:szCs w:val="22"/>
        </w:rPr>
      </w:pPr>
      <w:r w:rsidRPr="00AE5523">
        <w:rPr>
          <w:b w:val="0"/>
          <w:bCs/>
          <w:szCs w:val="36"/>
        </w:rPr>
        <w:fldChar w:fldCharType="begin"/>
      </w:r>
      <w:r w:rsidRPr="00AE5523">
        <w:rPr>
          <w:b w:val="0"/>
          <w:bCs/>
          <w:szCs w:val="36"/>
        </w:rPr>
        <w:instrText xml:space="preserve"> TOC \h \z \t "Nadpis 1;2;Nadpis 2;3;Nadpis 3;4;Nadpis 4;5;Nadpis;2;Část;1" </w:instrText>
      </w:r>
      <w:r w:rsidRPr="00AE5523">
        <w:rPr>
          <w:b w:val="0"/>
          <w:bCs/>
          <w:szCs w:val="36"/>
        </w:rPr>
        <w:fldChar w:fldCharType="separate"/>
      </w:r>
      <w:hyperlink w:anchor="_Toc503478439" w:history="1">
        <w:r w:rsidR="003053CB" w:rsidRPr="00E83055">
          <w:rPr>
            <w:rStyle w:val="Hypertextovodkaz"/>
          </w:rPr>
          <w:t>Úvod</w:t>
        </w:r>
        <w:r w:rsidR="003053CB">
          <w:rPr>
            <w:webHidden/>
          </w:rPr>
          <w:tab/>
        </w:r>
        <w:r w:rsidR="003053CB">
          <w:rPr>
            <w:webHidden/>
          </w:rPr>
          <w:fldChar w:fldCharType="begin"/>
        </w:r>
        <w:r w:rsidR="003053CB">
          <w:rPr>
            <w:webHidden/>
          </w:rPr>
          <w:instrText xml:space="preserve"> PAGEREF _Toc503478439 \h </w:instrText>
        </w:r>
        <w:r w:rsidR="003053CB">
          <w:rPr>
            <w:webHidden/>
          </w:rPr>
        </w:r>
        <w:r w:rsidR="003053CB">
          <w:rPr>
            <w:webHidden/>
          </w:rPr>
          <w:fldChar w:fldCharType="separate"/>
        </w:r>
        <w:r w:rsidR="00DE1872">
          <w:rPr>
            <w:webHidden/>
          </w:rPr>
          <w:t>6</w:t>
        </w:r>
        <w:r w:rsidR="003053CB">
          <w:rPr>
            <w:webHidden/>
          </w:rPr>
          <w:fldChar w:fldCharType="end"/>
        </w:r>
      </w:hyperlink>
    </w:p>
    <w:p w14:paraId="4CD7EC8F" w14:textId="77777777" w:rsidR="003053CB" w:rsidRPr="00532415" w:rsidRDefault="00386B41">
      <w:pPr>
        <w:pStyle w:val="Obsah2"/>
        <w:rPr>
          <w:rFonts w:ascii="Calibri" w:hAnsi="Calibri"/>
          <w:b w:val="0"/>
          <w:caps w:val="0"/>
          <w:sz w:val="22"/>
          <w:szCs w:val="22"/>
        </w:rPr>
      </w:pPr>
      <w:hyperlink w:anchor="_Toc503478440" w:history="1">
        <w:r w:rsidR="003053CB" w:rsidRPr="00E83055">
          <w:rPr>
            <w:rStyle w:val="Hypertextovodkaz"/>
            <w:iCs/>
          </w:rPr>
          <w:t>1</w:t>
        </w:r>
        <w:r w:rsidR="003053CB" w:rsidRPr="00532415">
          <w:rPr>
            <w:rFonts w:ascii="Calibri" w:hAnsi="Calibri"/>
            <w:b w:val="0"/>
            <w:caps w:val="0"/>
            <w:sz w:val="22"/>
            <w:szCs w:val="22"/>
          </w:rPr>
          <w:tab/>
        </w:r>
        <w:r w:rsidR="003053CB" w:rsidRPr="00E83055">
          <w:rPr>
            <w:rStyle w:val="Hypertextovodkaz"/>
            <w:iCs/>
          </w:rPr>
          <w:t>Výroba bezpečnostního systému</w:t>
        </w:r>
        <w:r w:rsidR="003053CB">
          <w:rPr>
            <w:webHidden/>
          </w:rPr>
          <w:tab/>
        </w:r>
        <w:r w:rsidR="003053CB">
          <w:rPr>
            <w:webHidden/>
          </w:rPr>
          <w:fldChar w:fldCharType="begin"/>
        </w:r>
        <w:r w:rsidR="003053CB">
          <w:rPr>
            <w:webHidden/>
          </w:rPr>
          <w:instrText xml:space="preserve"> PAGEREF _Toc503478440 \h </w:instrText>
        </w:r>
        <w:r w:rsidR="003053CB">
          <w:rPr>
            <w:webHidden/>
          </w:rPr>
        </w:r>
        <w:r w:rsidR="003053CB">
          <w:rPr>
            <w:webHidden/>
          </w:rPr>
          <w:fldChar w:fldCharType="separate"/>
        </w:r>
        <w:r w:rsidR="00DE1872">
          <w:rPr>
            <w:webHidden/>
          </w:rPr>
          <w:t>7</w:t>
        </w:r>
        <w:r w:rsidR="003053CB">
          <w:rPr>
            <w:webHidden/>
          </w:rPr>
          <w:fldChar w:fldCharType="end"/>
        </w:r>
      </w:hyperlink>
    </w:p>
    <w:p w14:paraId="129B066A" w14:textId="77777777" w:rsidR="003053CB" w:rsidRPr="00532415" w:rsidRDefault="00386B41">
      <w:pPr>
        <w:pStyle w:val="Obsah2"/>
        <w:rPr>
          <w:rFonts w:ascii="Calibri" w:hAnsi="Calibri"/>
          <w:b w:val="0"/>
          <w:caps w:val="0"/>
          <w:sz w:val="22"/>
          <w:szCs w:val="22"/>
        </w:rPr>
      </w:pPr>
      <w:hyperlink w:anchor="_Toc503478441" w:history="1">
        <w:r w:rsidR="003053CB" w:rsidRPr="00E83055">
          <w:rPr>
            <w:rStyle w:val="Hypertextovodkaz"/>
          </w:rPr>
          <w:t>2</w:t>
        </w:r>
        <w:r w:rsidR="003053CB" w:rsidRPr="00532415">
          <w:rPr>
            <w:rFonts w:ascii="Calibri" w:hAnsi="Calibri"/>
            <w:b w:val="0"/>
            <w:caps w:val="0"/>
            <w:sz w:val="22"/>
            <w:szCs w:val="22"/>
          </w:rPr>
          <w:tab/>
        </w:r>
        <w:r w:rsidR="003053CB" w:rsidRPr="00E83055">
          <w:rPr>
            <w:rStyle w:val="Hypertextovodkaz"/>
          </w:rPr>
          <w:t>Princip fungování vzdáleného ovládání</w:t>
        </w:r>
        <w:r w:rsidR="003053CB">
          <w:rPr>
            <w:webHidden/>
          </w:rPr>
          <w:tab/>
        </w:r>
        <w:r w:rsidR="003053CB">
          <w:rPr>
            <w:webHidden/>
          </w:rPr>
          <w:fldChar w:fldCharType="begin"/>
        </w:r>
        <w:r w:rsidR="003053CB">
          <w:rPr>
            <w:webHidden/>
          </w:rPr>
          <w:instrText xml:space="preserve"> PAGEREF _Toc503478441 \h </w:instrText>
        </w:r>
        <w:r w:rsidR="003053CB">
          <w:rPr>
            <w:webHidden/>
          </w:rPr>
        </w:r>
        <w:r w:rsidR="003053CB">
          <w:rPr>
            <w:webHidden/>
          </w:rPr>
          <w:fldChar w:fldCharType="separate"/>
        </w:r>
        <w:r w:rsidR="00DE1872">
          <w:rPr>
            <w:webHidden/>
          </w:rPr>
          <w:t>8</w:t>
        </w:r>
        <w:r w:rsidR="003053CB">
          <w:rPr>
            <w:webHidden/>
          </w:rPr>
          <w:fldChar w:fldCharType="end"/>
        </w:r>
      </w:hyperlink>
    </w:p>
    <w:p w14:paraId="6051C987" w14:textId="77777777" w:rsidR="003053CB" w:rsidRPr="00532415" w:rsidRDefault="00386B41">
      <w:pPr>
        <w:pStyle w:val="Obsah2"/>
        <w:rPr>
          <w:rFonts w:ascii="Calibri" w:hAnsi="Calibri"/>
          <w:b w:val="0"/>
          <w:caps w:val="0"/>
          <w:sz w:val="22"/>
          <w:szCs w:val="22"/>
        </w:rPr>
      </w:pPr>
      <w:hyperlink w:anchor="_Toc503478442" w:history="1">
        <w:r w:rsidR="003053CB" w:rsidRPr="00E83055">
          <w:rPr>
            <w:rStyle w:val="Hypertextovodkaz"/>
          </w:rPr>
          <w:t>3</w:t>
        </w:r>
        <w:r w:rsidR="003053CB" w:rsidRPr="00532415">
          <w:rPr>
            <w:rFonts w:ascii="Calibri" w:hAnsi="Calibri"/>
            <w:b w:val="0"/>
            <w:caps w:val="0"/>
            <w:sz w:val="22"/>
            <w:szCs w:val="22"/>
          </w:rPr>
          <w:tab/>
        </w:r>
        <w:r w:rsidR="003053CB" w:rsidRPr="00E83055">
          <w:rPr>
            <w:rStyle w:val="Hypertextovodkaz"/>
          </w:rPr>
          <w:t>Využité technologie</w:t>
        </w:r>
        <w:r w:rsidR="003053CB">
          <w:rPr>
            <w:webHidden/>
          </w:rPr>
          <w:tab/>
        </w:r>
        <w:r w:rsidR="003053CB">
          <w:rPr>
            <w:webHidden/>
          </w:rPr>
          <w:fldChar w:fldCharType="begin"/>
        </w:r>
        <w:r w:rsidR="003053CB">
          <w:rPr>
            <w:webHidden/>
          </w:rPr>
          <w:instrText xml:space="preserve"> PAGEREF _Toc503478442 \h </w:instrText>
        </w:r>
        <w:r w:rsidR="003053CB">
          <w:rPr>
            <w:webHidden/>
          </w:rPr>
        </w:r>
        <w:r w:rsidR="003053CB">
          <w:rPr>
            <w:webHidden/>
          </w:rPr>
          <w:fldChar w:fldCharType="separate"/>
        </w:r>
        <w:r w:rsidR="00DE1872">
          <w:rPr>
            <w:webHidden/>
          </w:rPr>
          <w:t>9</w:t>
        </w:r>
        <w:r w:rsidR="003053CB">
          <w:rPr>
            <w:webHidden/>
          </w:rPr>
          <w:fldChar w:fldCharType="end"/>
        </w:r>
      </w:hyperlink>
    </w:p>
    <w:p w14:paraId="3CAD22A6" w14:textId="77777777" w:rsidR="003053CB" w:rsidRPr="00532415" w:rsidRDefault="00386B41">
      <w:pPr>
        <w:pStyle w:val="Obsah3"/>
        <w:rPr>
          <w:rFonts w:ascii="Calibri" w:hAnsi="Calibri"/>
          <w:smallCaps w:val="0"/>
          <w:sz w:val="22"/>
          <w:szCs w:val="22"/>
        </w:rPr>
      </w:pPr>
      <w:hyperlink w:anchor="_Toc503478443" w:history="1">
        <w:r w:rsidR="003053CB" w:rsidRPr="00E83055">
          <w:rPr>
            <w:rStyle w:val="Hypertextovodkaz"/>
          </w:rPr>
          <w:t>3.1</w:t>
        </w:r>
        <w:r w:rsidR="003053CB" w:rsidRPr="00532415">
          <w:rPr>
            <w:rFonts w:ascii="Calibri" w:hAnsi="Calibri"/>
            <w:smallCaps w:val="0"/>
            <w:sz w:val="22"/>
            <w:szCs w:val="22"/>
          </w:rPr>
          <w:tab/>
        </w:r>
        <w:r w:rsidR="003053CB" w:rsidRPr="00E83055">
          <w:rPr>
            <w:rStyle w:val="Hypertextovodkaz"/>
          </w:rPr>
          <w:t>Hardware</w:t>
        </w:r>
        <w:r w:rsidR="003053CB">
          <w:rPr>
            <w:webHidden/>
          </w:rPr>
          <w:tab/>
        </w:r>
        <w:r w:rsidR="003053CB">
          <w:rPr>
            <w:webHidden/>
          </w:rPr>
          <w:fldChar w:fldCharType="begin"/>
        </w:r>
        <w:r w:rsidR="003053CB">
          <w:rPr>
            <w:webHidden/>
          </w:rPr>
          <w:instrText xml:space="preserve"> PAGEREF _Toc503478443 \h </w:instrText>
        </w:r>
        <w:r w:rsidR="003053CB">
          <w:rPr>
            <w:webHidden/>
          </w:rPr>
        </w:r>
        <w:r w:rsidR="003053CB">
          <w:rPr>
            <w:webHidden/>
          </w:rPr>
          <w:fldChar w:fldCharType="separate"/>
        </w:r>
        <w:r w:rsidR="00DE1872">
          <w:rPr>
            <w:webHidden/>
          </w:rPr>
          <w:t>9</w:t>
        </w:r>
        <w:r w:rsidR="003053CB">
          <w:rPr>
            <w:webHidden/>
          </w:rPr>
          <w:fldChar w:fldCharType="end"/>
        </w:r>
      </w:hyperlink>
    </w:p>
    <w:p w14:paraId="591715A4" w14:textId="77777777" w:rsidR="003053CB" w:rsidRPr="00532415" w:rsidRDefault="00386B41">
      <w:pPr>
        <w:pStyle w:val="Obsah4"/>
        <w:tabs>
          <w:tab w:val="left" w:pos="1418"/>
        </w:tabs>
        <w:rPr>
          <w:rFonts w:ascii="Calibri" w:hAnsi="Calibri"/>
          <w:sz w:val="22"/>
          <w:szCs w:val="22"/>
        </w:rPr>
      </w:pPr>
      <w:hyperlink w:anchor="_Toc503478444" w:history="1">
        <w:r w:rsidR="003053CB" w:rsidRPr="00E83055">
          <w:rPr>
            <w:rStyle w:val="Hypertextovodkaz"/>
          </w:rPr>
          <w:t>3.1.1</w:t>
        </w:r>
        <w:r w:rsidR="003053CB" w:rsidRPr="00532415">
          <w:rPr>
            <w:rFonts w:ascii="Calibri" w:hAnsi="Calibri"/>
            <w:sz w:val="22"/>
            <w:szCs w:val="22"/>
          </w:rPr>
          <w:tab/>
        </w:r>
        <w:r w:rsidR="003053CB" w:rsidRPr="00E83055">
          <w:rPr>
            <w:rStyle w:val="Hypertextovodkaz"/>
          </w:rPr>
          <w:t>Seznam součástek</w:t>
        </w:r>
        <w:r w:rsidR="003053CB">
          <w:rPr>
            <w:webHidden/>
          </w:rPr>
          <w:tab/>
        </w:r>
        <w:r w:rsidR="003053CB">
          <w:rPr>
            <w:webHidden/>
          </w:rPr>
          <w:fldChar w:fldCharType="begin"/>
        </w:r>
        <w:r w:rsidR="003053CB">
          <w:rPr>
            <w:webHidden/>
          </w:rPr>
          <w:instrText xml:space="preserve"> PAGEREF _Toc503478444 \h </w:instrText>
        </w:r>
        <w:r w:rsidR="003053CB">
          <w:rPr>
            <w:webHidden/>
          </w:rPr>
        </w:r>
        <w:r w:rsidR="003053CB">
          <w:rPr>
            <w:webHidden/>
          </w:rPr>
          <w:fldChar w:fldCharType="separate"/>
        </w:r>
        <w:r w:rsidR="00DE1872">
          <w:rPr>
            <w:webHidden/>
          </w:rPr>
          <w:t>9</w:t>
        </w:r>
        <w:r w:rsidR="003053CB">
          <w:rPr>
            <w:webHidden/>
          </w:rPr>
          <w:fldChar w:fldCharType="end"/>
        </w:r>
      </w:hyperlink>
    </w:p>
    <w:p w14:paraId="65A61E86" w14:textId="77777777" w:rsidR="003053CB" w:rsidRPr="00532415" w:rsidRDefault="00386B41">
      <w:pPr>
        <w:pStyle w:val="Obsah4"/>
        <w:tabs>
          <w:tab w:val="left" w:pos="1418"/>
        </w:tabs>
        <w:rPr>
          <w:rFonts w:ascii="Calibri" w:hAnsi="Calibri"/>
          <w:sz w:val="22"/>
          <w:szCs w:val="22"/>
        </w:rPr>
      </w:pPr>
      <w:hyperlink w:anchor="_Toc503478445" w:history="1">
        <w:r w:rsidR="003053CB" w:rsidRPr="00E83055">
          <w:rPr>
            <w:rStyle w:val="Hypertextovodkaz"/>
          </w:rPr>
          <w:t>3.1.2</w:t>
        </w:r>
        <w:r w:rsidR="003053CB" w:rsidRPr="00532415">
          <w:rPr>
            <w:rFonts w:ascii="Calibri" w:hAnsi="Calibri"/>
            <w:sz w:val="22"/>
            <w:szCs w:val="22"/>
          </w:rPr>
          <w:tab/>
        </w:r>
        <w:r w:rsidR="003053CB" w:rsidRPr="00E83055">
          <w:rPr>
            <w:rStyle w:val="Hypertextovodkaz"/>
          </w:rPr>
          <w:t>NodeMcu</w:t>
        </w:r>
        <w:r w:rsidR="003053CB">
          <w:rPr>
            <w:webHidden/>
          </w:rPr>
          <w:tab/>
        </w:r>
        <w:r w:rsidR="003053CB">
          <w:rPr>
            <w:webHidden/>
          </w:rPr>
          <w:fldChar w:fldCharType="begin"/>
        </w:r>
        <w:r w:rsidR="003053CB">
          <w:rPr>
            <w:webHidden/>
          </w:rPr>
          <w:instrText xml:space="preserve"> PAGEREF _Toc503478445 \h </w:instrText>
        </w:r>
        <w:r w:rsidR="003053CB">
          <w:rPr>
            <w:webHidden/>
          </w:rPr>
        </w:r>
        <w:r w:rsidR="003053CB">
          <w:rPr>
            <w:webHidden/>
          </w:rPr>
          <w:fldChar w:fldCharType="separate"/>
        </w:r>
        <w:r w:rsidR="00DE1872">
          <w:rPr>
            <w:webHidden/>
          </w:rPr>
          <w:t>10</w:t>
        </w:r>
        <w:r w:rsidR="003053CB">
          <w:rPr>
            <w:webHidden/>
          </w:rPr>
          <w:fldChar w:fldCharType="end"/>
        </w:r>
      </w:hyperlink>
    </w:p>
    <w:p w14:paraId="30EDF4BD" w14:textId="77777777" w:rsidR="003053CB" w:rsidRPr="00532415" w:rsidRDefault="00386B41">
      <w:pPr>
        <w:pStyle w:val="Obsah4"/>
        <w:tabs>
          <w:tab w:val="left" w:pos="1418"/>
        </w:tabs>
        <w:rPr>
          <w:rFonts w:ascii="Calibri" w:hAnsi="Calibri"/>
          <w:sz w:val="22"/>
          <w:szCs w:val="22"/>
        </w:rPr>
      </w:pPr>
      <w:hyperlink w:anchor="_Toc503478446" w:history="1">
        <w:r w:rsidR="003053CB" w:rsidRPr="00E83055">
          <w:rPr>
            <w:rStyle w:val="Hypertextovodkaz"/>
          </w:rPr>
          <w:t>3.1.3</w:t>
        </w:r>
        <w:r w:rsidR="003053CB" w:rsidRPr="00532415">
          <w:rPr>
            <w:rFonts w:ascii="Calibri" w:hAnsi="Calibri"/>
            <w:sz w:val="22"/>
            <w:szCs w:val="22"/>
          </w:rPr>
          <w:tab/>
        </w:r>
        <w:r w:rsidR="003053CB" w:rsidRPr="00E83055">
          <w:rPr>
            <w:rStyle w:val="Hypertextovodkaz"/>
          </w:rPr>
          <w:t>Ultrazvukový senzor HC-SR04</w:t>
        </w:r>
        <w:r w:rsidR="003053CB">
          <w:rPr>
            <w:webHidden/>
          </w:rPr>
          <w:tab/>
        </w:r>
        <w:r w:rsidR="003053CB">
          <w:rPr>
            <w:webHidden/>
          </w:rPr>
          <w:fldChar w:fldCharType="begin"/>
        </w:r>
        <w:r w:rsidR="003053CB">
          <w:rPr>
            <w:webHidden/>
          </w:rPr>
          <w:instrText xml:space="preserve"> PAGEREF _Toc503478446 \h </w:instrText>
        </w:r>
        <w:r w:rsidR="003053CB">
          <w:rPr>
            <w:webHidden/>
          </w:rPr>
        </w:r>
        <w:r w:rsidR="003053CB">
          <w:rPr>
            <w:webHidden/>
          </w:rPr>
          <w:fldChar w:fldCharType="separate"/>
        </w:r>
        <w:r w:rsidR="00DE1872">
          <w:rPr>
            <w:webHidden/>
          </w:rPr>
          <w:t>10</w:t>
        </w:r>
        <w:r w:rsidR="003053CB">
          <w:rPr>
            <w:webHidden/>
          </w:rPr>
          <w:fldChar w:fldCharType="end"/>
        </w:r>
      </w:hyperlink>
    </w:p>
    <w:p w14:paraId="33D2CC61" w14:textId="77777777" w:rsidR="003053CB" w:rsidRPr="00532415" w:rsidRDefault="00386B41">
      <w:pPr>
        <w:pStyle w:val="Obsah4"/>
        <w:tabs>
          <w:tab w:val="left" w:pos="1418"/>
        </w:tabs>
        <w:rPr>
          <w:rFonts w:ascii="Calibri" w:hAnsi="Calibri"/>
          <w:sz w:val="22"/>
          <w:szCs w:val="22"/>
        </w:rPr>
      </w:pPr>
      <w:hyperlink w:anchor="_Toc503478447" w:history="1">
        <w:r w:rsidR="003053CB" w:rsidRPr="00E83055">
          <w:rPr>
            <w:rStyle w:val="Hypertextovodkaz"/>
          </w:rPr>
          <w:t>3.1.4</w:t>
        </w:r>
        <w:r w:rsidR="003053CB" w:rsidRPr="00532415">
          <w:rPr>
            <w:rFonts w:ascii="Calibri" w:hAnsi="Calibri"/>
            <w:sz w:val="22"/>
            <w:szCs w:val="22"/>
          </w:rPr>
          <w:tab/>
        </w:r>
        <w:r w:rsidR="003053CB" w:rsidRPr="00E83055">
          <w:rPr>
            <w:rStyle w:val="Hypertextovodkaz"/>
          </w:rPr>
          <w:t>LCD displej 1602</w:t>
        </w:r>
        <w:r w:rsidR="003053CB">
          <w:rPr>
            <w:webHidden/>
          </w:rPr>
          <w:tab/>
        </w:r>
        <w:r w:rsidR="003053CB">
          <w:rPr>
            <w:webHidden/>
          </w:rPr>
          <w:fldChar w:fldCharType="begin"/>
        </w:r>
        <w:r w:rsidR="003053CB">
          <w:rPr>
            <w:webHidden/>
          </w:rPr>
          <w:instrText xml:space="preserve"> PAGEREF _Toc503478447 \h </w:instrText>
        </w:r>
        <w:r w:rsidR="003053CB">
          <w:rPr>
            <w:webHidden/>
          </w:rPr>
        </w:r>
        <w:r w:rsidR="003053CB">
          <w:rPr>
            <w:webHidden/>
          </w:rPr>
          <w:fldChar w:fldCharType="separate"/>
        </w:r>
        <w:r w:rsidR="00DE1872">
          <w:rPr>
            <w:webHidden/>
          </w:rPr>
          <w:t>11</w:t>
        </w:r>
        <w:r w:rsidR="003053CB">
          <w:rPr>
            <w:webHidden/>
          </w:rPr>
          <w:fldChar w:fldCharType="end"/>
        </w:r>
      </w:hyperlink>
    </w:p>
    <w:p w14:paraId="38F77749" w14:textId="77777777" w:rsidR="003053CB" w:rsidRPr="00532415" w:rsidRDefault="00386B41">
      <w:pPr>
        <w:pStyle w:val="Obsah4"/>
        <w:tabs>
          <w:tab w:val="left" w:pos="1418"/>
        </w:tabs>
        <w:rPr>
          <w:rFonts w:ascii="Calibri" w:hAnsi="Calibri"/>
          <w:sz w:val="22"/>
          <w:szCs w:val="22"/>
        </w:rPr>
      </w:pPr>
      <w:hyperlink w:anchor="_Toc503478448" w:history="1">
        <w:r w:rsidR="003053CB" w:rsidRPr="00E83055">
          <w:rPr>
            <w:rStyle w:val="Hypertextovodkaz"/>
          </w:rPr>
          <w:t>3.1.5</w:t>
        </w:r>
        <w:r w:rsidR="003053CB" w:rsidRPr="00532415">
          <w:rPr>
            <w:rFonts w:ascii="Calibri" w:hAnsi="Calibri"/>
            <w:sz w:val="22"/>
            <w:szCs w:val="22"/>
          </w:rPr>
          <w:tab/>
        </w:r>
        <w:r w:rsidR="003053CB" w:rsidRPr="00E83055">
          <w:rPr>
            <w:rStyle w:val="Hypertextovodkaz"/>
          </w:rPr>
          <w:t>Membránová klávesnice 4x4</w:t>
        </w:r>
        <w:r w:rsidR="003053CB">
          <w:rPr>
            <w:webHidden/>
          </w:rPr>
          <w:tab/>
        </w:r>
        <w:r w:rsidR="003053CB">
          <w:rPr>
            <w:webHidden/>
          </w:rPr>
          <w:fldChar w:fldCharType="begin"/>
        </w:r>
        <w:r w:rsidR="003053CB">
          <w:rPr>
            <w:webHidden/>
          </w:rPr>
          <w:instrText xml:space="preserve"> PAGEREF _Toc503478448 \h </w:instrText>
        </w:r>
        <w:r w:rsidR="003053CB">
          <w:rPr>
            <w:webHidden/>
          </w:rPr>
        </w:r>
        <w:r w:rsidR="003053CB">
          <w:rPr>
            <w:webHidden/>
          </w:rPr>
          <w:fldChar w:fldCharType="separate"/>
        </w:r>
        <w:r w:rsidR="00DE1872">
          <w:rPr>
            <w:webHidden/>
          </w:rPr>
          <w:t>11</w:t>
        </w:r>
        <w:r w:rsidR="003053CB">
          <w:rPr>
            <w:webHidden/>
          </w:rPr>
          <w:fldChar w:fldCharType="end"/>
        </w:r>
      </w:hyperlink>
    </w:p>
    <w:p w14:paraId="08A80164" w14:textId="77777777" w:rsidR="003053CB" w:rsidRPr="00532415" w:rsidRDefault="00386B41">
      <w:pPr>
        <w:pStyle w:val="Obsah4"/>
        <w:tabs>
          <w:tab w:val="left" w:pos="1418"/>
        </w:tabs>
        <w:rPr>
          <w:rFonts w:ascii="Calibri" w:hAnsi="Calibri"/>
          <w:sz w:val="22"/>
          <w:szCs w:val="22"/>
        </w:rPr>
      </w:pPr>
      <w:hyperlink w:anchor="_Toc503478449" w:history="1">
        <w:r w:rsidR="003053CB" w:rsidRPr="00E83055">
          <w:rPr>
            <w:rStyle w:val="Hypertextovodkaz"/>
          </w:rPr>
          <w:t>3.1.6</w:t>
        </w:r>
        <w:r w:rsidR="003053CB" w:rsidRPr="00532415">
          <w:rPr>
            <w:rFonts w:ascii="Calibri" w:hAnsi="Calibri"/>
            <w:sz w:val="22"/>
            <w:szCs w:val="22"/>
          </w:rPr>
          <w:tab/>
        </w:r>
        <w:r w:rsidR="003053CB" w:rsidRPr="00E83055">
          <w:rPr>
            <w:rStyle w:val="Hypertextovodkaz"/>
          </w:rPr>
          <w:t>Bzučák a LED</w:t>
        </w:r>
        <w:r w:rsidR="003053CB">
          <w:rPr>
            <w:webHidden/>
          </w:rPr>
          <w:tab/>
        </w:r>
        <w:r w:rsidR="003053CB">
          <w:rPr>
            <w:webHidden/>
          </w:rPr>
          <w:fldChar w:fldCharType="begin"/>
        </w:r>
        <w:r w:rsidR="003053CB">
          <w:rPr>
            <w:webHidden/>
          </w:rPr>
          <w:instrText xml:space="preserve"> PAGEREF _Toc503478449 \h </w:instrText>
        </w:r>
        <w:r w:rsidR="003053CB">
          <w:rPr>
            <w:webHidden/>
          </w:rPr>
        </w:r>
        <w:r w:rsidR="003053CB">
          <w:rPr>
            <w:webHidden/>
          </w:rPr>
          <w:fldChar w:fldCharType="separate"/>
        </w:r>
        <w:r w:rsidR="00DE1872">
          <w:rPr>
            <w:webHidden/>
          </w:rPr>
          <w:t>13</w:t>
        </w:r>
        <w:r w:rsidR="003053CB">
          <w:rPr>
            <w:webHidden/>
          </w:rPr>
          <w:fldChar w:fldCharType="end"/>
        </w:r>
      </w:hyperlink>
    </w:p>
    <w:p w14:paraId="304A12F3" w14:textId="77777777" w:rsidR="003053CB" w:rsidRPr="00532415" w:rsidRDefault="00386B41">
      <w:pPr>
        <w:pStyle w:val="Obsah3"/>
        <w:rPr>
          <w:rFonts w:ascii="Calibri" w:hAnsi="Calibri"/>
          <w:smallCaps w:val="0"/>
          <w:sz w:val="22"/>
          <w:szCs w:val="22"/>
        </w:rPr>
      </w:pPr>
      <w:hyperlink w:anchor="_Toc503478450" w:history="1">
        <w:r w:rsidR="003053CB" w:rsidRPr="00E83055">
          <w:rPr>
            <w:rStyle w:val="Hypertextovodkaz"/>
          </w:rPr>
          <w:t>3.2</w:t>
        </w:r>
        <w:r w:rsidR="003053CB" w:rsidRPr="00532415">
          <w:rPr>
            <w:rFonts w:ascii="Calibri" w:hAnsi="Calibri"/>
            <w:smallCaps w:val="0"/>
            <w:sz w:val="22"/>
            <w:szCs w:val="22"/>
          </w:rPr>
          <w:tab/>
        </w:r>
        <w:r w:rsidR="003053CB" w:rsidRPr="00E83055">
          <w:rPr>
            <w:rStyle w:val="Hypertextovodkaz"/>
          </w:rPr>
          <w:t>Napájení</w:t>
        </w:r>
        <w:r w:rsidR="003053CB">
          <w:rPr>
            <w:webHidden/>
          </w:rPr>
          <w:tab/>
        </w:r>
        <w:r w:rsidR="003053CB">
          <w:rPr>
            <w:webHidden/>
          </w:rPr>
          <w:fldChar w:fldCharType="begin"/>
        </w:r>
        <w:r w:rsidR="003053CB">
          <w:rPr>
            <w:webHidden/>
          </w:rPr>
          <w:instrText xml:space="preserve"> PAGEREF _Toc503478450 \h </w:instrText>
        </w:r>
        <w:r w:rsidR="003053CB">
          <w:rPr>
            <w:webHidden/>
          </w:rPr>
        </w:r>
        <w:r w:rsidR="003053CB">
          <w:rPr>
            <w:webHidden/>
          </w:rPr>
          <w:fldChar w:fldCharType="separate"/>
        </w:r>
        <w:r w:rsidR="00DE1872">
          <w:rPr>
            <w:webHidden/>
          </w:rPr>
          <w:t>13</w:t>
        </w:r>
        <w:r w:rsidR="003053CB">
          <w:rPr>
            <w:webHidden/>
          </w:rPr>
          <w:fldChar w:fldCharType="end"/>
        </w:r>
      </w:hyperlink>
    </w:p>
    <w:p w14:paraId="24C5C1E8" w14:textId="77777777" w:rsidR="003053CB" w:rsidRPr="00532415" w:rsidRDefault="00386B41">
      <w:pPr>
        <w:pStyle w:val="Obsah3"/>
        <w:rPr>
          <w:rFonts w:ascii="Calibri" w:hAnsi="Calibri"/>
          <w:smallCaps w:val="0"/>
          <w:sz w:val="22"/>
          <w:szCs w:val="22"/>
        </w:rPr>
      </w:pPr>
      <w:hyperlink w:anchor="_Toc503478451" w:history="1">
        <w:r w:rsidR="003053CB" w:rsidRPr="00E83055">
          <w:rPr>
            <w:rStyle w:val="Hypertextovodkaz"/>
          </w:rPr>
          <w:t>3.3</w:t>
        </w:r>
        <w:r w:rsidR="003053CB" w:rsidRPr="00532415">
          <w:rPr>
            <w:rFonts w:ascii="Calibri" w:hAnsi="Calibri"/>
            <w:smallCaps w:val="0"/>
            <w:sz w:val="22"/>
            <w:szCs w:val="22"/>
          </w:rPr>
          <w:tab/>
        </w:r>
        <w:r w:rsidR="003053CB" w:rsidRPr="00E83055">
          <w:rPr>
            <w:rStyle w:val="Hypertextovodkaz"/>
          </w:rPr>
          <w:t>Software</w:t>
        </w:r>
        <w:r w:rsidR="003053CB">
          <w:rPr>
            <w:webHidden/>
          </w:rPr>
          <w:tab/>
        </w:r>
        <w:r w:rsidR="003053CB">
          <w:rPr>
            <w:webHidden/>
          </w:rPr>
          <w:fldChar w:fldCharType="begin"/>
        </w:r>
        <w:r w:rsidR="003053CB">
          <w:rPr>
            <w:webHidden/>
          </w:rPr>
          <w:instrText xml:space="preserve"> PAGEREF _Toc503478451 \h </w:instrText>
        </w:r>
        <w:r w:rsidR="003053CB">
          <w:rPr>
            <w:webHidden/>
          </w:rPr>
        </w:r>
        <w:r w:rsidR="003053CB">
          <w:rPr>
            <w:webHidden/>
          </w:rPr>
          <w:fldChar w:fldCharType="separate"/>
        </w:r>
        <w:r w:rsidR="00DE1872">
          <w:rPr>
            <w:webHidden/>
          </w:rPr>
          <w:t>14</w:t>
        </w:r>
        <w:r w:rsidR="003053CB">
          <w:rPr>
            <w:webHidden/>
          </w:rPr>
          <w:fldChar w:fldCharType="end"/>
        </w:r>
      </w:hyperlink>
    </w:p>
    <w:p w14:paraId="51AC9BA6" w14:textId="77777777" w:rsidR="003053CB" w:rsidRPr="00532415" w:rsidRDefault="00386B41">
      <w:pPr>
        <w:pStyle w:val="Obsah4"/>
        <w:tabs>
          <w:tab w:val="left" w:pos="1418"/>
        </w:tabs>
        <w:rPr>
          <w:rFonts w:ascii="Calibri" w:hAnsi="Calibri"/>
          <w:sz w:val="22"/>
          <w:szCs w:val="22"/>
        </w:rPr>
      </w:pPr>
      <w:hyperlink w:anchor="_Toc503478452" w:history="1">
        <w:r w:rsidR="003053CB" w:rsidRPr="00E83055">
          <w:rPr>
            <w:rStyle w:val="Hypertextovodkaz"/>
          </w:rPr>
          <w:t>3.3.1</w:t>
        </w:r>
        <w:r w:rsidR="003053CB" w:rsidRPr="00532415">
          <w:rPr>
            <w:rFonts w:ascii="Calibri" w:hAnsi="Calibri"/>
            <w:sz w:val="22"/>
            <w:szCs w:val="22"/>
          </w:rPr>
          <w:tab/>
        </w:r>
        <w:r w:rsidR="003053CB" w:rsidRPr="00E83055">
          <w:rPr>
            <w:rStyle w:val="Hypertextovodkaz"/>
          </w:rPr>
          <w:t>Jazyk Arduino</w:t>
        </w:r>
        <w:r w:rsidR="003053CB">
          <w:rPr>
            <w:webHidden/>
          </w:rPr>
          <w:tab/>
        </w:r>
        <w:r w:rsidR="003053CB">
          <w:rPr>
            <w:webHidden/>
          </w:rPr>
          <w:fldChar w:fldCharType="begin"/>
        </w:r>
        <w:r w:rsidR="003053CB">
          <w:rPr>
            <w:webHidden/>
          </w:rPr>
          <w:instrText xml:space="preserve"> PAGEREF _Toc503478452 \h </w:instrText>
        </w:r>
        <w:r w:rsidR="003053CB">
          <w:rPr>
            <w:webHidden/>
          </w:rPr>
        </w:r>
        <w:r w:rsidR="003053CB">
          <w:rPr>
            <w:webHidden/>
          </w:rPr>
          <w:fldChar w:fldCharType="separate"/>
        </w:r>
        <w:r w:rsidR="00DE1872">
          <w:rPr>
            <w:webHidden/>
          </w:rPr>
          <w:t>14</w:t>
        </w:r>
        <w:r w:rsidR="003053CB">
          <w:rPr>
            <w:webHidden/>
          </w:rPr>
          <w:fldChar w:fldCharType="end"/>
        </w:r>
      </w:hyperlink>
    </w:p>
    <w:p w14:paraId="65DC1C40" w14:textId="77777777" w:rsidR="003053CB" w:rsidRPr="00532415" w:rsidRDefault="00386B41">
      <w:pPr>
        <w:pStyle w:val="Obsah4"/>
        <w:tabs>
          <w:tab w:val="left" w:pos="1418"/>
        </w:tabs>
        <w:rPr>
          <w:rFonts w:ascii="Calibri" w:hAnsi="Calibri"/>
          <w:sz w:val="22"/>
          <w:szCs w:val="22"/>
        </w:rPr>
      </w:pPr>
      <w:hyperlink w:anchor="_Toc503478453" w:history="1">
        <w:r w:rsidR="003053CB" w:rsidRPr="00E83055">
          <w:rPr>
            <w:rStyle w:val="Hypertextovodkaz"/>
          </w:rPr>
          <w:t>3.3.2</w:t>
        </w:r>
        <w:r w:rsidR="003053CB" w:rsidRPr="00532415">
          <w:rPr>
            <w:rFonts w:ascii="Calibri" w:hAnsi="Calibri"/>
            <w:sz w:val="22"/>
            <w:szCs w:val="22"/>
          </w:rPr>
          <w:tab/>
        </w:r>
        <w:r w:rsidR="003053CB" w:rsidRPr="00E83055">
          <w:rPr>
            <w:rStyle w:val="Hypertextovodkaz"/>
          </w:rPr>
          <w:t>Webová aplikace</w:t>
        </w:r>
        <w:r w:rsidR="003053CB">
          <w:rPr>
            <w:webHidden/>
          </w:rPr>
          <w:tab/>
        </w:r>
        <w:r w:rsidR="003053CB">
          <w:rPr>
            <w:webHidden/>
          </w:rPr>
          <w:fldChar w:fldCharType="begin"/>
        </w:r>
        <w:r w:rsidR="003053CB">
          <w:rPr>
            <w:webHidden/>
          </w:rPr>
          <w:instrText xml:space="preserve"> PAGEREF _Toc503478453 \h </w:instrText>
        </w:r>
        <w:r w:rsidR="003053CB">
          <w:rPr>
            <w:webHidden/>
          </w:rPr>
        </w:r>
        <w:r w:rsidR="003053CB">
          <w:rPr>
            <w:webHidden/>
          </w:rPr>
          <w:fldChar w:fldCharType="separate"/>
        </w:r>
        <w:r w:rsidR="00DE1872">
          <w:rPr>
            <w:webHidden/>
          </w:rPr>
          <w:t>14</w:t>
        </w:r>
        <w:r w:rsidR="003053CB">
          <w:rPr>
            <w:webHidden/>
          </w:rPr>
          <w:fldChar w:fldCharType="end"/>
        </w:r>
      </w:hyperlink>
    </w:p>
    <w:p w14:paraId="4834A123" w14:textId="77777777" w:rsidR="003053CB" w:rsidRPr="00532415" w:rsidRDefault="00386B41">
      <w:pPr>
        <w:pStyle w:val="Obsah4"/>
        <w:tabs>
          <w:tab w:val="left" w:pos="1418"/>
        </w:tabs>
        <w:rPr>
          <w:rFonts w:ascii="Calibri" w:hAnsi="Calibri"/>
          <w:sz w:val="22"/>
          <w:szCs w:val="22"/>
        </w:rPr>
      </w:pPr>
      <w:hyperlink w:anchor="_Toc503478454" w:history="1">
        <w:r w:rsidR="003053CB" w:rsidRPr="00E83055">
          <w:rPr>
            <w:rStyle w:val="Hypertextovodkaz"/>
          </w:rPr>
          <w:t>3.3.3</w:t>
        </w:r>
        <w:r w:rsidR="003053CB" w:rsidRPr="00532415">
          <w:rPr>
            <w:rFonts w:ascii="Calibri" w:hAnsi="Calibri"/>
            <w:sz w:val="22"/>
            <w:szCs w:val="22"/>
          </w:rPr>
          <w:tab/>
        </w:r>
        <w:r w:rsidR="003053CB" w:rsidRPr="00E83055">
          <w:rPr>
            <w:rStyle w:val="Hypertextovodkaz"/>
          </w:rPr>
          <w:t>Arduino IDE 1.8.5</w:t>
        </w:r>
        <w:r w:rsidR="003053CB">
          <w:rPr>
            <w:webHidden/>
          </w:rPr>
          <w:tab/>
        </w:r>
        <w:r w:rsidR="003053CB">
          <w:rPr>
            <w:webHidden/>
          </w:rPr>
          <w:fldChar w:fldCharType="begin"/>
        </w:r>
        <w:r w:rsidR="003053CB">
          <w:rPr>
            <w:webHidden/>
          </w:rPr>
          <w:instrText xml:space="preserve"> PAGEREF _Toc503478454 \h </w:instrText>
        </w:r>
        <w:r w:rsidR="003053CB">
          <w:rPr>
            <w:webHidden/>
          </w:rPr>
        </w:r>
        <w:r w:rsidR="003053CB">
          <w:rPr>
            <w:webHidden/>
          </w:rPr>
          <w:fldChar w:fldCharType="separate"/>
        </w:r>
        <w:r w:rsidR="00DE1872">
          <w:rPr>
            <w:webHidden/>
          </w:rPr>
          <w:t>14</w:t>
        </w:r>
        <w:r w:rsidR="003053CB">
          <w:rPr>
            <w:webHidden/>
          </w:rPr>
          <w:fldChar w:fldCharType="end"/>
        </w:r>
      </w:hyperlink>
    </w:p>
    <w:p w14:paraId="2616860C" w14:textId="77777777" w:rsidR="003053CB" w:rsidRPr="00532415" w:rsidRDefault="00386B41">
      <w:pPr>
        <w:pStyle w:val="Obsah4"/>
        <w:tabs>
          <w:tab w:val="left" w:pos="1418"/>
        </w:tabs>
        <w:rPr>
          <w:rFonts w:ascii="Calibri" w:hAnsi="Calibri"/>
          <w:sz w:val="22"/>
          <w:szCs w:val="22"/>
        </w:rPr>
      </w:pPr>
      <w:hyperlink w:anchor="_Toc503478455" w:history="1">
        <w:r w:rsidR="003053CB" w:rsidRPr="00E83055">
          <w:rPr>
            <w:rStyle w:val="Hypertextovodkaz"/>
          </w:rPr>
          <w:t>3.3.4</w:t>
        </w:r>
        <w:r w:rsidR="003053CB" w:rsidRPr="00532415">
          <w:rPr>
            <w:rFonts w:ascii="Calibri" w:hAnsi="Calibri"/>
            <w:sz w:val="22"/>
            <w:szCs w:val="22"/>
          </w:rPr>
          <w:tab/>
        </w:r>
        <w:r w:rsidR="003053CB" w:rsidRPr="00E83055">
          <w:rPr>
            <w:rStyle w:val="Hypertextovodkaz"/>
          </w:rPr>
          <w:t>NetBeans 8.2</w:t>
        </w:r>
        <w:r w:rsidR="003053CB">
          <w:rPr>
            <w:webHidden/>
          </w:rPr>
          <w:tab/>
        </w:r>
        <w:r w:rsidR="003053CB">
          <w:rPr>
            <w:webHidden/>
          </w:rPr>
          <w:fldChar w:fldCharType="begin"/>
        </w:r>
        <w:r w:rsidR="003053CB">
          <w:rPr>
            <w:webHidden/>
          </w:rPr>
          <w:instrText xml:space="preserve"> PAGEREF _Toc503478455 \h </w:instrText>
        </w:r>
        <w:r w:rsidR="003053CB">
          <w:rPr>
            <w:webHidden/>
          </w:rPr>
        </w:r>
        <w:r w:rsidR="003053CB">
          <w:rPr>
            <w:webHidden/>
          </w:rPr>
          <w:fldChar w:fldCharType="separate"/>
        </w:r>
        <w:r w:rsidR="00DE1872">
          <w:rPr>
            <w:webHidden/>
          </w:rPr>
          <w:t>14</w:t>
        </w:r>
        <w:r w:rsidR="003053CB">
          <w:rPr>
            <w:webHidden/>
          </w:rPr>
          <w:fldChar w:fldCharType="end"/>
        </w:r>
      </w:hyperlink>
    </w:p>
    <w:p w14:paraId="49213507" w14:textId="77777777" w:rsidR="003053CB" w:rsidRPr="00532415" w:rsidRDefault="00386B41">
      <w:pPr>
        <w:pStyle w:val="Obsah4"/>
        <w:tabs>
          <w:tab w:val="left" w:pos="1418"/>
        </w:tabs>
        <w:rPr>
          <w:rFonts w:ascii="Calibri" w:hAnsi="Calibri"/>
          <w:sz w:val="22"/>
          <w:szCs w:val="22"/>
        </w:rPr>
      </w:pPr>
      <w:hyperlink w:anchor="_Toc503478456" w:history="1">
        <w:r w:rsidR="003053CB" w:rsidRPr="00E83055">
          <w:rPr>
            <w:rStyle w:val="Hypertextovodkaz"/>
          </w:rPr>
          <w:t>3.3.5</w:t>
        </w:r>
        <w:r w:rsidR="003053CB" w:rsidRPr="00532415">
          <w:rPr>
            <w:rFonts w:ascii="Calibri" w:hAnsi="Calibri"/>
            <w:sz w:val="22"/>
            <w:szCs w:val="22"/>
          </w:rPr>
          <w:tab/>
        </w:r>
        <w:r w:rsidR="003053CB" w:rsidRPr="00E83055">
          <w:rPr>
            <w:rStyle w:val="Hypertextovodkaz"/>
          </w:rPr>
          <w:t>XAMPP 5.6.32</w:t>
        </w:r>
        <w:r w:rsidR="003053CB">
          <w:rPr>
            <w:webHidden/>
          </w:rPr>
          <w:tab/>
        </w:r>
        <w:r w:rsidR="003053CB">
          <w:rPr>
            <w:webHidden/>
          </w:rPr>
          <w:fldChar w:fldCharType="begin"/>
        </w:r>
        <w:r w:rsidR="003053CB">
          <w:rPr>
            <w:webHidden/>
          </w:rPr>
          <w:instrText xml:space="preserve"> PAGEREF _Toc503478456 \h </w:instrText>
        </w:r>
        <w:r w:rsidR="003053CB">
          <w:rPr>
            <w:webHidden/>
          </w:rPr>
        </w:r>
        <w:r w:rsidR="003053CB">
          <w:rPr>
            <w:webHidden/>
          </w:rPr>
          <w:fldChar w:fldCharType="separate"/>
        </w:r>
        <w:r w:rsidR="00DE1872">
          <w:rPr>
            <w:webHidden/>
          </w:rPr>
          <w:t>15</w:t>
        </w:r>
        <w:r w:rsidR="003053CB">
          <w:rPr>
            <w:webHidden/>
          </w:rPr>
          <w:fldChar w:fldCharType="end"/>
        </w:r>
      </w:hyperlink>
    </w:p>
    <w:p w14:paraId="19FC3000" w14:textId="77777777" w:rsidR="003053CB" w:rsidRPr="00532415" w:rsidRDefault="00386B41">
      <w:pPr>
        <w:pStyle w:val="Obsah4"/>
        <w:tabs>
          <w:tab w:val="left" w:pos="1418"/>
        </w:tabs>
        <w:rPr>
          <w:rFonts w:ascii="Calibri" w:hAnsi="Calibri"/>
          <w:sz w:val="22"/>
          <w:szCs w:val="22"/>
        </w:rPr>
      </w:pPr>
      <w:hyperlink w:anchor="_Toc503478457" w:history="1">
        <w:r w:rsidR="003053CB" w:rsidRPr="00E83055">
          <w:rPr>
            <w:rStyle w:val="Hypertextovodkaz"/>
          </w:rPr>
          <w:t>3.3.6</w:t>
        </w:r>
        <w:r w:rsidR="003053CB" w:rsidRPr="00532415">
          <w:rPr>
            <w:rFonts w:ascii="Calibri" w:hAnsi="Calibri"/>
            <w:sz w:val="22"/>
            <w:szCs w:val="22"/>
          </w:rPr>
          <w:tab/>
        </w:r>
        <w:r w:rsidR="003053CB" w:rsidRPr="00E83055">
          <w:rPr>
            <w:rStyle w:val="Hypertextovodkaz"/>
          </w:rPr>
          <w:t>Fritzing 0.9.3b</w:t>
        </w:r>
        <w:r w:rsidR="003053CB">
          <w:rPr>
            <w:webHidden/>
          </w:rPr>
          <w:tab/>
        </w:r>
        <w:r w:rsidR="003053CB">
          <w:rPr>
            <w:webHidden/>
          </w:rPr>
          <w:fldChar w:fldCharType="begin"/>
        </w:r>
        <w:r w:rsidR="003053CB">
          <w:rPr>
            <w:webHidden/>
          </w:rPr>
          <w:instrText xml:space="preserve"> PAGEREF _Toc503478457 \h </w:instrText>
        </w:r>
        <w:r w:rsidR="003053CB">
          <w:rPr>
            <w:webHidden/>
          </w:rPr>
        </w:r>
        <w:r w:rsidR="003053CB">
          <w:rPr>
            <w:webHidden/>
          </w:rPr>
          <w:fldChar w:fldCharType="separate"/>
        </w:r>
        <w:r w:rsidR="00DE1872">
          <w:rPr>
            <w:webHidden/>
          </w:rPr>
          <w:t>15</w:t>
        </w:r>
        <w:r w:rsidR="003053CB">
          <w:rPr>
            <w:webHidden/>
          </w:rPr>
          <w:fldChar w:fldCharType="end"/>
        </w:r>
      </w:hyperlink>
    </w:p>
    <w:p w14:paraId="7ACA3D66" w14:textId="77777777" w:rsidR="003053CB" w:rsidRPr="00532415" w:rsidRDefault="00386B41">
      <w:pPr>
        <w:pStyle w:val="Obsah2"/>
        <w:rPr>
          <w:rFonts w:ascii="Calibri" w:hAnsi="Calibri"/>
          <w:b w:val="0"/>
          <w:caps w:val="0"/>
          <w:sz w:val="22"/>
          <w:szCs w:val="22"/>
        </w:rPr>
      </w:pPr>
      <w:hyperlink w:anchor="_Toc503478458" w:history="1">
        <w:r w:rsidR="003053CB" w:rsidRPr="00E83055">
          <w:rPr>
            <w:rStyle w:val="Hypertextovodkaz"/>
          </w:rPr>
          <w:t>4</w:t>
        </w:r>
        <w:r w:rsidR="003053CB" w:rsidRPr="00532415">
          <w:rPr>
            <w:rFonts w:ascii="Calibri" w:hAnsi="Calibri"/>
            <w:b w:val="0"/>
            <w:caps w:val="0"/>
            <w:sz w:val="22"/>
            <w:szCs w:val="22"/>
          </w:rPr>
          <w:tab/>
        </w:r>
        <w:r w:rsidR="003053CB" w:rsidRPr="00E83055">
          <w:rPr>
            <w:rStyle w:val="Hypertextovodkaz"/>
          </w:rPr>
          <w:t>Způsoby řešení a použité postupy</w:t>
        </w:r>
        <w:r w:rsidR="003053CB">
          <w:rPr>
            <w:webHidden/>
          </w:rPr>
          <w:tab/>
        </w:r>
        <w:r w:rsidR="003053CB">
          <w:rPr>
            <w:webHidden/>
          </w:rPr>
          <w:fldChar w:fldCharType="begin"/>
        </w:r>
        <w:r w:rsidR="003053CB">
          <w:rPr>
            <w:webHidden/>
          </w:rPr>
          <w:instrText xml:space="preserve"> PAGEREF _Toc503478458 \h </w:instrText>
        </w:r>
        <w:r w:rsidR="003053CB">
          <w:rPr>
            <w:webHidden/>
          </w:rPr>
        </w:r>
        <w:r w:rsidR="003053CB">
          <w:rPr>
            <w:webHidden/>
          </w:rPr>
          <w:fldChar w:fldCharType="separate"/>
        </w:r>
        <w:r w:rsidR="00DE1872">
          <w:rPr>
            <w:webHidden/>
          </w:rPr>
          <w:t>16</w:t>
        </w:r>
        <w:r w:rsidR="003053CB">
          <w:rPr>
            <w:webHidden/>
          </w:rPr>
          <w:fldChar w:fldCharType="end"/>
        </w:r>
      </w:hyperlink>
    </w:p>
    <w:p w14:paraId="3BA2643F" w14:textId="77777777" w:rsidR="003053CB" w:rsidRPr="00532415" w:rsidRDefault="00386B41">
      <w:pPr>
        <w:pStyle w:val="Obsah3"/>
        <w:rPr>
          <w:rFonts w:ascii="Calibri" w:hAnsi="Calibri"/>
          <w:smallCaps w:val="0"/>
          <w:sz w:val="22"/>
          <w:szCs w:val="22"/>
        </w:rPr>
      </w:pPr>
      <w:hyperlink w:anchor="_Toc503478459" w:history="1">
        <w:r w:rsidR="003053CB" w:rsidRPr="00E83055">
          <w:rPr>
            <w:rStyle w:val="Hypertextovodkaz"/>
            <w:iCs/>
          </w:rPr>
          <w:t>4.1</w:t>
        </w:r>
        <w:r w:rsidR="003053CB" w:rsidRPr="00532415">
          <w:rPr>
            <w:rFonts w:ascii="Calibri" w:hAnsi="Calibri"/>
            <w:smallCaps w:val="0"/>
            <w:sz w:val="22"/>
            <w:szCs w:val="22"/>
          </w:rPr>
          <w:tab/>
        </w:r>
        <w:r w:rsidR="003053CB" w:rsidRPr="00E83055">
          <w:rPr>
            <w:rStyle w:val="Hypertextovodkaz"/>
            <w:iCs/>
          </w:rPr>
          <w:t>Hardwarové zařízení</w:t>
        </w:r>
        <w:r w:rsidR="003053CB">
          <w:rPr>
            <w:webHidden/>
          </w:rPr>
          <w:tab/>
        </w:r>
        <w:r w:rsidR="003053CB">
          <w:rPr>
            <w:webHidden/>
          </w:rPr>
          <w:fldChar w:fldCharType="begin"/>
        </w:r>
        <w:r w:rsidR="003053CB">
          <w:rPr>
            <w:webHidden/>
          </w:rPr>
          <w:instrText xml:space="preserve"> PAGEREF _Toc503478459 \h </w:instrText>
        </w:r>
        <w:r w:rsidR="003053CB">
          <w:rPr>
            <w:webHidden/>
          </w:rPr>
        </w:r>
        <w:r w:rsidR="003053CB">
          <w:rPr>
            <w:webHidden/>
          </w:rPr>
          <w:fldChar w:fldCharType="separate"/>
        </w:r>
        <w:r w:rsidR="00DE1872">
          <w:rPr>
            <w:webHidden/>
          </w:rPr>
          <w:t>16</w:t>
        </w:r>
        <w:r w:rsidR="003053CB">
          <w:rPr>
            <w:webHidden/>
          </w:rPr>
          <w:fldChar w:fldCharType="end"/>
        </w:r>
      </w:hyperlink>
    </w:p>
    <w:p w14:paraId="5FEC97D5" w14:textId="77777777" w:rsidR="003053CB" w:rsidRPr="00532415" w:rsidRDefault="00386B41">
      <w:pPr>
        <w:pStyle w:val="Obsah4"/>
        <w:tabs>
          <w:tab w:val="left" w:pos="1418"/>
        </w:tabs>
        <w:rPr>
          <w:rFonts w:ascii="Calibri" w:hAnsi="Calibri"/>
          <w:sz w:val="22"/>
          <w:szCs w:val="22"/>
        </w:rPr>
      </w:pPr>
      <w:hyperlink w:anchor="_Toc503478460" w:history="1">
        <w:r w:rsidR="003053CB" w:rsidRPr="00E83055">
          <w:rPr>
            <w:rStyle w:val="Hypertextovodkaz"/>
          </w:rPr>
          <w:t>4.1.1</w:t>
        </w:r>
        <w:r w:rsidR="003053CB" w:rsidRPr="00532415">
          <w:rPr>
            <w:rFonts w:ascii="Calibri" w:hAnsi="Calibri"/>
            <w:sz w:val="22"/>
            <w:szCs w:val="22"/>
          </w:rPr>
          <w:tab/>
        </w:r>
        <w:r w:rsidR="003053CB" w:rsidRPr="00E83055">
          <w:rPr>
            <w:rStyle w:val="Hypertextovodkaz"/>
          </w:rPr>
          <w:t>Nahrávání programu</w:t>
        </w:r>
        <w:r w:rsidR="003053CB">
          <w:rPr>
            <w:webHidden/>
          </w:rPr>
          <w:tab/>
        </w:r>
        <w:r w:rsidR="003053CB">
          <w:rPr>
            <w:webHidden/>
          </w:rPr>
          <w:fldChar w:fldCharType="begin"/>
        </w:r>
        <w:r w:rsidR="003053CB">
          <w:rPr>
            <w:webHidden/>
          </w:rPr>
          <w:instrText xml:space="preserve"> PAGEREF _Toc503478460 \h </w:instrText>
        </w:r>
        <w:r w:rsidR="003053CB">
          <w:rPr>
            <w:webHidden/>
          </w:rPr>
        </w:r>
        <w:r w:rsidR="003053CB">
          <w:rPr>
            <w:webHidden/>
          </w:rPr>
          <w:fldChar w:fldCharType="separate"/>
        </w:r>
        <w:r w:rsidR="00DE1872">
          <w:rPr>
            <w:webHidden/>
          </w:rPr>
          <w:t>16</w:t>
        </w:r>
        <w:r w:rsidR="003053CB">
          <w:rPr>
            <w:webHidden/>
          </w:rPr>
          <w:fldChar w:fldCharType="end"/>
        </w:r>
      </w:hyperlink>
    </w:p>
    <w:p w14:paraId="1289A325" w14:textId="77777777" w:rsidR="003053CB" w:rsidRPr="00532415" w:rsidRDefault="00386B41">
      <w:pPr>
        <w:pStyle w:val="Obsah4"/>
        <w:tabs>
          <w:tab w:val="left" w:pos="1418"/>
        </w:tabs>
        <w:rPr>
          <w:rFonts w:ascii="Calibri" w:hAnsi="Calibri"/>
          <w:sz w:val="22"/>
          <w:szCs w:val="22"/>
        </w:rPr>
      </w:pPr>
      <w:hyperlink w:anchor="_Toc503478461" w:history="1">
        <w:r w:rsidR="003053CB" w:rsidRPr="00E83055">
          <w:rPr>
            <w:rStyle w:val="Hypertextovodkaz"/>
          </w:rPr>
          <w:t>4.1.2</w:t>
        </w:r>
        <w:r w:rsidR="003053CB" w:rsidRPr="00532415">
          <w:rPr>
            <w:rFonts w:ascii="Calibri" w:hAnsi="Calibri"/>
            <w:sz w:val="22"/>
            <w:szCs w:val="22"/>
          </w:rPr>
          <w:tab/>
        </w:r>
        <w:r w:rsidR="003053CB" w:rsidRPr="00E83055">
          <w:rPr>
            <w:rStyle w:val="Hypertextovodkaz"/>
          </w:rPr>
          <w:t>Popis fungování bezpečnostního systému</w:t>
        </w:r>
        <w:r w:rsidR="003053CB">
          <w:rPr>
            <w:webHidden/>
          </w:rPr>
          <w:tab/>
        </w:r>
        <w:r w:rsidR="003053CB">
          <w:rPr>
            <w:webHidden/>
          </w:rPr>
          <w:fldChar w:fldCharType="begin"/>
        </w:r>
        <w:r w:rsidR="003053CB">
          <w:rPr>
            <w:webHidden/>
          </w:rPr>
          <w:instrText xml:space="preserve"> PAGEREF _Toc503478461 \h </w:instrText>
        </w:r>
        <w:r w:rsidR="003053CB">
          <w:rPr>
            <w:webHidden/>
          </w:rPr>
        </w:r>
        <w:r w:rsidR="003053CB">
          <w:rPr>
            <w:webHidden/>
          </w:rPr>
          <w:fldChar w:fldCharType="separate"/>
        </w:r>
        <w:r w:rsidR="00DE1872">
          <w:rPr>
            <w:webHidden/>
          </w:rPr>
          <w:t>16</w:t>
        </w:r>
        <w:r w:rsidR="003053CB">
          <w:rPr>
            <w:webHidden/>
          </w:rPr>
          <w:fldChar w:fldCharType="end"/>
        </w:r>
      </w:hyperlink>
    </w:p>
    <w:p w14:paraId="454470F9" w14:textId="77777777" w:rsidR="003053CB" w:rsidRPr="00532415" w:rsidRDefault="00386B41">
      <w:pPr>
        <w:pStyle w:val="Obsah4"/>
        <w:tabs>
          <w:tab w:val="left" w:pos="1418"/>
        </w:tabs>
        <w:rPr>
          <w:rFonts w:ascii="Calibri" w:hAnsi="Calibri"/>
          <w:sz w:val="22"/>
          <w:szCs w:val="22"/>
        </w:rPr>
      </w:pPr>
      <w:hyperlink w:anchor="_Toc503478462" w:history="1">
        <w:r w:rsidR="003053CB" w:rsidRPr="00E83055">
          <w:rPr>
            <w:rStyle w:val="Hypertextovodkaz"/>
            <w:iCs/>
          </w:rPr>
          <w:t>4.1.3</w:t>
        </w:r>
        <w:r w:rsidR="003053CB" w:rsidRPr="00532415">
          <w:rPr>
            <w:rFonts w:ascii="Calibri" w:hAnsi="Calibri"/>
            <w:sz w:val="22"/>
            <w:szCs w:val="22"/>
          </w:rPr>
          <w:tab/>
        </w:r>
        <w:r w:rsidR="003053CB" w:rsidRPr="00E83055">
          <w:rPr>
            <w:rStyle w:val="Hypertextovodkaz"/>
            <w:iCs/>
          </w:rPr>
          <w:t>Ověření hesla</w:t>
        </w:r>
        <w:r w:rsidR="003053CB">
          <w:rPr>
            <w:webHidden/>
          </w:rPr>
          <w:tab/>
        </w:r>
        <w:r w:rsidR="003053CB">
          <w:rPr>
            <w:webHidden/>
          </w:rPr>
          <w:fldChar w:fldCharType="begin"/>
        </w:r>
        <w:r w:rsidR="003053CB">
          <w:rPr>
            <w:webHidden/>
          </w:rPr>
          <w:instrText xml:space="preserve"> PAGEREF _Toc503478462 \h </w:instrText>
        </w:r>
        <w:r w:rsidR="003053CB">
          <w:rPr>
            <w:webHidden/>
          </w:rPr>
        </w:r>
        <w:r w:rsidR="003053CB">
          <w:rPr>
            <w:webHidden/>
          </w:rPr>
          <w:fldChar w:fldCharType="separate"/>
        </w:r>
        <w:r w:rsidR="00DE1872">
          <w:rPr>
            <w:webHidden/>
          </w:rPr>
          <w:t>17</w:t>
        </w:r>
        <w:r w:rsidR="003053CB">
          <w:rPr>
            <w:webHidden/>
          </w:rPr>
          <w:fldChar w:fldCharType="end"/>
        </w:r>
      </w:hyperlink>
    </w:p>
    <w:p w14:paraId="6DAED293" w14:textId="77777777" w:rsidR="003053CB" w:rsidRPr="00532415" w:rsidRDefault="00386B41">
      <w:pPr>
        <w:pStyle w:val="Obsah4"/>
        <w:tabs>
          <w:tab w:val="left" w:pos="1418"/>
        </w:tabs>
        <w:rPr>
          <w:rFonts w:ascii="Calibri" w:hAnsi="Calibri"/>
          <w:sz w:val="22"/>
          <w:szCs w:val="22"/>
        </w:rPr>
      </w:pPr>
      <w:hyperlink w:anchor="_Toc503478463" w:history="1">
        <w:r w:rsidR="003053CB" w:rsidRPr="00E83055">
          <w:rPr>
            <w:rStyle w:val="Hypertextovodkaz"/>
          </w:rPr>
          <w:t>4.1.4</w:t>
        </w:r>
        <w:r w:rsidR="003053CB" w:rsidRPr="00532415">
          <w:rPr>
            <w:rFonts w:ascii="Calibri" w:hAnsi="Calibri"/>
            <w:sz w:val="22"/>
            <w:szCs w:val="22"/>
          </w:rPr>
          <w:tab/>
        </w:r>
        <w:r w:rsidR="003053CB" w:rsidRPr="00E83055">
          <w:rPr>
            <w:rStyle w:val="Hypertextovodkaz"/>
          </w:rPr>
          <w:t>Změna hesla</w:t>
        </w:r>
        <w:r w:rsidR="003053CB">
          <w:rPr>
            <w:webHidden/>
          </w:rPr>
          <w:tab/>
        </w:r>
        <w:r w:rsidR="003053CB">
          <w:rPr>
            <w:webHidden/>
          </w:rPr>
          <w:fldChar w:fldCharType="begin"/>
        </w:r>
        <w:r w:rsidR="003053CB">
          <w:rPr>
            <w:webHidden/>
          </w:rPr>
          <w:instrText xml:space="preserve"> PAGEREF _Toc503478463 \h </w:instrText>
        </w:r>
        <w:r w:rsidR="003053CB">
          <w:rPr>
            <w:webHidden/>
          </w:rPr>
        </w:r>
        <w:r w:rsidR="003053CB">
          <w:rPr>
            <w:webHidden/>
          </w:rPr>
          <w:fldChar w:fldCharType="separate"/>
        </w:r>
        <w:r w:rsidR="00DE1872">
          <w:rPr>
            <w:webHidden/>
          </w:rPr>
          <w:t>18</w:t>
        </w:r>
        <w:r w:rsidR="003053CB">
          <w:rPr>
            <w:webHidden/>
          </w:rPr>
          <w:fldChar w:fldCharType="end"/>
        </w:r>
      </w:hyperlink>
    </w:p>
    <w:p w14:paraId="66D1549A" w14:textId="77777777" w:rsidR="003053CB" w:rsidRPr="00532415" w:rsidRDefault="00386B41">
      <w:pPr>
        <w:pStyle w:val="Obsah4"/>
        <w:tabs>
          <w:tab w:val="left" w:pos="1418"/>
        </w:tabs>
        <w:rPr>
          <w:rFonts w:ascii="Calibri" w:hAnsi="Calibri"/>
          <w:sz w:val="22"/>
          <w:szCs w:val="22"/>
        </w:rPr>
      </w:pPr>
      <w:hyperlink w:anchor="_Toc503478464" w:history="1">
        <w:r w:rsidR="003053CB" w:rsidRPr="00E83055">
          <w:rPr>
            <w:rStyle w:val="Hypertextovodkaz"/>
          </w:rPr>
          <w:t>4.1.5</w:t>
        </w:r>
        <w:r w:rsidR="003053CB" w:rsidRPr="00532415">
          <w:rPr>
            <w:rFonts w:ascii="Calibri" w:hAnsi="Calibri"/>
            <w:sz w:val="22"/>
            <w:szCs w:val="22"/>
          </w:rPr>
          <w:tab/>
        </w:r>
        <w:r w:rsidR="003053CB" w:rsidRPr="00E83055">
          <w:rPr>
            <w:rStyle w:val="Hypertextovodkaz"/>
          </w:rPr>
          <w:t>Připojení k WiFi</w:t>
        </w:r>
        <w:r w:rsidR="003053CB">
          <w:rPr>
            <w:webHidden/>
          </w:rPr>
          <w:tab/>
        </w:r>
        <w:r w:rsidR="003053CB">
          <w:rPr>
            <w:webHidden/>
          </w:rPr>
          <w:fldChar w:fldCharType="begin"/>
        </w:r>
        <w:r w:rsidR="003053CB">
          <w:rPr>
            <w:webHidden/>
          </w:rPr>
          <w:instrText xml:space="preserve"> PAGEREF _Toc503478464 \h </w:instrText>
        </w:r>
        <w:r w:rsidR="003053CB">
          <w:rPr>
            <w:webHidden/>
          </w:rPr>
        </w:r>
        <w:r w:rsidR="003053CB">
          <w:rPr>
            <w:webHidden/>
          </w:rPr>
          <w:fldChar w:fldCharType="separate"/>
        </w:r>
        <w:r w:rsidR="00DE1872">
          <w:rPr>
            <w:webHidden/>
          </w:rPr>
          <w:t>18</w:t>
        </w:r>
        <w:r w:rsidR="003053CB">
          <w:rPr>
            <w:webHidden/>
          </w:rPr>
          <w:fldChar w:fldCharType="end"/>
        </w:r>
      </w:hyperlink>
    </w:p>
    <w:p w14:paraId="07A773E3" w14:textId="77777777" w:rsidR="003053CB" w:rsidRPr="00532415" w:rsidRDefault="00386B41">
      <w:pPr>
        <w:pStyle w:val="Obsah4"/>
        <w:tabs>
          <w:tab w:val="left" w:pos="1418"/>
        </w:tabs>
        <w:rPr>
          <w:rFonts w:ascii="Calibri" w:hAnsi="Calibri"/>
          <w:sz w:val="22"/>
          <w:szCs w:val="22"/>
        </w:rPr>
      </w:pPr>
      <w:hyperlink w:anchor="_Toc503478465" w:history="1">
        <w:r w:rsidR="003053CB" w:rsidRPr="00E83055">
          <w:rPr>
            <w:rStyle w:val="Hypertextovodkaz"/>
          </w:rPr>
          <w:t>4.1.6</w:t>
        </w:r>
        <w:r w:rsidR="003053CB" w:rsidRPr="00532415">
          <w:rPr>
            <w:rFonts w:ascii="Calibri" w:hAnsi="Calibri"/>
            <w:sz w:val="22"/>
            <w:szCs w:val="22"/>
          </w:rPr>
          <w:tab/>
        </w:r>
        <w:r w:rsidR="003053CB" w:rsidRPr="00E83055">
          <w:rPr>
            <w:rStyle w:val="Hypertextovodkaz"/>
          </w:rPr>
          <w:t>Komunikace se serverem</w:t>
        </w:r>
        <w:r w:rsidR="003053CB">
          <w:rPr>
            <w:webHidden/>
          </w:rPr>
          <w:tab/>
        </w:r>
        <w:r w:rsidR="003053CB">
          <w:rPr>
            <w:webHidden/>
          </w:rPr>
          <w:fldChar w:fldCharType="begin"/>
        </w:r>
        <w:r w:rsidR="003053CB">
          <w:rPr>
            <w:webHidden/>
          </w:rPr>
          <w:instrText xml:space="preserve"> PAGEREF _Toc503478465 \h </w:instrText>
        </w:r>
        <w:r w:rsidR="003053CB">
          <w:rPr>
            <w:webHidden/>
          </w:rPr>
        </w:r>
        <w:r w:rsidR="003053CB">
          <w:rPr>
            <w:webHidden/>
          </w:rPr>
          <w:fldChar w:fldCharType="separate"/>
        </w:r>
        <w:r w:rsidR="00DE1872">
          <w:rPr>
            <w:webHidden/>
          </w:rPr>
          <w:t>18</w:t>
        </w:r>
        <w:r w:rsidR="003053CB">
          <w:rPr>
            <w:webHidden/>
          </w:rPr>
          <w:fldChar w:fldCharType="end"/>
        </w:r>
      </w:hyperlink>
    </w:p>
    <w:p w14:paraId="3E157A12" w14:textId="77777777" w:rsidR="003053CB" w:rsidRPr="00532415" w:rsidRDefault="00386B41">
      <w:pPr>
        <w:pStyle w:val="Obsah5"/>
        <w:tabs>
          <w:tab w:val="right" w:leader="dot" w:pos="8778"/>
        </w:tabs>
        <w:rPr>
          <w:rFonts w:ascii="Calibri" w:hAnsi="Calibri"/>
          <w:noProof/>
          <w:sz w:val="22"/>
          <w:szCs w:val="22"/>
        </w:rPr>
      </w:pPr>
      <w:hyperlink w:anchor="_Toc503478466" w:history="1">
        <w:r w:rsidR="003053CB" w:rsidRPr="00E83055">
          <w:rPr>
            <w:rStyle w:val="Hypertextovodkaz"/>
            <w:noProof/>
          </w:rPr>
          <w:t>Získávání hodnot</w:t>
        </w:r>
        <w:r w:rsidR="003053CB">
          <w:rPr>
            <w:noProof/>
            <w:webHidden/>
          </w:rPr>
          <w:tab/>
        </w:r>
        <w:r w:rsidR="003053CB">
          <w:rPr>
            <w:noProof/>
            <w:webHidden/>
          </w:rPr>
          <w:fldChar w:fldCharType="begin"/>
        </w:r>
        <w:r w:rsidR="003053CB">
          <w:rPr>
            <w:noProof/>
            <w:webHidden/>
          </w:rPr>
          <w:instrText xml:space="preserve"> PAGEREF _Toc503478466 \h </w:instrText>
        </w:r>
        <w:r w:rsidR="003053CB">
          <w:rPr>
            <w:noProof/>
            <w:webHidden/>
          </w:rPr>
        </w:r>
        <w:r w:rsidR="003053CB">
          <w:rPr>
            <w:noProof/>
            <w:webHidden/>
          </w:rPr>
          <w:fldChar w:fldCharType="separate"/>
        </w:r>
        <w:r w:rsidR="00DE1872">
          <w:rPr>
            <w:noProof/>
            <w:webHidden/>
          </w:rPr>
          <w:t>18</w:t>
        </w:r>
        <w:r w:rsidR="003053CB">
          <w:rPr>
            <w:noProof/>
            <w:webHidden/>
          </w:rPr>
          <w:fldChar w:fldCharType="end"/>
        </w:r>
      </w:hyperlink>
    </w:p>
    <w:p w14:paraId="58F8DDA1" w14:textId="77777777" w:rsidR="003053CB" w:rsidRPr="00532415" w:rsidRDefault="00386B41">
      <w:pPr>
        <w:pStyle w:val="Obsah5"/>
        <w:tabs>
          <w:tab w:val="right" w:leader="dot" w:pos="8778"/>
        </w:tabs>
        <w:rPr>
          <w:rFonts w:ascii="Calibri" w:hAnsi="Calibri"/>
          <w:noProof/>
          <w:sz w:val="22"/>
          <w:szCs w:val="22"/>
        </w:rPr>
      </w:pPr>
      <w:hyperlink w:anchor="_Toc503478467" w:history="1">
        <w:r w:rsidR="003053CB" w:rsidRPr="00E83055">
          <w:rPr>
            <w:rStyle w:val="Hypertextovodkaz"/>
            <w:noProof/>
          </w:rPr>
          <w:t>Odesílání hodnot</w:t>
        </w:r>
        <w:r w:rsidR="003053CB">
          <w:rPr>
            <w:noProof/>
            <w:webHidden/>
          </w:rPr>
          <w:tab/>
        </w:r>
        <w:r w:rsidR="003053CB">
          <w:rPr>
            <w:noProof/>
            <w:webHidden/>
          </w:rPr>
          <w:fldChar w:fldCharType="begin"/>
        </w:r>
        <w:r w:rsidR="003053CB">
          <w:rPr>
            <w:noProof/>
            <w:webHidden/>
          </w:rPr>
          <w:instrText xml:space="preserve"> PAGEREF _Toc503478467 \h </w:instrText>
        </w:r>
        <w:r w:rsidR="003053CB">
          <w:rPr>
            <w:noProof/>
            <w:webHidden/>
          </w:rPr>
        </w:r>
        <w:r w:rsidR="003053CB">
          <w:rPr>
            <w:noProof/>
            <w:webHidden/>
          </w:rPr>
          <w:fldChar w:fldCharType="separate"/>
        </w:r>
        <w:r w:rsidR="00DE1872">
          <w:rPr>
            <w:noProof/>
            <w:webHidden/>
          </w:rPr>
          <w:t>19</w:t>
        </w:r>
        <w:r w:rsidR="003053CB">
          <w:rPr>
            <w:noProof/>
            <w:webHidden/>
          </w:rPr>
          <w:fldChar w:fldCharType="end"/>
        </w:r>
      </w:hyperlink>
    </w:p>
    <w:p w14:paraId="5E5B4234" w14:textId="77777777" w:rsidR="003053CB" w:rsidRPr="00532415" w:rsidRDefault="00386B41">
      <w:pPr>
        <w:pStyle w:val="Obsah3"/>
        <w:rPr>
          <w:rFonts w:ascii="Calibri" w:hAnsi="Calibri"/>
          <w:smallCaps w:val="0"/>
          <w:sz w:val="22"/>
          <w:szCs w:val="22"/>
        </w:rPr>
      </w:pPr>
      <w:hyperlink w:anchor="_Toc503478468" w:history="1">
        <w:r w:rsidR="003053CB" w:rsidRPr="00E83055">
          <w:rPr>
            <w:rStyle w:val="Hypertextovodkaz"/>
          </w:rPr>
          <w:t>4.2</w:t>
        </w:r>
        <w:r w:rsidR="003053CB" w:rsidRPr="00532415">
          <w:rPr>
            <w:rFonts w:ascii="Calibri" w:hAnsi="Calibri"/>
            <w:smallCaps w:val="0"/>
            <w:sz w:val="22"/>
            <w:szCs w:val="22"/>
          </w:rPr>
          <w:tab/>
        </w:r>
        <w:r w:rsidR="003053CB" w:rsidRPr="00E83055">
          <w:rPr>
            <w:rStyle w:val="Hypertextovodkaz"/>
          </w:rPr>
          <w:t>Webová aplikace</w:t>
        </w:r>
        <w:r w:rsidR="003053CB">
          <w:rPr>
            <w:webHidden/>
          </w:rPr>
          <w:tab/>
        </w:r>
        <w:r w:rsidR="003053CB">
          <w:rPr>
            <w:webHidden/>
          </w:rPr>
          <w:fldChar w:fldCharType="begin"/>
        </w:r>
        <w:r w:rsidR="003053CB">
          <w:rPr>
            <w:webHidden/>
          </w:rPr>
          <w:instrText xml:space="preserve"> PAGEREF _Toc503478468 \h </w:instrText>
        </w:r>
        <w:r w:rsidR="003053CB">
          <w:rPr>
            <w:webHidden/>
          </w:rPr>
        </w:r>
        <w:r w:rsidR="003053CB">
          <w:rPr>
            <w:webHidden/>
          </w:rPr>
          <w:fldChar w:fldCharType="separate"/>
        </w:r>
        <w:r w:rsidR="00DE1872">
          <w:rPr>
            <w:webHidden/>
          </w:rPr>
          <w:t>20</w:t>
        </w:r>
        <w:r w:rsidR="003053CB">
          <w:rPr>
            <w:webHidden/>
          </w:rPr>
          <w:fldChar w:fldCharType="end"/>
        </w:r>
      </w:hyperlink>
    </w:p>
    <w:p w14:paraId="6E07A120" w14:textId="77777777" w:rsidR="003053CB" w:rsidRPr="00532415" w:rsidRDefault="00386B41">
      <w:pPr>
        <w:pStyle w:val="Obsah4"/>
        <w:tabs>
          <w:tab w:val="left" w:pos="1418"/>
        </w:tabs>
        <w:rPr>
          <w:rFonts w:ascii="Calibri" w:hAnsi="Calibri"/>
          <w:sz w:val="22"/>
          <w:szCs w:val="22"/>
        </w:rPr>
      </w:pPr>
      <w:hyperlink w:anchor="_Toc503478469" w:history="1">
        <w:r w:rsidR="003053CB" w:rsidRPr="00E83055">
          <w:rPr>
            <w:rStyle w:val="Hypertextovodkaz"/>
          </w:rPr>
          <w:t>4.2.1</w:t>
        </w:r>
        <w:r w:rsidR="003053CB" w:rsidRPr="00532415">
          <w:rPr>
            <w:rFonts w:ascii="Calibri" w:hAnsi="Calibri"/>
            <w:sz w:val="22"/>
            <w:szCs w:val="22"/>
          </w:rPr>
          <w:tab/>
        </w:r>
        <w:r w:rsidR="003053CB" w:rsidRPr="00E83055">
          <w:rPr>
            <w:rStyle w:val="Hypertextovodkaz"/>
          </w:rPr>
          <w:t>Přihlášení</w:t>
        </w:r>
        <w:r w:rsidR="003053CB">
          <w:rPr>
            <w:webHidden/>
          </w:rPr>
          <w:tab/>
        </w:r>
        <w:r w:rsidR="003053CB">
          <w:rPr>
            <w:webHidden/>
          </w:rPr>
          <w:fldChar w:fldCharType="begin"/>
        </w:r>
        <w:r w:rsidR="003053CB">
          <w:rPr>
            <w:webHidden/>
          </w:rPr>
          <w:instrText xml:space="preserve"> PAGEREF _Toc503478469 \h </w:instrText>
        </w:r>
        <w:r w:rsidR="003053CB">
          <w:rPr>
            <w:webHidden/>
          </w:rPr>
        </w:r>
        <w:r w:rsidR="003053CB">
          <w:rPr>
            <w:webHidden/>
          </w:rPr>
          <w:fldChar w:fldCharType="separate"/>
        </w:r>
        <w:r w:rsidR="00DE1872">
          <w:rPr>
            <w:webHidden/>
          </w:rPr>
          <w:t>20</w:t>
        </w:r>
        <w:r w:rsidR="003053CB">
          <w:rPr>
            <w:webHidden/>
          </w:rPr>
          <w:fldChar w:fldCharType="end"/>
        </w:r>
      </w:hyperlink>
    </w:p>
    <w:p w14:paraId="35BD3978" w14:textId="77777777" w:rsidR="003053CB" w:rsidRPr="00532415" w:rsidRDefault="00386B41">
      <w:pPr>
        <w:pStyle w:val="Obsah4"/>
        <w:tabs>
          <w:tab w:val="left" w:pos="1418"/>
        </w:tabs>
        <w:rPr>
          <w:rFonts w:ascii="Calibri" w:hAnsi="Calibri"/>
          <w:sz w:val="22"/>
          <w:szCs w:val="22"/>
        </w:rPr>
      </w:pPr>
      <w:hyperlink w:anchor="_Toc503478470" w:history="1">
        <w:r w:rsidR="003053CB" w:rsidRPr="00E83055">
          <w:rPr>
            <w:rStyle w:val="Hypertextovodkaz"/>
          </w:rPr>
          <w:t>4.2.2</w:t>
        </w:r>
        <w:r w:rsidR="003053CB" w:rsidRPr="00532415">
          <w:rPr>
            <w:rFonts w:ascii="Calibri" w:hAnsi="Calibri"/>
            <w:sz w:val="22"/>
            <w:szCs w:val="22"/>
          </w:rPr>
          <w:tab/>
        </w:r>
        <w:r w:rsidR="003053CB" w:rsidRPr="00E83055">
          <w:rPr>
            <w:rStyle w:val="Hypertextovodkaz"/>
          </w:rPr>
          <w:t>Nastavení</w:t>
        </w:r>
        <w:r w:rsidR="003053CB">
          <w:rPr>
            <w:webHidden/>
          </w:rPr>
          <w:tab/>
        </w:r>
        <w:r w:rsidR="003053CB">
          <w:rPr>
            <w:webHidden/>
          </w:rPr>
          <w:fldChar w:fldCharType="begin"/>
        </w:r>
        <w:r w:rsidR="003053CB">
          <w:rPr>
            <w:webHidden/>
          </w:rPr>
          <w:instrText xml:space="preserve"> PAGEREF _Toc503478470 \h </w:instrText>
        </w:r>
        <w:r w:rsidR="003053CB">
          <w:rPr>
            <w:webHidden/>
          </w:rPr>
        </w:r>
        <w:r w:rsidR="003053CB">
          <w:rPr>
            <w:webHidden/>
          </w:rPr>
          <w:fldChar w:fldCharType="separate"/>
        </w:r>
        <w:r w:rsidR="00DE1872">
          <w:rPr>
            <w:webHidden/>
          </w:rPr>
          <w:t>21</w:t>
        </w:r>
        <w:r w:rsidR="003053CB">
          <w:rPr>
            <w:webHidden/>
          </w:rPr>
          <w:fldChar w:fldCharType="end"/>
        </w:r>
      </w:hyperlink>
    </w:p>
    <w:p w14:paraId="3752795A" w14:textId="77777777" w:rsidR="003053CB" w:rsidRPr="00532415" w:rsidRDefault="00386B41">
      <w:pPr>
        <w:pStyle w:val="Obsah4"/>
        <w:tabs>
          <w:tab w:val="left" w:pos="1418"/>
        </w:tabs>
        <w:rPr>
          <w:rFonts w:ascii="Calibri" w:hAnsi="Calibri"/>
          <w:sz w:val="22"/>
          <w:szCs w:val="22"/>
        </w:rPr>
      </w:pPr>
      <w:hyperlink w:anchor="_Toc503478471" w:history="1">
        <w:r w:rsidR="003053CB" w:rsidRPr="00E83055">
          <w:rPr>
            <w:rStyle w:val="Hypertextovodkaz"/>
          </w:rPr>
          <w:t>4.2.3</w:t>
        </w:r>
        <w:r w:rsidR="003053CB" w:rsidRPr="00532415">
          <w:rPr>
            <w:rFonts w:ascii="Calibri" w:hAnsi="Calibri"/>
            <w:sz w:val="22"/>
            <w:szCs w:val="22"/>
          </w:rPr>
          <w:tab/>
        </w:r>
        <w:r w:rsidR="003053CB" w:rsidRPr="00E83055">
          <w:rPr>
            <w:rStyle w:val="Hypertextovodkaz"/>
          </w:rPr>
          <w:t>Bezdrátová komunikace</w:t>
        </w:r>
        <w:r w:rsidR="003053CB">
          <w:rPr>
            <w:webHidden/>
          </w:rPr>
          <w:tab/>
        </w:r>
        <w:r w:rsidR="003053CB">
          <w:rPr>
            <w:webHidden/>
          </w:rPr>
          <w:fldChar w:fldCharType="begin"/>
        </w:r>
        <w:r w:rsidR="003053CB">
          <w:rPr>
            <w:webHidden/>
          </w:rPr>
          <w:instrText xml:space="preserve"> PAGEREF _Toc503478471 \h </w:instrText>
        </w:r>
        <w:r w:rsidR="003053CB">
          <w:rPr>
            <w:webHidden/>
          </w:rPr>
        </w:r>
        <w:r w:rsidR="003053CB">
          <w:rPr>
            <w:webHidden/>
          </w:rPr>
          <w:fldChar w:fldCharType="separate"/>
        </w:r>
        <w:r w:rsidR="00DE1872">
          <w:rPr>
            <w:webHidden/>
          </w:rPr>
          <w:t>22</w:t>
        </w:r>
        <w:r w:rsidR="003053CB">
          <w:rPr>
            <w:webHidden/>
          </w:rPr>
          <w:fldChar w:fldCharType="end"/>
        </w:r>
      </w:hyperlink>
    </w:p>
    <w:p w14:paraId="7206337B" w14:textId="77777777" w:rsidR="003053CB" w:rsidRPr="00532415" w:rsidRDefault="00386B41">
      <w:pPr>
        <w:pStyle w:val="Obsah2"/>
        <w:rPr>
          <w:rFonts w:ascii="Calibri" w:hAnsi="Calibri"/>
          <w:b w:val="0"/>
          <w:caps w:val="0"/>
          <w:sz w:val="22"/>
          <w:szCs w:val="22"/>
        </w:rPr>
      </w:pPr>
      <w:hyperlink w:anchor="_Toc503478472" w:history="1">
        <w:r w:rsidR="003053CB" w:rsidRPr="00E83055">
          <w:rPr>
            <w:rStyle w:val="Hypertextovodkaz"/>
          </w:rPr>
          <w:t>5</w:t>
        </w:r>
        <w:r w:rsidR="003053CB" w:rsidRPr="00532415">
          <w:rPr>
            <w:rFonts w:ascii="Calibri" w:hAnsi="Calibri"/>
            <w:b w:val="0"/>
            <w:caps w:val="0"/>
            <w:sz w:val="22"/>
            <w:szCs w:val="22"/>
          </w:rPr>
          <w:tab/>
        </w:r>
        <w:r w:rsidR="003053CB" w:rsidRPr="00E83055">
          <w:rPr>
            <w:rStyle w:val="Hypertextovodkaz"/>
          </w:rPr>
          <w:t>Výsledky řešení</w:t>
        </w:r>
        <w:r w:rsidR="003053CB">
          <w:rPr>
            <w:webHidden/>
          </w:rPr>
          <w:tab/>
        </w:r>
        <w:r w:rsidR="003053CB">
          <w:rPr>
            <w:webHidden/>
          </w:rPr>
          <w:fldChar w:fldCharType="begin"/>
        </w:r>
        <w:r w:rsidR="003053CB">
          <w:rPr>
            <w:webHidden/>
          </w:rPr>
          <w:instrText xml:space="preserve"> PAGEREF _Toc503478472 \h </w:instrText>
        </w:r>
        <w:r w:rsidR="003053CB">
          <w:rPr>
            <w:webHidden/>
          </w:rPr>
        </w:r>
        <w:r w:rsidR="003053CB">
          <w:rPr>
            <w:webHidden/>
          </w:rPr>
          <w:fldChar w:fldCharType="separate"/>
        </w:r>
        <w:r w:rsidR="00DE1872">
          <w:rPr>
            <w:webHidden/>
          </w:rPr>
          <w:t>23</w:t>
        </w:r>
        <w:r w:rsidR="003053CB">
          <w:rPr>
            <w:webHidden/>
          </w:rPr>
          <w:fldChar w:fldCharType="end"/>
        </w:r>
      </w:hyperlink>
    </w:p>
    <w:p w14:paraId="72F1E1F4" w14:textId="77777777" w:rsidR="003053CB" w:rsidRPr="00532415" w:rsidRDefault="00386B41">
      <w:pPr>
        <w:pStyle w:val="Obsah3"/>
        <w:rPr>
          <w:rFonts w:ascii="Calibri" w:hAnsi="Calibri"/>
          <w:smallCaps w:val="0"/>
          <w:sz w:val="22"/>
          <w:szCs w:val="22"/>
        </w:rPr>
      </w:pPr>
      <w:hyperlink w:anchor="_Toc503478473" w:history="1">
        <w:r w:rsidR="003053CB" w:rsidRPr="00E83055">
          <w:rPr>
            <w:rStyle w:val="Hypertextovodkaz"/>
          </w:rPr>
          <w:t>5.1</w:t>
        </w:r>
        <w:r w:rsidR="003053CB" w:rsidRPr="00532415">
          <w:rPr>
            <w:rFonts w:ascii="Calibri" w:hAnsi="Calibri"/>
            <w:smallCaps w:val="0"/>
            <w:sz w:val="22"/>
            <w:szCs w:val="22"/>
          </w:rPr>
          <w:tab/>
        </w:r>
        <w:r w:rsidR="003053CB" w:rsidRPr="00E83055">
          <w:rPr>
            <w:rStyle w:val="Hypertextovodkaz"/>
          </w:rPr>
          <w:t>Podoba hardwarového zařízení</w:t>
        </w:r>
        <w:r w:rsidR="003053CB">
          <w:rPr>
            <w:webHidden/>
          </w:rPr>
          <w:tab/>
        </w:r>
        <w:r w:rsidR="003053CB">
          <w:rPr>
            <w:webHidden/>
          </w:rPr>
          <w:fldChar w:fldCharType="begin"/>
        </w:r>
        <w:r w:rsidR="003053CB">
          <w:rPr>
            <w:webHidden/>
          </w:rPr>
          <w:instrText xml:space="preserve"> PAGEREF _Toc503478473 \h </w:instrText>
        </w:r>
        <w:r w:rsidR="003053CB">
          <w:rPr>
            <w:webHidden/>
          </w:rPr>
        </w:r>
        <w:r w:rsidR="003053CB">
          <w:rPr>
            <w:webHidden/>
          </w:rPr>
          <w:fldChar w:fldCharType="separate"/>
        </w:r>
        <w:r w:rsidR="00DE1872">
          <w:rPr>
            <w:webHidden/>
          </w:rPr>
          <w:t>23</w:t>
        </w:r>
        <w:r w:rsidR="003053CB">
          <w:rPr>
            <w:webHidden/>
          </w:rPr>
          <w:fldChar w:fldCharType="end"/>
        </w:r>
      </w:hyperlink>
    </w:p>
    <w:p w14:paraId="4476399D" w14:textId="77777777" w:rsidR="003053CB" w:rsidRPr="00532415" w:rsidRDefault="00386B41">
      <w:pPr>
        <w:pStyle w:val="Obsah3"/>
        <w:rPr>
          <w:rFonts w:ascii="Calibri" w:hAnsi="Calibri"/>
          <w:smallCaps w:val="0"/>
          <w:sz w:val="22"/>
          <w:szCs w:val="22"/>
        </w:rPr>
      </w:pPr>
      <w:hyperlink w:anchor="_Toc503478474" w:history="1">
        <w:r w:rsidR="003053CB" w:rsidRPr="00E83055">
          <w:rPr>
            <w:rStyle w:val="Hypertextovodkaz"/>
          </w:rPr>
          <w:t>5.2</w:t>
        </w:r>
        <w:r w:rsidR="003053CB" w:rsidRPr="00532415">
          <w:rPr>
            <w:rFonts w:ascii="Calibri" w:hAnsi="Calibri"/>
            <w:smallCaps w:val="0"/>
            <w:sz w:val="22"/>
            <w:szCs w:val="22"/>
          </w:rPr>
          <w:tab/>
        </w:r>
        <w:r w:rsidR="003053CB" w:rsidRPr="00E83055">
          <w:rPr>
            <w:rStyle w:val="Hypertextovodkaz"/>
          </w:rPr>
          <w:t>Podoba webové aplikace</w:t>
        </w:r>
        <w:r w:rsidR="003053CB">
          <w:rPr>
            <w:webHidden/>
          </w:rPr>
          <w:tab/>
        </w:r>
        <w:r w:rsidR="003053CB">
          <w:rPr>
            <w:webHidden/>
          </w:rPr>
          <w:fldChar w:fldCharType="begin"/>
        </w:r>
        <w:r w:rsidR="003053CB">
          <w:rPr>
            <w:webHidden/>
          </w:rPr>
          <w:instrText xml:space="preserve"> PAGEREF _Toc503478474 \h </w:instrText>
        </w:r>
        <w:r w:rsidR="003053CB">
          <w:rPr>
            <w:webHidden/>
          </w:rPr>
        </w:r>
        <w:r w:rsidR="003053CB">
          <w:rPr>
            <w:webHidden/>
          </w:rPr>
          <w:fldChar w:fldCharType="separate"/>
        </w:r>
        <w:r w:rsidR="00DE1872">
          <w:rPr>
            <w:webHidden/>
          </w:rPr>
          <w:t>23</w:t>
        </w:r>
        <w:r w:rsidR="003053CB">
          <w:rPr>
            <w:webHidden/>
          </w:rPr>
          <w:fldChar w:fldCharType="end"/>
        </w:r>
      </w:hyperlink>
    </w:p>
    <w:p w14:paraId="068D0C23" w14:textId="77777777" w:rsidR="003053CB" w:rsidRPr="00532415" w:rsidRDefault="00386B41">
      <w:pPr>
        <w:pStyle w:val="Obsah3"/>
        <w:rPr>
          <w:rFonts w:ascii="Calibri" w:hAnsi="Calibri"/>
          <w:smallCaps w:val="0"/>
          <w:sz w:val="22"/>
          <w:szCs w:val="22"/>
        </w:rPr>
      </w:pPr>
      <w:hyperlink w:anchor="_Toc503478475" w:history="1">
        <w:r w:rsidR="003053CB" w:rsidRPr="00E83055">
          <w:rPr>
            <w:rStyle w:val="Hypertextovodkaz"/>
          </w:rPr>
          <w:t>5.3</w:t>
        </w:r>
        <w:r w:rsidR="003053CB" w:rsidRPr="00532415">
          <w:rPr>
            <w:rFonts w:ascii="Calibri" w:hAnsi="Calibri"/>
            <w:smallCaps w:val="0"/>
            <w:sz w:val="22"/>
            <w:szCs w:val="22"/>
          </w:rPr>
          <w:tab/>
        </w:r>
        <w:r w:rsidR="003053CB" w:rsidRPr="00E83055">
          <w:rPr>
            <w:rStyle w:val="Hypertextovodkaz"/>
          </w:rPr>
          <w:t>Bezdrátová komunikace</w:t>
        </w:r>
        <w:r w:rsidR="003053CB">
          <w:rPr>
            <w:webHidden/>
          </w:rPr>
          <w:tab/>
        </w:r>
        <w:r w:rsidR="003053CB">
          <w:rPr>
            <w:webHidden/>
          </w:rPr>
          <w:fldChar w:fldCharType="begin"/>
        </w:r>
        <w:r w:rsidR="003053CB">
          <w:rPr>
            <w:webHidden/>
          </w:rPr>
          <w:instrText xml:space="preserve"> PAGEREF _Toc503478475 \h </w:instrText>
        </w:r>
        <w:r w:rsidR="003053CB">
          <w:rPr>
            <w:webHidden/>
          </w:rPr>
        </w:r>
        <w:r w:rsidR="003053CB">
          <w:rPr>
            <w:webHidden/>
          </w:rPr>
          <w:fldChar w:fldCharType="separate"/>
        </w:r>
        <w:r w:rsidR="00DE1872">
          <w:rPr>
            <w:webHidden/>
          </w:rPr>
          <w:t>24</w:t>
        </w:r>
        <w:r w:rsidR="003053CB">
          <w:rPr>
            <w:webHidden/>
          </w:rPr>
          <w:fldChar w:fldCharType="end"/>
        </w:r>
      </w:hyperlink>
    </w:p>
    <w:p w14:paraId="6C1754DB" w14:textId="77777777" w:rsidR="003053CB" w:rsidRPr="00532415" w:rsidRDefault="00386B41">
      <w:pPr>
        <w:pStyle w:val="Obsah2"/>
        <w:rPr>
          <w:rFonts w:ascii="Calibri" w:hAnsi="Calibri"/>
          <w:b w:val="0"/>
          <w:caps w:val="0"/>
          <w:sz w:val="22"/>
          <w:szCs w:val="22"/>
        </w:rPr>
      </w:pPr>
      <w:hyperlink w:anchor="_Toc503478476" w:history="1">
        <w:r w:rsidR="003053CB" w:rsidRPr="00E83055">
          <w:rPr>
            <w:rStyle w:val="Hypertextovodkaz"/>
            <w:kern w:val="28"/>
          </w:rPr>
          <w:t>Závěr</w:t>
        </w:r>
        <w:r w:rsidR="003053CB">
          <w:rPr>
            <w:webHidden/>
          </w:rPr>
          <w:tab/>
        </w:r>
        <w:r w:rsidR="003053CB">
          <w:rPr>
            <w:webHidden/>
          </w:rPr>
          <w:fldChar w:fldCharType="begin"/>
        </w:r>
        <w:r w:rsidR="003053CB">
          <w:rPr>
            <w:webHidden/>
          </w:rPr>
          <w:instrText xml:space="preserve"> PAGEREF _Toc503478476 \h </w:instrText>
        </w:r>
        <w:r w:rsidR="003053CB">
          <w:rPr>
            <w:webHidden/>
          </w:rPr>
        </w:r>
        <w:r w:rsidR="003053CB">
          <w:rPr>
            <w:webHidden/>
          </w:rPr>
          <w:fldChar w:fldCharType="separate"/>
        </w:r>
        <w:r w:rsidR="00DE1872">
          <w:rPr>
            <w:webHidden/>
          </w:rPr>
          <w:t>25</w:t>
        </w:r>
        <w:r w:rsidR="003053CB">
          <w:rPr>
            <w:webHidden/>
          </w:rPr>
          <w:fldChar w:fldCharType="end"/>
        </w:r>
      </w:hyperlink>
    </w:p>
    <w:p w14:paraId="561F53F6" w14:textId="77777777" w:rsidR="003053CB" w:rsidRPr="00532415" w:rsidRDefault="00386B41">
      <w:pPr>
        <w:pStyle w:val="Obsah2"/>
        <w:rPr>
          <w:rFonts w:ascii="Calibri" w:hAnsi="Calibri"/>
          <w:b w:val="0"/>
          <w:caps w:val="0"/>
          <w:sz w:val="22"/>
          <w:szCs w:val="22"/>
        </w:rPr>
      </w:pPr>
      <w:hyperlink w:anchor="_Toc503478477" w:history="1">
        <w:r w:rsidR="003053CB" w:rsidRPr="00E83055">
          <w:rPr>
            <w:rStyle w:val="Hypertextovodkaz"/>
          </w:rPr>
          <w:t>Seznam použitýCH INFORMAČNÍCH ZDROJů</w:t>
        </w:r>
        <w:r w:rsidR="003053CB">
          <w:rPr>
            <w:webHidden/>
          </w:rPr>
          <w:tab/>
        </w:r>
        <w:r w:rsidR="003053CB">
          <w:rPr>
            <w:webHidden/>
          </w:rPr>
          <w:fldChar w:fldCharType="begin"/>
        </w:r>
        <w:r w:rsidR="003053CB">
          <w:rPr>
            <w:webHidden/>
          </w:rPr>
          <w:instrText xml:space="preserve"> PAGEREF _Toc503478477 \h </w:instrText>
        </w:r>
        <w:r w:rsidR="003053CB">
          <w:rPr>
            <w:webHidden/>
          </w:rPr>
        </w:r>
        <w:r w:rsidR="003053CB">
          <w:rPr>
            <w:webHidden/>
          </w:rPr>
          <w:fldChar w:fldCharType="separate"/>
        </w:r>
        <w:r w:rsidR="00DE1872">
          <w:rPr>
            <w:webHidden/>
          </w:rPr>
          <w:t>26</w:t>
        </w:r>
        <w:r w:rsidR="003053CB">
          <w:rPr>
            <w:webHidden/>
          </w:rPr>
          <w:fldChar w:fldCharType="end"/>
        </w:r>
      </w:hyperlink>
    </w:p>
    <w:p w14:paraId="0AE4EEB2" w14:textId="77777777" w:rsidR="003053CB" w:rsidRPr="00532415" w:rsidRDefault="00386B41">
      <w:pPr>
        <w:pStyle w:val="Obsah2"/>
        <w:rPr>
          <w:rFonts w:ascii="Calibri" w:hAnsi="Calibri"/>
          <w:b w:val="0"/>
          <w:caps w:val="0"/>
          <w:sz w:val="22"/>
          <w:szCs w:val="22"/>
        </w:rPr>
      </w:pPr>
      <w:hyperlink w:anchor="_Toc503478478" w:history="1">
        <w:r w:rsidR="003053CB" w:rsidRPr="00E83055">
          <w:rPr>
            <w:rStyle w:val="Hypertextovodkaz"/>
          </w:rPr>
          <w:t>Seznam příloh</w:t>
        </w:r>
        <w:r w:rsidR="003053CB">
          <w:rPr>
            <w:webHidden/>
          </w:rPr>
          <w:tab/>
        </w:r>
        <w:r w:rsidR="003053CB">
          <w:rPr>
            <w:webHidden/>
          </w:rPr>
          <w:fldChar w:fldCharType="begin"/>
        </w:r>
        <w:r w:rsidR="003053CB">
          <w:rPr>
            <w:webHidden/>
          </w:rPr>
          <w:instrText xml:space="preserve"> PAGEREF _Toc503478478 \h </w:instrText>
        </w:r>
        <w:r w:rsidR="003053CB">
          <w:rPr>
            <w:webHidden/>
          </w:rPr>
        </w:r>
        <w:r w:rsidR="003053CB">
          <w:rPr>
            <w:webHidden/>
          </w:rPr>
          <w:fldChar w:fldCharType="separate"/>
        </w:r>
        <w:r w:rsidR="00DE1872">
          <w:rPr>
            <w:webHidden/>
          </w:rPr>
          <w:t>27</w:t>
        </w:r>
        <w:r w:rsidR="003053CB">
          <w:rPr>
            <w:webHidden/>
          </w:rPr>
          <w:fldChar w:fldCharType="end"/>
        </w:r>
      </w:hyperlink>
    </w:p>
    <w:p w14:paraId="52871A25" w14:textId="77777777" w:rsidR="00F03DA6" w:rsidRPr="00AE5523" w:rsidRDefault="00F03DA6">
      <w:pPr>
        <w:pStyle w:val="Obsah2"/>
        <w:sectPr w:rsidR="00F03DA6" w:rsidRPr="00AE5523">
          <w:type w:val="continuous"/>
          <w:pgSz w:w="11907" w:h="16840" w:code="9"/>
          <w:pgMar w:top="1701" w:right="1134" w:bottom="1134" w:left="1134" w:header="851" w:footer="709" w:gutter="851"/>
          <w:pgNumType w:start="1"/>
          <w:cols w:space="708"/>
          <w:titlePg/>
        </w:sectPr>
      </w:pPr>
      <w:r w:rsidRPr="00AE5523">
        <w:rPr>
          <w:b w:val="0"/>
          <w:bCs/>
          <w:szCs w:val="36"/>
        </w:rPr>
        <w:fldChar w:fldCharType="end"/>
      </w:r>
    </w:p>
    <w:p w14:paraId="2402E2AC" w14:textId="77777777" w:rsidR="00756E7C" w:rsidRDefault="00756E7C" w:rsidP="00756E7C">
      <w:pPr>
        <w:pStyle w:val="Nadpis"/>
      </w:pPr>
      <w:bookmarkStart w:id="29" w:name="_Toc503478439"/>
      <w:r w:rsidRPr="00AE5523">
        <w:lastRenderedPageBreak/>
        <w:t>Úvod</w:t>
      </w:r>
      <w:bookmarkEnd w:id="29"/>
    </w:p>
    <w:p w14:paraId="1DBEA32C" w14:textId="47F2211B" w:rsidR="0069175F" w:rsidRPr="004A4791" w:rsidRDefault="004A4791" w:rsidP="004A4791">
      <w:pPr>
        <w:rPr>
          <w:rStyle w:val="Zdraznnintenzivn"/>
          <w:i w:val="0"/>
          <w:iCs w:val="0"/>
          <w:color w:val="auto"/>
        </w:rPr>
      </w:pPr>
      <w:r>
        <w:t xml:space="preserve">Rozhodl jsem se vytvořit bezpečnostní systém se vzdáleným ovládáním prostřednictvím webové aplikace, </w:t>
      </w:r>
      <w:r w:rsidR="000F391A" w:rsidRPr="00AE5523">
        <w:rPr>
          <w:rStyle w:val="Zdraznnintenzivn"/>
          <w:i w:val="0"/>
          <w:color w:val="auto"/>
        </w:rPr>
        <w:t>protože</w:t>
      </w:r>
      <w:r w:rsidR="00692191" w:rsidRPr="00AE5523">
        <w:rPr>
          <w:rStyle w:val="Zdraznnintenzivn"/>
          <w:i w:val="0"/>
          <w:color w:val="auto"/>
        </w:rPr>
        <w:t xml:space="preserve"> mi problematika Internetu věcí, tedy propojení hardwarových zařízení s </w:t>
      </w:r>
      <w:r w:rsidR="00A77613" w:rsidRPr="00AE5523">
        <w:rPr>
          <w:rStyle w:val="Zdraznnintenzivn"/>
          <w:i w:val="0"/>
          <w:color w:val="auto"/>
        </w:rPr>
        <w:t>I</w:t>
      </w:r>
      <w:r w:rsidR="00692191" w:rsidRPr="00AE5523">
        <w:rPr>
          <w:rStyle w:val="Zdraznnintenzivn"/>
          <w:i w:val="0"/>
          <w:color w:val="auto"/>
        </w:rPr>
        <w:t>nternetem, připadala velmi zajímavá a sám jsem si chtěl něco takového vyzkoušet. Na podobném principu jako můj bezpečnostní systém totiž může fungovat například ovládání celých chytrých domácností, kde je možné třeba z mobilního telefonu zapnout světla</w:t>
      </w:r>
      <w:r>
        <w:rPr>
          <w:rStyle w:val="Zdraznnintenzivn"/>
          <w:i w:val="0"/>
          <w:color w:val="auto"/>
        </w:rPr>
        <w:t xml:space="preserve">, </w:t>
      </w:r>
      <w:r w:rsidR="00692191" w:rsidRPr="00AE5523">
        <w:rPr>
          <w:rStyle w:val="Zdraznnintenzivn"/>
          <w:i w:val="0"/>
          <w:color w:val="auto"/>
        </w:rPr>
        <w:t xml:space="preserve">nebo postavit na čaj. </w:t>
      </w:r>
      <w:r w:rsidR="00FA586B" w:rsidRPr="00AE5523">
        <w:rPr>
          <w:rStyle w:val="Zdraznnintenzivn"/>
          <w:i w:val="0"/>
          <w:color w:val="auto"/>
        </w:rPr>
        <w:t xml:space="preserve">Bezpečnostní systém upozorní uživatele SMS zprávou, světelným a zvukovým signálem na pohyb před senzorem. </w:t>
      </w:r>
      <w:r w:rsidR="00263A3B" w:rsidRPr="00AE5523">
        <w:rPr>
          <w:rStyle w:val="Zdraznnintenzivn"/>
          <w:i w:val="0"/>
          <w:color w:val="auto"/>
        </w:rPr>
        <w:t xml:space="preserve">Zařízení lze využít ke kontrole nemovitostí či osobních předmětů. </w:t>
      </w:r>
    </w:p>
    <w:p w14:paraId="35869BC9" w14:textId="77777777" w:rsidR="00BF6D57" w:rsidRDefault="00263A3B" w:rsidP="003527AA">
      <w:pPr>
        <w:spacing w:after="0"/>
        <w:rPr>
          <w:rStyle w:val="Zdraznnintenzivn"/>
          <w:i w:val="0"/>
          <w:color w:val="auto"/>
        </w:rPr>
      </w:pPr>
      <w:r w:rsidRPr="00AE5523">
        <w:rPr>
          <w:rStyle w:val="Zdraznnintenzivn"/>
          <w:i w:val="0"/>
          <w:color w:val="auto"/>
        </w:rPr>
        <w:t xml:space="preserve">Hlavním cílem projektu </w:t>
      </w:r>
      <w:r w:rsidR="00692191" w:rsidRPr="00AE5523">
        <w:rPr>
          <w:rStyle w:val="Zdraznnintenzivn"/>
          <w:i w:val="0"/>
          <w:color w:val="auto"/>
        </w:rPr>
        <w:t xml:space="preserve">však </w:t>
      </w:r>
      <w:r w:rsidRPr="00AE5523">
        <w:rPr>
          <w:rStyle w:val="Zdraznnintenzivn"/>
          <w:i w:val="0"/>
          <w:color w:val="auto"/>
        </w:rPr>
        <w:t>bylo propojit zařízení s</w:t>
      </w:r>
      <w:r w:rsidR="00E8731E" w:rsidRPr="00AE5523">
        <w:rPr>
          <w:rStyle w:val="Zdraznnintenzivn"/>
          <w:i w:val="0"/>
          <w:color w:val="auto"/>
        </w:rPr>
        <w:t>e zabezpečenou</w:t>
      </w:r>
      <w:r w:rsidRPr="00AE5523">
        <w:rPr>
          <w:rStyle w:val="Zdraznnintenzivn"/>
          <w:i w:val="0"/>
          <w:color w:val="auto"/>
        </w:rPr>
        <w:t xml:space="preserve"> webovou aplikací a umožnit tím jeho vzdálené ovládání. </w:t>
      </w:r>
      <w:r w:rsidR="004F1FB2" w:rsidRPr="00AE5523">
        <w:rPr>
          <w:rStyle w:val="Zdraznnintenzivn"/>
          <w:i w:val="0"/>
          <w:color w:val="auto"/>
        </w:rPr>
        <w:t>Uživatel se k aplikaci připojí pomo</w:t>
      </w:r>
      <w:r w:rsidR="00A77613" w:rsidRPr="00AE5523">
        <w:rPr>
          <w:rStyle w:val="Zdraznnintenzivn"/>
          <w:i w:val="0"/>
          <w:color w:val="auto"/>
        </w:rPr>
        <w:t xml:space="preserve">cí uživatelského jména a hesla. Běžní uživatelé pak mohou systém bezpečně aktivovat nebo deaktivovat. Administrátor má navíc možnost změnit v aplikaci dobu do aktivace a do spuštění alarmu. </w:t>
      </w:r>
      <w:r w:rsidR="00AC31BA" w:rsidRPr="00AE5523">
        <w:rPr>
          <w:rStyle w:val="Zdraznnintenzivn"/>
          <w:i w:val="0"/>
          <w:color w:val="auto"/>
        </w:rPr>
        <w:t>Zároveň může vytvářet nové uživatelské účty, popřípadě upravovat nebo mazat současné.</w:t>
      </w:r>
      <w:r w:rsidR="0069175F">
        <w:rPr>
          <w:rStyle w:val="Zdraznnintenzivn"/>
          <w:i w:val="0"/>
          <w:color w:val="auto"/>
        </w:rPr>
        <w:t xml:space="preserve"> </w:t>
      </w:r>
    </w:p>
    <w:p w14:paraId="08134ED5" w14:textId="013F9E9C" w:rsidR="004F1FB2" w:rsidRPr="00AE5523" w:rsidRDefault="00B214C5" w:rsidP="003527AA">
      <w:pPr>
        <w:spacing w:after="0"/>
        <w:rPr>
          <w:rStyle w:val="Zdraznnintenzivn"/>
          <w:i w:val="0"/>
          <w:color w:val="auto"/>
        </w:rPr>
      </w:pPr>
      <w:r w:rsidRPr="00AE5523">
        <w:rPr>
          <w:rStyle w:val="Zdraznnintenzivn"/>
          <w:i w:val="0"/>
          <w:color w:val="auto"/>
        </w:rPr>
        <w:t>Protože se jednalo o můj první projekt v této oblasti, zvolil jsem pro jeho realizace známé a dobře zdokumentované technologie. S některými z nich, jako například</w:t>
      </w:r>
      <w:r w:rsidR="002D3A64">
        <w:rPr>
          <w:rStyle w:val="Zdraznnintenzivn"/>
          <w:i w:val="0"/>
          <w:color w:val="auto"/>
        </w:rPr>
        <w:t xml:space="preserve"> </w:t>
      </w:r>
      <w:r w:rsidR="00F43C53">
        <w:rPr>
          <w:rStyle w:val="Zdraznnintenzivn"/>
          <w:i w:val="0"/>
          <w:color w:val="auto"/>
        </w:rPr>
        <w:t xml:space="preserve">s </w:t>
      </w:r>
      <w:proofErr w:type="spellStart"/>
      <w:r w:rsidRPr="00AE5523">
        <w:rPr>
          <w:rStyle w:val="Zdraznnintenzivn"/>
          <w:i w:val="0"/>
          <w:color w:val="auto"/>
        </w:rPr>
        <w:t>Nette</w:t>
      </w:r>
      <w:proofErr w:type="spellEnd"/>
      <w:r w:rsidR="004A4791">
        <w:rPr>
          <w:rStyle w:val="Zdraznnintenzivn"/>
          <w:i w:val="0"/>
          <w:color w:val="auto"/>
        </w:rPr>
        <w:t xml:space="preserve"> </w:t>
      </w:r>
      <w:proofErr w:type="spellStart"/>
      <w:r w:rsidR="004A4791">
        <w:rPr>
          <w:rStyle w:val="Zdraznnintenzivn"/>
          <w:i w:val="0"/>
          <w:color w:val="auto"/>
        </w:rPr>
        <w:t>Framework</w:t>
      </w:r>
      <w:r w:rsidR="00F43C53">
        <w:rPr>
          <w:rStyle w:val="Zdraznnintenzivn"/>
          <w:i w:val="0"/>
          <w:color w:val="auto"/>
        </w:rPr>
        <w:t>em</w:t>
      </w:r>
      <w:proofErr w:type="spellEnd"/>
      <w:r w:rsidRPr="00AE5523">
        <w:rPr>
          <w:rStyle w:val="Zdraznnintenzivn"/>
          <w:i w:val="0"/>
          <w:color w:val="auto"/>
        </w:rPr>
        <w:t xml:space="preserve">, jsem se již setkal ve škole. </w:t>
      </w:r>
      <w:r w:rsidR="00B57E7F" w:rsidRPr="00AE5523">
        <w:rPr>
          <w:rStyle w:val="Zdraznnintenzivn"/>
          <w:i w:val="0"/>
          <w:color w:val="auto"/>
        </w:rPr>
        <w:t xml:space="preserve">Hardwarovou část tvoří hlavně </w:t>
      </w:r>
      <w:r w:rsidRPr="00AE5523">
        <w:rPr>
          <w:rStyle w:val="Zdraznnintenzivn"/>
          <w:i w:val="0"/>
          <w:color w:val="auto"/>
        </w:rPr>
        <w:t xml:space="preserve">vývojová deska </w:t>
      </w:r>
      <w:proofErr w:type="spellStart"/>
      <w:r w:rsidR="00B57E7F" w:rsidRPr="00AE5523">
        <w:rPr>
          <w:rStyle w:val="Zdraznnintenzivn"/>
          <w:i w:val="0"/>
          <w:color w:val="auto"/>
        </w:rPr>
        <w:t>Node</w:t>
      </w:r>
      <w:r w:rsidR="00B61455">
        <w:rPr>
          <w:rStyle w:val="Zdraznnintenzivn"/>
          <w:i w:val="0"/>
          <w:color w:val="auto"/>
        </w:rPr>
        <w:t>Mcu</w:t>
      </w:r>
      <w:proofErr w:type="spellEnd"/>
      <w:r w:rsidR="00B57E7F" w:rsidRPr="00AE5523">
        <w:rPr>
          <w:rStyle w:val="Zdraznnintenzivn"/>
          <w:i w:val="0"/>
          <w:color w:val="auto"/>
        </w:rPr>
        <w:t xml:space="preserve"> s</w:t>
      </w:r>
      <w:r w:rsidRPr="00AE5523">
        <w:rPr>
          <w:rStyle w:val="Zdraznnintenzivn"/>
          <w:i w:val="0"/>
          <w:color w:val="auto"/>
        </w:rPr>
        <w:t> </w:t>
      </w:r>
      <w:proofErr w:type="spellStart"/>
      <w:r w:rsidRPr="00AE5523">
        <w:rPr>
          <w:rStyle w:val="Zdraznnintenzivn"/>
          <w:i w:val="0"/>
          <w:color w:val="auto"/>
        </w:rPr>
        <w:t>WiFi</w:t>
      </w:r>
      <w:proofErr w:type="spellEnd"/>
      <w:r w:rsidRPr="00AE5523">
        <w:rPr>
          <w:rStyle w:val="Zdraznnintenzivn"/>
          <w:i w:val="0"/>
          <w:color w:val="auto"/>
        </w:rPr>
        <w:t xml:space="preserve"> modulem</w:t>
      </w:r>
      <w:r w:rsidR="00B57E7F" w:rsidRPr="00AE5523">
        <w:rPr>
          <w:rStyle w:val="Zdraznnintenzivn"/>
          <w:i w:val="0"/>
          <w:color w:val="auto"/>
        </w:rPr>
        <w:t> ESP8266 a k němu připojené další komponenty, o kterých se ještě zmíním v dalších částech dokumentace. Bezpečnostní zařízení</w:t>
      </w:r>
      <w:r w:rsidR="00E8731E" w:rsidRPr="00AE5523">
        <w:rPr>
          <w:rStyle w:val="Zdraznnintenzivn"/>
          <w:i w:val="0"/>
          <w:color w:val="auto"/>
        </w:rPr>
        <w:t xml:space="preserve"> je naprogramováno v jazyce </w:t>
      </w:r>
      <w:proofErr w:type="spellStart"/>
      <w:r w:rsidRPr="00AE5523">
        <w:rPr>
          <w:rStyle w:val="Zdraznnintenzivn"/>
          <w:i w:val="0"/>
          <w:color w:val="auto"/>
        </w:rPr>
        <w:t>Arduino</w:t>
      </w:r>
      <w:proofErr w:type="spellEnd"/>
      <w:r w:rsidR="00E8731E" w:rsidRPr="00AE5523">
        <w:rPr>
          <w:rStyle w:val="Zdraznnintenzivn"/>
          <w:i w:val="0"/>
          <w:color w:val="auto"/>
        </w:rPr>
        <w:t>,</w:t>
      </w:r>
      <w:r w:rsidRPr="00AE5523">
        <w:rPr>
          <w:rStyle w:val="Zdraznnintenzivn"/>
          <w:i w:val="0"/>
          <w:color w:val="auto"/>
        </w:rPr>
        <w:t xml:space="preserve"> jedná se o kombinaci jazyků C a C++. W</w:t>
      </w:r>
      <w:r w:rsidR="00E8731E" w:rsidRPr="00AE5523">
        <w:rPr>
          <w:rStyle w:val="Zdraznnintenzivn"/>
          <w:i w:val="0"/>
          <w:color w:val="auto"/>
        </w:rPr>
        <w:t>eb</w:t>
      </w:r>
      <w:r w:rsidR="00AB4C15" w:rsidRPr="00AE5523">
        <w:rPr>
          <w:rStyle w:val="Zdraznnintenzivn"/>
          <w:i w:val="0"/>
          <w:color w:val="auto"/>
        </w:rPr>
        <w:t xml:space="preserve">ovou aplikaci řeším pomocí PHP </w:t>
      </w:r>
      <w:proofErr w:type="spellStart"/>
      <w:r w:rsidR="004A4791">
        <w:rPr>
          <w:rStyle w:val="Zdraznnintenzivn"/>
          <w:i w:val="0"/>
          <w:color w:val="auto"/>
        </w:rPr>
        <w:t>f</w:t>
      </w:r>
      <w:r w:rsidR="00E8731E" w:rsidRPr="00AE5523">
        <w:rPr>
          <w:rStyle w:val="Zdraznnintenzivn"/>
          <w:i w:val="0"/>
          <w:color w:val="auto"/>
        </w:rPr>
        <w:t>rameworku</w:t>
      </w:r>
      <w:proofErr w:type="spellEnd"/>
      <w:r w:rsidR="00E8731E" w:rsidRPr="00AE5523">
        <w:rPr>
          <w:rStyle w:val="Zdraznnintenzivn"/>
          <w:i w:val="0"/>
          <w:color w:val="auto"/>
        </w:rPr>
        <w:t xml:space="preserve"> </w:t>
      </w:r>
      <w:proofErr w:type="spellStart"/>
      <w:r w:rsidR="00E8731E" w:rsidRPr="00AE5523">
        <w:rPr>
          <w:rStyle w:val="Zdraznnintenzivn"/>
          <w:i w:val="0"/>
          <w:color w:val="auto"/>
        </w:rPr>
        <w:t>Nette</w:t>
      </w:r>
      <w:proofErr w:type="spellEnd"/>
      <w:r w:rsidR="00E8731E" w:rsidRPr="00AE5523">
        <w:rPr>
          <w:rStyle w:val="Zdraznnintenzivn"/>
          <w:i w:val="0"/>
          <w:color w:val="auto"/>
        </w:rPr>
        <w:t>.</w:t>
      </w:r>
      <w:r w:rsidRPr="00AE5523">
        <w:rPr>
          <w:rStyle w:val="Zdraznnintenzivn"/>
          <w:i w:val="0"/>
          <w:color w:val="auto"/>
        </w:rPr>
        <w:t xml:space="preserve"> Komunikace mezi aplikací a bezpečnostním zařízením probíhá p</w:t>
      </w:r>
      <w:r w:rsidR="00FA75DE" w:rsidRPr="00AE5523">
        <w:rPr>
          <w:rStyle w:val="Zdraznnintenzivn"/>
          <w:i w:val="0"/>
          <w:color w:val="auto"/>
        </w:rPr>
        <w:t xml:space="preserve">řes </w:t>
      </w:r>
      <w:proofErr w:type="spellStart"/>
      <w:r w:rsidR="00FA75DE" w:rsidRPr="00AE5523">
        <w:rPr>
          <w:rStyle w:val="Zdraznnintenzivn"/>
          <w:i w:val="0"/>
          <w:color w:val="auto"/>
        </w:rPr>
        <w:t>WiFi</w:t>
      </w:r>
      <w:proofErr w:type="spellEnd"/>
      <w:r w:rsidR="00FA75DE" w:rsidRPr="00AE5523">
        <w:rPr>
          <w:rStyle w:val="Zdraznnintenzivn"/>
          <w:i w:val="0"/>
          <w:color w:val="auto"/>
        </w:rPr>
        <w:t xml:space="preserve"> </w:t>
      </w:r>
      <w:r w:rsidR="00D63016" w:rsidRPr="00AE5523">
        <w:rPr>
          <w:rStyle w:val="Zdraznnintenzivn"/>
          <w:i w:val="0"/>
          <w:color w:val="auto"/>
        </w:rPr>
        <w:t>na principu</w:t>
      </w:r>
      <w:r w:rsidR="00FA75DE" w:rsidRPr="00AE5523">
        <w:rPr>
          <w:rStyle w:val="Zdraznnintenzivn"/>
          <w:i w:val="0"/>
          <w:color w:val="auto"/>
        </w:rPr>
        <w:t xml:space="preserve"> REST API.</w:t>
      </w:r>
    </w:p>
    <w:p w14:paraId="67C3E890" w14:textId="367B3B5F" w:rsidR="009425E5" w:rsidRPr="00AE5523" w:rsidRDefault="009425E5" w:rsidP="003527AA">
      <w:pPr>
        <w:spacing w:after="0"/>
        <w:rPr>
          <w:rStyle w:val="Zdraznnintenzivn"/>
          <w:i w:val="0"/>
          <w:color w:val="auto"/>
        </w:rPr>
      </w:pPr>
      <w:r w:rsidRPr="00AE5523">
        <w:rPr>
          <w:rStyle w:val="Zdraznnintenzivn"/>
          <w:i w:val="0"/>
          <w:color w:val="auto"/>
        </w:rPr>
        <w:t>V této dokumentaci podrobně popisuji výrobu bezpečnostního systému a princip jeho fungování.</w:t>
      </w:r>
      <w:r w:rsidR="0073647B" w:rsidRPr="00AE5523">
        <w:rPr>
          <w:rStyle w:val="Zdraznnintenzivn"/>
          <w:i w:val="0"/>
          <w:color w:val="auto"/>
        </w:rPr>
        <w:t xml:space="preserve"> Na začátku se zmiňuji o problémech, </w:t>
      </w:r>
      <w:r w:rsidR="004A4791">
        <w:rPr>
          <w:rStyle w:val="Zdraznnintenzivn"/>
          <w:i w:val="0"/>
          <w:color w:val="auto"/>
        </w:rPr>
        <w:t xml:space="preserve">se </w:t>
      </w:r>
      <w:r w:rsidR="0073647B" w:rsidRPr="00AE5523">
        <w:rPr>
          <w:rStyle w:val="Zdraznnintenzivn"/>
          <w:i w:val="0"/>
          <w:color w:val="auto"/>
        </w:rPr>
        <w:t xml:space="preserve">kterými jsem se </w:t>
      </w:r>
      <w:r w:rsidR="004A4791">
        <w:rPr>
          <w:rStyle w:val="Zdraznnintenzivn"/>
          <w:i w:val="0"/>
          <w:color w:val="auto"/>
        </w:rPr>
        <w:t xml:space="preserve">setkal při </w:t>
      </w:r>
      <w:r w:rsidR="007C1254">
        <w:rPr>
          <w:rStyle w:val="Zdraznnintenzivn"/>
          <w:i w:val="0"/>
          <w:color w:val="auto"/>
        </w:rPr>
        <w:t>vývoji</w:t>
      </w:r>
      <w:r w:rsidR="004A4791">
        <w:rPr>
          <w:rStyle w:val="Zdraznnintenzivn"/>
          <w:i w:val="0"/>
          <w:color w:val="auto"/>
        </w:rPr>
        <w:t xml:space="preserve"> </w:t>
      </w:r>
      <w:r w:rsidR="0073647B" w:rsidRPr="00AE5523">
        <w:rPr>
          <w:rStyle w:val="Zdraznnintenzivn"/>
          <w:i w:val="0"/>
          <w:color w:val="auto"/>
        </w:rPr>
        <w:t>bezpečnostního zařízení, pokračuji popisem technologií nezbytných</w:t>
      </w:r>
      <w:r w:rsidRPr="00AE5523">
        <w:rPr>
          <w:rStyle w:val="Zdraznnintenzivn"/>
          <w:i w:val="0"/>
          <w:color w:val="auto"/>
        </w:rPr>
        <w:t xml:space="preserve"> k jeho výrobě i k jeho současné funkčnosti</w:t>
      </w:r>
      <w:r w:rsidR="0073647B" w:rsidRPr="00AE5523">
        <w:rPr>
          <w:rStyle w:val="Zdraznnintenzivn"/>
          <w:i w:val="0"/>
          <w:color w:val="auto"/>
        </w:rPr>
        <w:t xml:space="preserve"> a</w:t>
      </w:r>
      <w:r w:rsidRPr="00AE5523">
        <w:rPr>
          <w:rStyle w:val="Zdraznnintenzivn"/>
          <w:i w:val="0"/>
          <w:color w:val="auto"/>
        </w:rPr>
        <w:t xml:space="preserve"> rozebírám, jak funguje nejen sa</w:t>
      </w:r>
      <w:r w:rsidR="0073647B" w:rsidRPr="00AE5523">
        <w:rPr>
          <w:rStyle w:val="Zdraznnintenzivn"/>
          <w:i w:val="0"/>
          <w:color w:val="auto"/>
        </w:rPr>
        <w:t>motné</w:t>
      </w:r>
      <w:r w:rsidRPr="00AE5523">
        <w:rPr>
          <w:rStyle w:val="Zdraznnintenzivn"/>
          <w:i w:val="0"/>
          <w:color w:val="auto"/>
        </w:rPr>
        <w:t xml:space="preserve"> bezpeč</w:t>
      </w:r>
      <w:r w:rsidR="0073647B" w:rsidRPr="00AE5523">
        <w:rPr>
          <w:rStyle w:val="Zdraznnintenzivn"/>
          <w:i w:val="0"/>
          <w:color w:val="auto"/>
        </w:rPr>
        <w:t>nostní zařízení</w:t>
      </w:r>
      <w:r w:rsidRPr="00AE5523">
        <w:rPr>
          <w:rStyle w:val="Zdraznnintenzivn"/>
          <w:i w:val="0"/>
          <w:color w:val="auto"/>
        </w:rPr>
        <w:t>, ale i webová aplikace potřebná k </w:t>
      </w:r>
      <w:r w:rsidR="00E25320" w:rsidRPr="00AE5523">
        <w:rPr>
          <w:rStyle w:val="Zdraznnintenzivn"/>
          <w:i w:val="0"/>
          <w:color w:val="auto"/>
        </w:rPr>
        <w:t>jeho</w:t>
      </w:r>
      <w:r w:rsidRPr="00AE5523">
        <w:rPr>
          <w:rStyle w:val="Zdraznnintenzivn"/>
          <w:i w:val="0"/>
          <w:color w:val="auto"/>
        </w:rPr>
        <w:t xml:space="preserve"> vzdálenému ovládání</w:t>
      </w:r>
      <w:r w:rsidR="0073647B" w:rsidRPr="00AE5523">
        <w:rPr>
          <w:rStyle w:val="Zdraznnintenzivn"/>
          <w:i w:val="0"/>
          <w:color w:val="auto"/>
        </w:rPr>
        <w:t>. V další části</w:t>
      </w:r>
      <w:r w:rsidRPr="00AE5523">
        <w:rPr>
          <w:rStyle w:val="Zdraznnintenzivn"/>
          <w:i w:val="0"/>
          <w:color w:val="auto"/>
        </w:rPr>
        <w:t xml:space="preserve"> </w:t>
      </w:r>
      <w:r w:rsidR="001A0EB3" w:rsidRPr="00AE5523">
        <w:rPr>
          <w:rStyle w:val="Zdraznnintenzivn"/>
          <w:i w:val="0"/>
          <w:color w:val="auto"/>
        </w:rPr>
        <w:t>vysvětluji</w:t>
      </w:r>
      <w:r w:rsidR="0008497F" w:rsidRPr="00AE5523">
        <w:rPr>
          <w:rStyle w:val="Zdraznnintenzivn"/>
          <w:i w:val="0"/>
          <w:color w:val="auto"/>
        </w:rPr>
        <w:t>, na jakých principech funguje</w:t>
      </w:r>
      <w:r w:rsidRPr="00AE5523">
        <w:rPr>
          <w:rStyle w:val="Zdraznnintenzivn"/>
          <w:i w:val="0"/>
          <w:color w:val="auto"/>
        </w:rPr>
        <w:t xml:space="preserve"> jejich vzájem</w:t>
      </w:r>
      <w:r w:rsidR="0008497F" w:rsidRPr="00AE5523">
        <w:rPr>
          <w:rStyle w:val="Zdraznnintenzivn"/>
          <w:i w:val="0"/>
          <w:color w:val="auto"/>
        </w:rPr>
        <w:t>ná</w:t>
      </w:r>
      <w:r w:rsidRPr="00AE5523">
        <w:rPr>
          <w:rStyle w:val="Zdraznnintenzivn"/>
          <w:i w:val="0"/>
          <w:color w:val="auto"/>
        </w:rPr>
        <w:t xml:space="preserve"> komu</w:t>
      </w:r>
      <w:r w:rsidR="0073647B" w:rsidRPr="00AE5523">
        <w:rPr>
          <w:rStyle w:val="Zdraznnintenzivn"/>
          <w:i w:val="0"/>
          <w:color w:val="auto"/>
        </w:rPr>
        <w:t>nikace</w:t>
      </w:r>
      <w:r w:rsidR="000D4C6F">
        <w:rPr>
          <w:rStyle w:val="Zdraznnintenzivn"/>
          <w:i w:val="0"/>
          <w:color w:val="auto"/>
        </w:rPr>
        <w:t>,</w:t>
      </w:r>
      <w:r w:rsidR="0073647B" w:rsidRPr="00AE5523">
        <w:rPr>
          <w:rStyle w:val="Zdraznnintenzivn"/>
          <w:i w:val="0"/>
          <w:color w:val="auto"/>
        </w:rPr>
        <w:t xml:space="preserve"> a </w:t>
      </w:r>
      <w:r w:rsidR="001A0EB3" w:rsidRPr="00AE5523">
        <w:rPr>
          <w:rStyle w:val="Zdraznnintenzivn"/>
          <w:i w:val="0"/>
          <w:color w:val="auto"/>
        </w:rPr>
        <w:t>popisuji</w:t>
      </w:r>
      <w:r w:rsidR="0073647B" w:rsidRPr="00AE5523">
        <w:rPr>
          <w:rStyle w:val="Zdraznnintenzivn"/>
          <w:i w:val="0"/>
          <w:color w:val="auto"/>
        </w:rPr>
        <w:t xml:space="preserve"> jednotlivé úkony obou částí systému. V závěru se zabývám současnou podobou bezpečnostního systému a hodnotím odvedenou práci.</w:t>
      </w:r>
    </w:p>
    <w:p w14:paraId="61BDDC70" w14:textId="77777777" w:rsidR="00E8731E" w:rsidRPr="00AE5523" w:rsidRDefault="00753F13" w:rsidP="00327C44">
      <w:pPr>
        <w:pStyle w:val="Nadpis1"/>
        <w:rPr>
          <w:rStyle w:val="Zdraznnintenzivn"/>
          <w:i w:val="0"/>
          <w:color w:val="auto"/>
        </w:rPr>
      </w:pPr>
      <w:bookmarkStart w:id="30" w:name="_Toc503478440"/>
      <w:r w:rsidRPr="00AE5523">
        <w:rPr>
          <w:rStyle w:val="Zdraznnintenzivn"/>
          <w:i w:val="0"/>
          <w:color w:val="auto"/>
        </w:rPr>
        <w:lastRenderedPageBreak/>
        <w:t>Výroba bezpečnostního systému</w:t>
      </w:r>
      <w:bookmarkEnd w:id="30"/>
    </w:p>
    <w:p w14:paraId="4BBEA5C1" w14:textId="77777777" w:rsidR="00E86AF3" w:rsidRDefault="00753F13" w:rsidP="00753F13">
      <w:r w:rsidRPr="00AE5523">
        <w:t xml:space="preserve">První část mého projektu představovalo sestavení samotného zařízení. </w:t>
      </w:r>
      <w:r w:rsidR="00750868" w:rsidRPr="00AE5523">
        <w:t>Protože</w:t>
      </w:r>
      <w:r w:rsidRPr="00AE5523">
        <w:t xml:space="preserve"> se jednalo o mou první zkušenost se sestavováním integrovaných obvodů</w:t>
      </w:r>
      <w:r w:rsidR="00D02D43" w:rsidRPr="00AE5523">
        <w:t xml:space="preserve">, výběru a nákupu součástek předcházel zdlouhavý výzkum dané problematiky. Nejdříve jsem se rozhodl jako základ mého zařízení </w:t>
      </w:r>
      <w:r w:rsidR="00070758" w:rsidRPr="00AE5523">
        <w:t>použít</w:t>
      </w:r>
      <w:r w:rsidR="00D02D43" w:rsidRPr="00AE5523">
        <w:t xml:space="preserve"> vývojovou desku </w:t>
      </w:r>
      <w:proofErr w:type="spellStart"/>
      <w:r w:rsidR="00D02D43" w:rsidRPr="00AE5523">
        <w:t>Arduino</w:t>
      </w:r>
      <w:proofErr w:type="spellEnd"/>
      <w:r w:rsidR="00D02D43" w:rsidRPr="00AE5523">
        <w:t xml:space="preserve"> UNO, založenou na </w:t>
      </w:r>
      <w:proofErr w:type="spellStart"/>
      <w:r w:rsidR="00D02D43" w:rsidRPr="00AE5523">
        <w:t>mikrokontrol</w:t>
      </w:r>
      <w:r w:rsidR="006374FE">
        <w:t>é</w:t>
      </w:r>
      <w:r w:rsidR="00D02D43" w:rsidRPr="00AE5523">
        <w:t>ru</w:t>
      </w:r>
      <w:proofErr w:type="spellEnd"/>
      <w:r w:rsidR="00D02D43" w:rsidRPr="00AE5523">
        <w:t xml:space="preserve"> ATmega328 od firmy </w:t>
      </w:r>
      <w:proofErr w:type="spellStart"/>
      <w:r w:rsidR="00D02D43" w:rsidRPr="00AE5523">
        <w:t>Atmel</w:t>
      </w:r>
      <w:proofErr w:type="spellEnd"/>
      <w:r w:rsidR="00D02D43" w:rsidRPr="00AE5523">
        <w:t xml:space="preserve">. Pro komunikaci s webovou aplikací jsem vybral </w:t>
      </w:r>
      <w:proofErr w:type="spellStart"/>
      <w:r w:rsidR="00D02D43" w:rsidRPr="00AE5523">
        <w:t>WiFi</w:t>
      </w:r>
      <w:proofErr w:type="spellEnd"/>
      <w:r w:rsidR="00D02D43" w:rsidRPr="00AE5523">
        <w:t xml:space="preserve"> modul ESP8266-01. Toto spojení se však časem ukázalo jako nepraktické a neefektivní, proto jsem se rozhodl nahradit jak </w:t>
      </w:r>
      <w:proofErr w:type="spellStart"/>
      <w:r w:rsidR="00D02D43" w:rsidRPr="00AE5523">
        <w:t>Arduino</w:t>
      </w:r>
      <w:proofErr w:type="spellEnd"/>
      <w:r w:rsidR="00D02D43" w:rsidRPr="00AE5523">
        <w:t xml:space="preserve"> UNO, tak ESP8266-01 vývojovou deskou </w:t>
      </w:r>
      <w:proofErr w:type="spellStart"/>
      <w:r w:rsidR="00D02D43" w:rsidRPr="00AE5523">
        <w:t>NodeM</w:t>
      </w:r>
      <w:r w:rsidR="00B61455">
        <w:t>cu</w:t>
      </w:r>
      <w:proofErr w:type="spellEnd"/>
      <w:r w:rsidR="00D02D43" w:rsidRPr="00AE5523">
        <w:t xml:space="preserve">, která již obsahuje </w:t>
      </w:r>
      <w:proofErr w:type="spellStart"/>
      <w:r w:rsidR="00D02D43" w:rsidRPr="00AE5523">
        <w:t>WiFi</w:t>
      </w:r>
      <w:proofErr w:type="spellEnd"/>
      <w:r w:rsidR="00D02D43" w:rsidRPr="00AE5523">
        <w:t xml:space="preserve"> modul ESP8266</w:t>
      </w:r>
      <w:r w:rsidR="001E1B63" w:rsidRPr="00AE5523">
        <w:t xml:space="preserve">. </w:t>
      </w:r>
    </w:p>
    <w:p w14:paraId="6BE9BA9F" w14:textId="483A26D5" w:rsidR="00E86AF3" w:rsidRDefault="001E1B63" w:rsidP="00753F13">
      <w:r w:rsidRPr="00AE5523">
        <w:t>Vzhledem k tomu, že jsem s nakoupenými součástkami nikdy dříve nepraco</w:t>
      </w:r>
      <w:r w:rsidR="004A4791">
        <w:t>val, rozhodl jsem se postupovat po malých krocích</w:t>
      </w:r>
      <w:r w:rsidRPr="00AE5523">
        <w:t xml:space="preserve">. Zapojoval jsem jednu součástku </w:t>
      </w:r>
      <w:r w:rsidR="007F4245" w:rsidRPr="00AE5523">
        <w:t xml:space="preserve">po druhé do </w:t>
      </w:r>
      <w:proofErr w:type="spellStart"/>
      <w:r w:rsidR="007F4245" w:rsidRPr="00AE5523">
        <w:t>nepájivého</w:t>
      </w:r>
      <w:proofErr w:type="spellEnd"/>
      <w:r w:rsidRPr="00AE5523">
        <w:t xml:space="preserve"> pole a hned jsem zkoušel její funkčnost pomocí jednoduchých příkladů v </w:t>
      </w:r>
      <w:proofErr w:type="spellStart"/>
      <w:r w:rsidRPr="00AE5523">
        <w:t>Arduino</w:t>
      </w:r>
      <w:proofErr w:type="spellEnd"/>
      <w:r w:rsidRPr="00AE5523">
        <w:t xml:space="preserve"> IDE. </w:t>
      </w:r>
      <w:r w:rsidR="00AF7342">
        <w:t xml:space="preserve">Finální verzi projektu jsem nejdříve navrhl v programu </w:t>
      </w:r>
      <w:proofErr w:type="spellStart"/>
      <w:r w:rsidR="00AF7342">
        <w:t>Fritzing</w:t>
      </w:r>
      <w:proofErr w:type="spellEnd"/>
      <w:r w:rsidR="00AF7342">
        <w:t xml:space="preserve">, kde jsem si odzkoušel rozvržení součástek na </w:t>
      </w:r>
      <w:proofErr w:type="spellStart"/>
      <w:r w:rsidR="00AF7342">
        <w:t>nepájivém</w:t>
      </w:r>
      <w:proofErr w:type="spellEnd"/>
      <w:r w:rsidR="00AF7342">
        <w:t xml:space="preserve"> poli. </w:t>
      </w:r>
    </w:p>
    <w:p w14:paraId="00A959FB" w14:textId="3D40A415" w:rsidR="00A72EFD" w:rsidRPr="00AE5523" w:rsidRDefault="001E1B63" w:rsidP="00753F13">
      <w:r w:rsidRPr="00AE5523">
        <w:t xml:space="preserve">Po zapojení a odzkoušení všech součástek jsem přešel k programování samotného bezpečnostního systému. Pro tento účel jsem zvolil programovací jazyk přímo pro </w:t>
      </w:r>
      <w:proofErr w:type="spellStart"/>
      <w:r w:rsidRPr="00AE5523">
        <w:t>Arduino</w:t>
      </w:r>
      <w:proofErr w:type="spellEnd"/>
      <w:r w:rsidRPr="00AE5523">
        <w:t xml:space="preserve">, což je </w:t>
      </w:r>
      <w:r w:rsidR="00331459" w:rsidRPr="00AE5523">
        <w:t xml:space="preserve">kombinace jazyků C a C++. Když byla první část projektu plně funkční, čekala mě ta pravá výzva – spojit zařízení přes </w:t>
      </w:r>
      <w:proofErr w:type="spellStart"/>
      <w:r w:rsidR="00331459" w:rsidRPr="00AE5523">
        <w:t>WiFi</w:t>
      </w:r>
      <w:proofErr w:type="spellEnd"/>
      <w:r w:rsidR="00331459" w:rsidRPr="00AE5523">
        <w:t xml:space="preserve"> s webovou aplikací a umo</w:t>
      </w:r>
      <w:r w:rsidR="00E61EC4" w:rsidRPr="00AE5523">
        <w:t xml:space="preserve">žnit tak </w:t>
      </w:r>
      <w:r w:rsidR="0069175F">
        <w:t xml:space="preserve">jeho </w:t>
      </w:r>
      <w:r w:rsidR="00E61EC4" w:rsidRPr="00AE5523">
        <w:t>ovládán</w:t>
      </w:r>
      <w:r w:rsidR="00001EA4">
        <w:t>í na dálku, což byl, jak jsem</w:t>
      </w:r>
      <w:r w:rsidR="00E61EC4" w:rsidRPr="00AE5523">
        <w:t xml:space="preserve"> již zmiňoval, hlavní cíl mého projektu</w:t>
      </w:r>
      <w:r w:rsidR="00070758" w:rsidRPr="00AE5523">
        <w:t>.</w:t>
      </w:r>
      <w:r w:rsidR="00331459" w:rsidRPr="00AE5523">
        <w:t xml:space="preserve"> </w:t>
      </w:r>
    </w:p>
    <w:p w14:paraId="7BED9B2B" w14:textId="69EEEB03" w:rsidR="00753F13" w:rsidRPr="00AE5523" w:rsidRDefault="00331459" w:rsidP="00753F13">
      <w:r w:rsidRPr="00AE5523">
        <w:t xml:space="preserve">Webovou aplikaci jsem se rozhodl vyřešit pomocí PHP </w:t>
      </w:r>
      <w:proofErr w:type="spellStart"/>
      <w:r w:rsidR="00A22D6D">
        <w:t>f</w:t>
      </w:r>
      <w:r w:rsidR="006C1D37" w:rsidRPr="00AE5523">
        <w:t>ramework</w:t>
      </w:r>
      <w:r w:rsidR="00A22D6D">
        <w:t>u</w:t>
      </w:r>
      <w:proofErr w:type="spellEnd"/>
      <w:r w:rsidRPr="00AE5523">
        <w:t xml:space="preserve"> </w:t>
      </w:r>
      <w:proofErr w:type="spellStart"/>
      <w:r w:rsidRPr="00AE5523">
        <w:t>Nette</w:t>
      </w:r>
      <w:proofErr w:type="spellEnd"/>
      <w:r w:rsidRPr="00AE5523">
        <w:t>, se kterým jsem již měl zkušenost ze školy</w:t>
      </w:r>
      <w:r w:rsidR="00BE57F8" w:rsidRPr="00AE5523">
        <w:t xml:space="preserve">, spolu s </w:t>
      </w:r>
      <w:r w:rsidR="00691B51" w:rsidRPr="00AE5523">
        <w:t xml:space="preserve">databázovým systémem </w:t>
      </w:r>
      <w:proofErr w:type="spellStart"/>
      <w:r w:rsidR="00691B51" w:rsidRPr="00AE5523">
        <w:t>MySQL</w:t>
      </w:r>
      <w:proofErr w:type="spellEnd"/>
      <w:r w:rsidRPr="00AE5523">
        <w:t xml:space="preserve">. </w:t>
      </w:r>
      <w:r w:rsidR="000F391A" w:rsidRPr="00AE5523">
        <w:t>Protože</w:t>
      </w:r>
      <w:r w:rsidRPr="00AE5523">
        <w:t xml:space="preserve"> se jedná o aplikaci určenou pro ovládání bezpečnostního systému, snažil jsem se ji co nejvíce zabezpečit. Každý uživatel aplikace se musí nejprve přihlásit svým uživatelským jménem a heslem. Administrátor pak může vytvářet, upravovat či mazat uživatele a má také plnou kontrolu nad samotným bezpečnostním zařízením – může </w:t>
      </w:r>
      <w:r w:rsidR="00A72EFD" w:rsidRPr="00AE5523">
        <w:t xml:space="preserve">měnit intervaly před aktivací </w:t>
      </w:r>
      <w:r w:rsidR="00070758" w:rsidRPr="00AE5523">
        <w:t xml:space="preserve">a před spuštěním </w:t>
      </w:r>
      <w:r w:rsidR="00A72EFD" w:rsidRPr="00AE5523">
        <w:t>alarmu a samozřejmě také zařízení na dálku zapnout nebo vypnout. Ostatní uživatelé pak mají možnost změnit pouze vlastní přihlašova</w:t>
      </w:r>
      <w:r w:rsidR="00E61EC4" w:rsidRPr="00AE5523">
        <w:t>cí údaje a také</w:t>
      </w:r>
      <w:r w:rsidR="00BE57F8" w:rsidRPr="00AE5523">
        <w:t xml:space="preserve"> m</w:t>
      </w:r>
      <w:r w:rsidR="00070758" w:rsidRPr="00AE5523">
        <w:t>ohou</w:t>
      </w:r>
      <w:r w:rsidR="00BE57F8" w:rsidRPr="00AE5523">
        <w:t xml:space="preserve"> zapnout nebo</w:t>
      </w:r>
      <w:r w:rsidR="00E61EC4" w:rsidRPr="00AE5523">
        <w:t xml:space="preserve"> </w:t>
      </w:r>
      <w:r w:rsidR="00A72EFD" w:rsidRPr="00AE5523">
        <w:t>vypnout alarm.</w:t>
      </w:r>
      <w:r w:rsidR="00E61EC4" w:rsidRPr="00AE5523">
        <w:t xml:space="preserve"> </w:t>
      </w:r>
    </w:p>
    <w:p w14:paraId="6566A82C" w14:textId="050F1457" w:rsidR="00BE57F8" w:rsidRPr="00AE5523" w:rsidRDefault="00BE57F8" w:rsidP="00327C44">
      <w:pPr>
        <w:pStyle w:val="Nadpis1"/>
      </w:pPr>
      <w:bookmarkStart w:id="31" w:name="_Toc503478441"/>
      <w:r w:rsidRPr="00AE5523">
        <w:lastRenderedPageBreak/>
        <w:t xml:space="preserve">Princip fungování </w:t>
      </w:r>
      <w:r w:rsidR="00366BEB">
        <w:t>vzdáleného ovládání</w:t>
      </w:r>
      <w:bookmarkEnd w:id="31"/>
    </w:p>
    <w:p w14:paraId="2E4E866A" w14:textId="134539AA" w:rsidR="009E7EAB" w:rsidRDefault="00C41E0F" w:rsidP="00753F13">
      <w:r w:rsidRPr="00AE5523">
        <w:t>P</w:t>
      </w:r>
      <w:r w:rsidR="00E61EC4" w:rsidRPr="00AE5523">
        <w:t xml:space="preserve">ropojení ESP8266 a webové aplikace jsem </w:t>
      </w:r>
      <w:r w:rsidR="00691B51" w:rsidRPr="00AE5523">
        <w:t>nejdříve řešil tak, že jsem v aplikaci měnil hodnoty v</w:t>
      </w:r>
      <w:r w:rsidR="00070758" w:rsidRPr="00AE5523">
        <w:t> </w:t>
      </w:r>
      <w:proofErr w:type="spellStart"/>
      <w:r w:rsidR="00070758" w:rsidRPr="00AE5523">
        <w:t>MySQL</w:t>
      </w:r>
      <w:proofErr w:type="spellEnd"/>
      <w:r w:rsidR="00070758" w:rsidRPr="00AE5523">
        <w:t xml:space="preserve"> </w:t>
      </w:r>
      <w:r w:rsidR="00691B51" w:rsidRPr="00AE5523">
        <w:t>databázi a k nim jsem pak přistupoval z</w:t>
      </w:r>
      <w:r w:rsidR="00A22D6D">
        <w:t xml:space="preserve"> ESP8266 pomocí knihovny </w:t>
      </w:r>
      <w:proofErr w:type="spellStart"/>
      <w:r w:rsidR="00A22D6D">
        <w:t>MySQL</w:t>
      </w:r>
      <w:proofErr w:type="spellEnd"/>
      <w:r w:rsidR="00A22D6D">
        <w:t xml:space="preserve"> </w:t>
      </w:r>
      <w:proofErr w:type="spellStart"/>
      <w:r w:rsidR="00A22D6D">
        <w:t>C</w:t>
      </w:r>
      <w:r w:rsidR="00691B51" w:rsidRPr="00AE5523">
        <w:t>onnector</w:t>
      </w:r>
      <w:proofErr w:type="spellEnd"/>
      <w:r w:rsidR="00691B51" w:rsidRPr="00AE5523">
        <w:t xml:space="preserve">. To se ukázalo jako nevyhovující, jednak kvůli bezpečnosti a také kvůli </w:t>
      </w:r>
      <w:r w:rsidR="00070758" w:rsidRPr="00AE5523">
        <w:t xml:space="preserve">tomu, že by toto řešení spolehlivě fungovalo </w:t>
      </w:r>
      <w:r w:rsidR="00691B51" w:rsidRPr="00AE5523">
        <w:t xml:space="preserve">pouze na lokální úrovni. </w:t>
      </w:r>
    </w:p>
    <w:p w14:paraId="15874F9A" w14:textId="603053E4" w:rsidR="009E7EAB" w:rsidRDefault="00691B51" w:rsidP="00753F13">
      <w:r w:rsidRPr="00AE5523">
        <w:t xml:space="preserve">Rozhodl jsem se raději </w:t>
      </w:r>
      <w:r w:rsidR="00C41E0F" w:rsidRPr="00AE5523">
        <w:t xml:space="preserve">vytvořit jednoduché REST API. V aplikaci </w:t>
      </w:r>
      <w:r w:rsidR="00D46FDD" w:rsidRPr="00AE5523">
        <w:t>vypisuji</w:t>
      </w:r>
      <w:r w:rsidR="00C41E0F" w:rsidRPr="00AE5523">
        <w:t xml:space="preserve"> hodnoty </w:t>
      </w:r>
      <w:r w:rsidR="00AF00D2">
        <w:t xml:space="preserve">do JSON výstupu a k tomu </w:t>
      </w:r>
      <w:r w:rsidR="00C41E0F" w:rsidRPr="00AE5523">
        <w:t xml:space="preserve">přistupuji z ESP8266 pomocí </w:t>
      </w:r>
      <w:r w:rsidR="004A04C8">
        <w:t xml:space="preserve">HTTP </w:t>
      </w:r>
      <w:r w:rsidR="00C41E0F" w:rsidRPr="00AE5523">
        <w:t>GET požadavku. Přijatá data</w:t>
      </w:r>
      <w:r w:rsidRPr="00AE5523">
        <w:t xml:space="preserve"> pak pomocí knihovny </w:t>
      </w:r>
      <w:proofErr w:type="spellStart"/>
      <w:r w:rsidRPr="00AE5523">
        <w:t>ArduinoJson</w:t>
      </w:r>
      <w:proofErr w:type="spellEnd"/>
      <w:r w:rsidRPr="00AE5523">
        <w:t xml:space="preserve"> </w:t>
      </w:r>
      <w:r w:rsidR="00C41E0F" w:rsidRPr="00AE5523">
        <w:t xml:space="preserve">dekóduji </w:t>
      </w:r>
      <w:r w:rsidR="004F06ED" w:rsidRPr="00AE5523">
        <w:t>a</w:t>
      </w:r>
      <w:r w:rsidR="00D46FDD" w:rsidRPr="00AE5523">
        <w:t xml:space="preserve"> ukládám</w:t>
      </w:r>
      <w:r w:rsidR="00C41E0F" w:rsidRPr="00AE5523">
        <w:t xml:space="preserve"> do proměnných, se kterými pak můžu dále </w:t>
      </w:r>
      <w:r w:rsidR="004F06ED" w:rsidRPr="00AE5523">
        <w:t>praco</w:t>
      </w:r>
      <w:r w:rsidR="00D46FDD" w:rsidRPr="00AE5523">
        <w:t xml:space="preserve">vat. Díky tomu jsem schopen alarm na dálku zapnout, popřípadě změnit jeho nastavení. Bylo však také potřeba zajistit, aby se server dozvěděl o případném manuálním vypnutí alarmu z klávesnice a změnil pak příslušnou hodnotu v databázi. Tento problém jsem vyřešil pomocí požadavku POST. Opět vytvářím JSON výstup, tentokrát ho však posílám do </w:t>
      </w:r>
      <w:proofErr w:type="spellStart"/>
      <w:r w:rsidR="00D46FDD" w:rsidRPr="00AE5523">
        <w:t>Nette</w:t>
      </w:r>
      <w:proofErr w:type="spellEnd"/>
      <w:r w:rsidR="00D46FDD" w:rsidRPr="00AE5523">
        <w:t xml:space="preserve"> webové aplikace, kde ho dekóduji a ukládám do databáze.</w:t>
      </w:r>
      <w:r w:rsidR="004F06ED" w:rsidRPr="00AE5523">
        <w:t xml:space="preserve"> Ani tento postup však není příliš vhodný, zejména kvůli potřebě posílat v pravidelných intervalech požadavky na server (například každých </w:t>
      </w:r>
      <w:r w:rsidR="005E2606" w:rsidRPr="00AE5523">
        <w:t>deset</w:t>
      </w:r>
      <w:r w:rsidR="004F06ED" w:rsidRPr="00AE5523">
        <w:t xml:space="preserve"> vteřin, nejlépe ještě častěji) a zjišťovat, zda se hodnoty nezměnily. To vede k velkému odběru elektrické energie, což mi znemožňuje napájet zařízení</w:t>
      </w:r>
      <w:r w:rsidR="000F64FF" w:rsidRPr="00AE5523">
        <w:t xml:space="preserve"> z baterie, jak jsem původně plánoval. </w:t>
      </w:r>
    </w:p>
    <w:p w14:paraId="0305782D" w14:textId="77777777" w:rsidR="00E61EC4" w:rsidRPr="00AE5523" w:rsidRDefault="000F64FF" w:rsidP="00753F13">
      <w:r w:rsidRPr="00AE5523">
        <w:t xml:space="preserve">To by bylo možné, pokud bych zařízení propojil se serverem bez nutnosti posílat na něj každou chvíli požadavky. Mohl bych tak uvést zařízení do režimu spánku, dokud by nedostalo impuls k probuzení, například změněním určité hodnoty. Tím bych výrazně snížil spotřebu elektrické energie. </w:t>
      </w:r>
      <w:r w:rsidR="005E2606" w:rsidRPr="00AE5523">
        <w:t>Chtěl</w:t>
      </w:r>
      <w:r w:rsidRPr="00AE5523">
        <w:t xml:space="preserve"> jsem proto opět změnit princip komunikace mezi webovou aplikací a ESP8266, konkrétně </w:t>
      </w:r>
      <w:r w:rsidR="00C049CE" w:rsidRPr="00AE5523">
        <w:t xml:space="preserve">jsem měl v plánu použít komunikační protokol </w:t>
      </w:r>
      <w:r w:rsidRPr="00AE5523">
        <w:t>MQTT</w:t>
      </w:r>
      <w:r w:rsidR="00C049CE" w:rsidRPr="00AE5523">
        <w:t>, který umožňuje propojení se serverem bez nutnosti neustálého posílání požadavků</w:t>
      </w:r>
      <w:r w:rsidRPr="00AE5523">
        <w:t xml:space="preserve">. </w:t>
      </w:r>
      <w:r w:rsidR="00C049CE" w:rsidRPr="00AE5523">
        <w:t>Protože</w:t>
      </w:r>
      <w:r w:rsidRPr="00AE5523">
        <w:t xml:space="preserve"> však </w:t>
      </w:r>
      <w:proofErr w:type="spellStart"/>
      <w:r w:rsidRPr="00AE5523">
        <w:t>Nette</w:t>
      </w:r>
      <w:proofErr w:type="spellEnd"/>
      <w:r w:rsidRPr="00AE5523">
        <w:t xml:space="preserve"> MQTT nijak nepodporuje, bylo by nutné kompletně přepsat webovou apli</w:t>
      </w:r>
      <w:r w:rsidR="00C049CE" w:rsidRPr="00AE5523">
        <w:t>kaci, nejlépe do jiného jazyka</w:t>
      </w:r>
      <w:r w:rsidRPr="00AE5523">
        <w:t xml:space="preserve"> (například Python</w:t>
      </w:r>
      <w:r w:rsidR="00C049CE" w:rsidRPr="00AE5523">
        <w:t>u</w:t>
      </w:r>
      <w:r w:rsidRPr="00AE5523">
        <w:t xml:space="preserve">), což </w:t>
      </w:r>
      <w:r w:rsidR="005E2606" w:rsidRPr="00AE5523">
        <w:t xml:space="preserve">by </w:t>
      </w:r>
      <w:r w:rsidRPr="00AE5523">
        <w:t>se mi bohužel nepodařilo stihnout před termínem odevzdání projektu</w:t>
      </w:r>
      <w:r w:rsidR="00967F73">
        <w:t>,</w:t>
      </w:r>
      <w:r w:rsidR="00662A5C" w:rsidRPr="00AE5523">
        <w:t xml:space="preserve"> a tak jsem zařízení ponechal v</w:t>
      </w:r>
      <w:r w:rsidR="005E2606" w:rsidRPr="00AE5523">
        <w:t> </w:t>
      </w:r>
      <w:r w:rsidR="006B523A">
        <w:t>současném</w:t>
      </w:r>
      <w:r w:rsidR="00662A5C" w:rsidRPr="00AE5523">
        <w:t xml:space="preserve"> funkčním, avšak ne zcela vyhovujícím stavu.</w:t>
      </w:r>
    </w:p>
    <w:p w14:paraId="03E016CA" w14:textId="77777777" w:rsidR="00D04AE6" w:rsidRPr="00AE5523" w:rsidRDefault="000B40C6" w:rsidP="000F5ED1">
      <w:pPr>
        <w:pStyle w:val="Nadpis1"/>
      </w:pPr>
      <w:bookmarkStart w:id="32" w:name="_Toc503478442"/>
      <w:r w:rsidRPr="00AE5523">
        <w:lastRenderedPageBreak/>
        <w:t>Vy</w:t>
      </w:r>
      <w:r w:rsidR="001B6F92" w:rsidRPr="00AE5523">
        <w:t>užité technologie</w:t>
      </w:r>
      <w:bookmarkEnd w:id="32"/>
    </w:p>
    <w:p w14:paraId="46D6FEF4" w14:textId="77777777" w:rsidR="005E2606" w:rsidRPr="00AE5523" w:rsidRDefault="005E2606" w:rsidP="005E2606">
      <w:pPr>
        <w:pStyle w:val="Nadpis2"/>
      </w:pPr>
      <w:bookmarkStart w:id="33" w:name="_Toc503478443"/>
      <w:r w:rsidRPr="00AE5523">
        <w:t>Hardware</w:t>
      </w:r>
      <w:bookmarkEnd w:id="33"/>
    </w:p>
    <w:p w14:paraId="40FFB09F" w14:textId="77777777" w:rsidR="0053650F" w:rsidRPr="00AE5523" w:rsidRDefault="0053650F" w:rsidP="0053650F">
      <w:pPr>
        <w:pStyle w:val="Nadpis3"/>
      </w:pPr>
      <w:bookmarkStart w:id="34" w:name="_Toc503478444"/>
      <w:r w:rsidRPr="00AE5523">
        <w:t>Seznam součástek</w:t>
      </w:r>
      <w:bookmarkEnd w:id="34"/>
    </w:p>
    <w:p w14:paraId="2C279416" w14:textId="77777777" w:rsidR="0053650F" w:rsidRPr="00AE5523" w:rsidRDefault="0053650F" w:rsidP="0053650F">
      <w:pPr>
        <w:numPr>
          <w:ilvl w:val="0"/>
          <w:numId w:val="43"/>
        </w:numPr>
      </w:pPr>
      <w:r w:rsidRPr="00AE5523">
        <w:t xml:space="preserve">Vývojová deska </w:t>
      </w:r>
      <w:proofErr w:type="spellStart"/>
      <w:r w:rsidRPr="00AE5523">
        <w:t>NodeMcu</w:t>
      </w:r>
      <w:proofErr w:type="spellEnd"/>
      <w:r w:rsidRPr="00AE5523">
        <w:t>,</w:t>
      </w:r>
    </w:p>
    <w:p w14:paraId="0568DF0C" w14:textId="77777777" w:rsidR="0053650F" w:rsidRPr="00AE5523" w:rsidRDefault="00735881" w:rsidP="0053650F">
      <w:pPr>
        <w:numPr>
          <w:ilvl w:val="0"/>
          <w:numId w:val="43"/>
        </w:numPr>
      </w:pPr>
      <w:r w:rsidRPr="00AE5523">
        <w:t>u</w:t>
      </w:r>
      <w:r w:rsidR="0053650F" w:rsidRPr="00AE5523">
        <w:t xml:space="preserve">ltrazvukový senzor </w:t>
      </w:r>
      <w:r w:rsidR="00C70DD1">
        <w:t>HC-SR04</w:t>
      </w:r>
      <w:r w:rsidR="0053650F" w:rsidRPr="00AE5523">
        <w:t>,</w:t>
      </w:r>
    </w:p>
    <w:p w14:paraId="234174AD" w14:textId="77777777" w:rsidR="0053650F" w:rsidRPr="00AE5523" w:rsidRDefault="0053650F" w:rsidP="0053650F">
      <w:pPr>
        <w:numPr>
          <w:ilvl w:val="0"/>
          <w:numId w:val="43"/>
        </w:numPr>
      </w:pPr>
      <w:r w:rsidRPr="00AE5523">
        <w:t>LCD displej 1602,</w:t>
      </w:r>
    </w:p>
    <w:p w14:paraId="2125D5DC" w14:textId="77777777" w:rsidR="003A5D03" w:rsidRPr="00AE5523" w:rsidRDefault="003A5D03" w:rsidP="0053650F">
      <w:pPr>
        <w:numPr>
          <w:ilvl w:val="0"/>
          <w:numId w:val="43"/>
        </w:numPr>
      </w:pPr>
      <w:r w:rsidRPr="00AE5523">
        <w:t xml:space="preserve">LCD I2C sériové rozhraní </w:t>
      </w:r>
    </w:p>
    <w:p w14:paraId="438A1790" w14:textId="77777777" w:rsidR="0053650F" w:rsidRPr="00AE5523" w:rsidRDefault="00735881" w:rsidP="0053650F">
      <w:pPr>
        <w:numPr>
          <w:ilvl w:val="0"/>
          <w:numId w:val="43"/>
        </w:numPr>
      </w:pPr>
      <w:r w:rsidRPr="00AE5523">
        <w:t>m</w:t>
      </w:r>
      <w:r w:rsidR="0053650F" w:rsidRPr="00AE5523">
        <w:t>embránová klávesnice 4x4,</w:t>
      </w:r>
    </w:p>
    <w:p w14:paraId="23B6C376" w14:textId="77777777" w:rsidR="003A5D03" w:rsidRPr="00AE5523" w:rsidRDefault="003A5D03" w:rsidP="003A5D03">
      <w:pPr>
        <w:numPr>
          <w:ilvl w:val="0"/>
          <w:numId w:val="43"/>
        </w:numPr>
      </w:pPr>
      <w:r w:rsidRPr="00AE5523">
        <w:t>I2C sběrnice PCF8574P,</w:t>
      </w:r>
    </w:p>
    <w:p w14:paraId="357538AB" w14:textId="77777777" w:rsidR="0053650F" w:rsidRPr="00AE5523" w:rsidRDefault="0053650F" w:rsidP="0053650F">
      <w:pPr>
        <w:numPr>
          <w:ilvl w:val="0"/>
          <w:numId w:val="43"/>
        </w:numPr>
      </w:pPr>
      <w:r w:rsidRPr="00AE5523">
        <w:t>5 V bzučák,</w:t>
      </w:r>
    </w:p>
    <w:p w14:paraId="6D0BD7CD" w14:textId="77777777" w:rsidR="0053650F" w:rsidRPr="00AE5523" w:rsidRDefault="00735881" w:rsidP="0053650F">
      <w:pPr>
        <w:numPr>
          <w:ilvl w:val="0"/>
          <w:numId w:val="43"/>
        </w:numPr>
      </w:pPr>
      <w:r w:rsidRPr="00AE5523">
        <w:t>č</w:t>
      </w:r>
      <w:r w:rsidR="0053650F" w:rsidRPr="00AE5523">
        <w:t>ervená LED,</w:t>
      </w:r>
    </w:p>
    <w:p w14:paraId="7A62D1F3" w14:textId="77777777" w:rsidR="0053650F" w:rsidRPr="00AE5523" w:rsidRDefault="00735881" w:rsidP="0053650F">
      <w:pPr>
        <w:numPr>
          <w:ilvl w:val="0"/>
          <w:numId w:val="43"/>
        </w:numPr>
      </w:pPr>
      <w:r w:rsidRPr="00AE5523">
        <w:t>r</w:t>
      </w:r>
      <w:r w:rsidR="0053650F" w:rsidRPr="00AE5523">
        <w:t>ezistor 330 Ω,</w:t>
      </w:r>
    </w:p>
    <w:p w14:paraId="3C1D487F" w14:textId="71231A53" w:rsidR="0053650F" w:rsidRPr="00AE5523" w:rsidRDefault="00735881" w:rsidP="0053650F">
      <w:pPr>
        <w:numPr>
          <w:ilvl w:val="0"/>
          <w:numId w:val="43"/>
        </w:numPr>
      </w:pPr>
      <w:r w:rsidRPr="00AE5523">
        <w:t>o</w:t>
      </w:r>
      <w:r w:rsidR="0053650F" w:rsidRPr="00AE5523">
        <w:t>bousměrný osmi</w:t>
      </w:r>
      <w:r w:rsidR="00670C04">
        <w:t>-</w:t>
      </w:r>
      <w:r w:rsidR="0053650F" w:rsidRPr="00AE5523">
        <w:t>kanálový převodník logických úrovní,</w:t>
      </w:r>
    </w:p>
    <w:p w14:paraId="4A72F54C" w14:textId="77777777" w:rsidR="0053650F" w:rsidRPr="00AE5523" w:rsidRDefault="00735881" w:rsidP="0053650F">
      <w:pPr>
        <w:numPr>
          <w:ilvl w:val="0"/>
          <w:numId w:val="43"/>
        </w:numPr>
      </w:pPr>
      <w:r w:rsidRPr="00AE5523">
        <w:t xml:space="preserve">napájecí modul </w:t>
      </w:r>
      <w:proofErr w:type="spellStart"/>
      <w:r w:rsidRPr="00AE5523">
        <w:t>nepájivého</w:t>
      </w:r>
      <w:proofErr w:type="spellEnd"/>
      <w:r w:rsidRPr="00AE5523">
        <w:t xml:space="preserve"> pole,</w:t>
      </w:r>
    </w:p>
    <w:p w14:paraId="37393130" w14:textId="7F15910E" w:rsidR="00327C44" w:rsidRPr="00AE5523" w:rsidRDefault="001676FF" w:rsidP="009547B5">
      <w:pPr>
        <w:numPr>
          <w:ilvl w:val="0"/>
          <w:numId w:val="43"/>
        </w:numPr>
      </w:pPr>
      <w:r>
        <w:t xml:space="preserve">2 </w:t>
      </w:r>
      <w:proofErr w:type="spellStart"/>
      <w:proofErr w:type="gramStart"/>
      <w:r>
        <w:t>nepájivé</w:t>
      </w:r>
      <w:proofErr w:type="spellEnd"/>
      <w:proofErr w:type="gramEnd"/>
      <w:r w:rsidR="00735881" w:rsidRPr="00AE5523">
        <w:t xml:space="preserve"> pole se 400 kontakty.</w:t>
      </w:r>
    </w:p>
    <w:p w14:paraId="2820CA57" w14:textId="77777777" w:rsidR="009547B5" w:rsidRPr="00AE5523" w:rsidRDefault="009547B5" w:rsidP="00FD197D"/>
    <w:p w14:paraId="0CFF4586" w14:textId="77777777" w:rsidR="009547B5" w:rsidRPr="00AE5523" w:rsidRDefault="009547B5" w:rsidP="00FD197D"/>
    <w:p w14:paraId="381AD7F5" w14:textId="77777777" w:rsidR="009547B5" w:rsidRPr="00AE5523" w:rsidRDefault="009547B5" w:rsidP="00FD197D"/>
    <w:p w14:paraId="78DBA745" w14:textId="77777777" w:rsidR="009547B5" w:rsidRPr="00AE5523" w:rsidRDefault="009547B5" w:rsidP="00FD197D"/>
    <w:p w14:paraId="1DACF708" w14:textId="77777777" w:rsidR="009547B5" w:rsidRPr="00AE5523" w:rsidRDefault="009547B5" w:rsidP="00FD197D"/>
    <w:p w14:paraId="0F8DB637" w14:textId="77777777" w:rsidR="009547B5" w:rsidRPr="00AE5523" w:rsidRDefault="009547B5" w:rsidP="00FD197D"/>
    <w:p w14:paraId="4A941A52" w14:textId="77777777" w:rsidR="009547B5" w:rsidRPr="00AE5523" w:rsidRDefault="009547B5" w:rsidP="00FD197D"/>
    <w:p w14:paraId="2EC29A6D" w14:textId="77777777" w:rsidR="009547B5" w:rsidRPr="00AE5523" w:rsidRDefault="009547B5" w:rsidP="00FD197D"/>
    <w:p w14:paraId="7AAB0AE1" w14:textId="77777777" w:rsidR="009547B5" w:rsidRPr="00AE5523" w:rsidRDefault="009547B5" w:rsidP="009547B5">
      <w:pPr>
        <w:pStyle w:val="Nadpis3"/>
      </w:pPr>
      <w:bookmarkStart w:id="35" w:name="_Toc503478445"/>
      <w:proofErr w:type="spellStart"/>
      <w:r w:rsidRPr="00AE5523">
        <w:lastRenderedPageBreak/>
        <w:t>NodeMcu</w:t>
      </w:r>
      <w:bookmarkEnd w:id="35"/>
      <w:proofErr w:type="spellEnd"/>
    </w:p>
    <w:p w14:paraId="0ECD5E4A" w14:textId="77777777" w:rsidR="00FD197D" w:rsidRPr="00AE5523" w:rsidRDefault="00FD197D" w:rsidP="00FD197D">
      <w:r w:rsidRPr="00AE5523">
        <w:t>Základ proje</w:t>
      </w:r>
      <w:r w:rsidR="009547B5" w:rsidRPr="00AE5523">
        <w:t xml:space="preserve">ktu tvoří vývojová deska </w:t>
      </w:r>
      <w:proofErr w:type="spellStart"/>
      <w:r w:rsidR="009547B5" w:rsidRPr="00AE5523">
        <w:t>NodeMcu</w:t>
      </w:r>
      <w:proofErr w:type="spellEnd"/>
      <w:r w:rsidR="00685F71" w:rsidRPr="00AE5523">
        <w:t xml:space="preserve"> (obrázek č. 1)</w:t>
      </w:r>
      <w:r w:rsidR="00B31B65" w:rsidRPr="00AE5523">
        <w:t xml:space="preserve">. Firmware obstarává </w:t>
      </w:r>
      <w:proofErr w:type="spellStart"/>
      <w:r w:rsidR="00B31B65" w:rsidRPr="00AE5523">
        <w:t>WiFi</w:t>
      </w:r>
      <w:proofErr w:type="spellEnd"/>
      <w:r w:rsidR="00B31B65" w:rsidRPr="00AE5523">
        <w:t xml:space="preserve"> modul ESP8266 od společnosti </w:t>
      </w:r>
      <w:proofErr w:type="spellStart"/>
      <w:r w:rsidR="00B31B65" w:rsidRPr="00AE5523">
        <w:t>Espressif</w:t>
      </w:r>
      <w:proofErr w:type="spellEnd"/>
      <w:r w:rsidR="00B31B65" w:rsidRPr="00AE5523">
        <w:t xml:space="preserve"> Systems</w:t>
      </w:r>
      <w:r w:rsidR="00A5215D">
        <w:t xml:space="preserve">, hardware je založen na modulu </w:t>
      </w:r>
      <w:r w:rsidR="00B31B65" w:rsidRPr="00AE5523">
        <w:t xml:space="preserve">ESP-12E, ovšem s šesti GPIO piny navíc. </w:t>
      </w:r>
      <w:proofErr w:type="spellStart"/>
      <w:r w:rsidR="00B31B65" w:rsidRPr="00AE5523">
        <w:t>NodeMcu</w:t>
      </w:r>
      <w:proofErr w:type="spellEnd"/>
      <w:r w:rsidR="00B31B65" w:rsidRPr="00AE5523">
        <w:t xml:space="preserve"> tedy obsahuje 12 digitálních GPIO pinů </w:t>
      </w:r>
      <w:r w:rsidR="00C94641" w:rsidRPr="00AE5523">
        <w:t xml:space="preserve">a </w:t>
      </w:r>
      <w:r w:rsidR="00B31B65" w:rsidRPr="00AE5523">
        <w:t>jeden analogový pin</w:t>
      </w:r>
      <w:r w:rsidR="00685F71" w:rsidRPr="00AE5523">
        <w:t xml:space="preserve"> (obrázek č. 2)</w:t>
      </w:r>
      <w:r w:rsidR="00B31B65" w:rsidRPr="00AE5523">
        <w:t xml:space="preserve">. </w:t>
      </w:r>
      <w:r w:rsidR="0086790E" w:rsidRPr="00AE5523">
        <w:t>Pro program je k dispozici</w:t>
      </w:r>
      <w:r w:rsidR="00B31B65" w:rsidRPr="00AE5523">
        <w:t xml:space="preserve"> </w:t>
      </w:r>
      <w:r w:rsidR="0086790E" w:rsidRPr="00AE5523">
        <w:t>paměť o velikosti 128</w:t>
      </w:r>
      <w:r w:rsidR="0010492C" w:rsidRPr="00AE5523">
        <w:t> </w:t>
      </w:r>
      <w:r w:rsidR="0086790E" w:rsidRPr="00AE5523">
        <w:t xml:space="preserve">kB. Na rozdíl od většiny ostatních komponentů, </w:t>
      </w:r>
      <w:proofErr w:type="spellStart"/>
      <w:r w:rsidR="0086790E" w:rsidRPr="00AE5523">
        <w:t>NodeMcu</w:t>
      </w:r>
      <w:proofErr w:type="spellEnd"/>
      <w:r w:rsidR="0086790E" w:rsidRPr="00AE5523">
        <w:t xml:space="preserve"> pracuje s napětím 3,3</w:t>
      </w:r>
      <w:r w:rsidR="0010492C" w:rsidRPr="00AE5523">
        <w:t> </w:t>
      </w:r>
      <w:r w:rsidR="0086790E" w:rsidRPr="00AE5523">
        <w:t xml:space="preserve">V. </w:t>
      </w:r>
    </w:p>
    <w:p w14:paraId="77A6FCCB" w14:textId="77777777" w:rsidR="008D4896" w:rsidRPr="00AE5523" w:rsidRDefault="00386B41" w:rsidP="008D4896">
      <w:pPr>
        <w:jc w:val="center"/>
      </w:pPr>
      <w:r>
        <w:rPr>
          <w:noProof/>
        </w:rPr>
        <w:pict w14:anchorId="1D5C3198">
          <v:shapetype id="_x0000_t202" coordsize="21600,21600" o:spt="202" path="m,l,21600r21600,l21600,xe">
            <v:stroke joinstyle="miter"/>
            <v:path gradientshapeok="t" o:connecttype="rect"/>
          </v:shapetype>
          <v:shape id="_x0000_s1043" type="#_x0000_t202" style="position:absolute;left:0;text-align:left;margin-left:253.5pt;margin-top:176.25pt;width:117.75pt;height:21pt;z-index:1" filled="f" stroked="f">
            <v:textbox style="mso-next-textbox:#_x0000_s1043">
              <w:txbxContent>
                <w:p w14:paraId="06769957" w14:textId="77777777" w:rsidR="008E355D" w:rsidRPr="00357C3B" w:rsidRDefault="008E355D">
                  <w:pPr>
                    <w:rPr>
                      <w:i/>
                      <w:sz w:val="16"/>
                      <w:szCs w:val="16"/>
                    </w:rPr>
                  </w:pPr>
                  <w:r w:rsidRPr="00357C3B">
                    <w:rPr>
                      <w:i/>
                      <w:sz w:val="16"/>
                      <w:szCs w:val="16"/>
                    </w:rPr>
                    <w:t xml:space="preserve">Obrázek č. </w:t>
                  </w:r>
                  <w:r>
                    <w:rPr>
                      <w:i/>
                      <w:sz w:val="16"/>
                      <w:szCs w:val="16"/>
                    </w:rPr>
                    <w:t xml:space="preserve">2 </w:t>
                  </w:r>
                  <w:r w:rsidRPr="00357C3B">
                    <w:rPr>
                      <w:i/>
                      <w:sz w:val="16"/>
                      <w:szCs w:val="16"/>
                    </w:rPr>
                    <w:t xml:space="preserve">Piny </w:t>
                  </w:r>
                  <w:proofErr w:type="spellStart"/>
                  <w:r w:rsidRPr="00357C3B">
                    <w:rPr>
                      <w:i/>
                      <w:sz w:val="16"/>
                      <w:szCs w:val="16"/>
                    </w:rPr>
                    <w:t>NodeMcu</w:t>
                  </w:r>
                  <w:proofErr w:type="spellEnd"/>
                </w:p>
              </w:txbxContent>
            </v:textbox>
          </v:shape>
        </w:pict>
      </w:r>
      <w:r>
        <w:rPr>
          <w:noProof/>
        </w:rPr>
        <w:pict w14:anchorId="74E74824">
          <v:shape id="_x0000_s1044" type="#_x0000_t202" style="position:absolute;left:0;text-align:left;margin-left:44pt;margin-top:171.5pt;width:117.75pt;height:21pt;z-index:2" filled="f" stroked="f">
            <v:textbox style="mso-next-textbox:#_x0000_s1044">
              <w:txbxContent>
                <w:p w14:paraId="0DF827E6" w14:textId="77777777" w:rsidR="008E355D" w:rsidRPr="00357C3B" w:rsidRDefault="008E355D">
                  <w:pPr>
                    <w:rPr>
                      <w:i/>
                      <w:sz w:val="16"/>
                      <w:szCs w:val="16"/>
                    </w:rPr>
                  </w:pPr>
                  <w:r w:rsidRPr="00357C3B">
                    <w:rPr>
                      <w:i/>
                      <w:sz w:val="16"/>
                      <w:szCs w:val="16"/>
                    </w:rPr>
                    <w:t xml:space="preserve">Obrázek č. </w:t>
                  </w:r>
                  <w:r>
                    <w:rPr>
                      <w:i/>
                      <w:sz w:val="16"/>
                      <w:szCs w:val="16"/>
                    </w:rPr>
                    <w:t xml:space="preserve">1 </w:t>
                  </w:r>
                  <w:proofErr w:type="spellStart"/>
                  <w:r w:rsidRPr="00357C3B">
                    <w:rPr>
                      <w:i/>
                      <w:sz w:val="16"/>
                      <w:szCs w:val="16"/>
                    </w:rPr>
                    <w:t>NodeMcu</w:t>
                  </w:r>
                  <w:proofErr w:type="spellEnd"/>
                </w:p>
              </w:txbxContent>
            </v:textbox>
          </v:shape>
        </w:pict>
      </w:r>
      <w:r w:rsidR="00842DF7">
        <w:rPr>
          <w:noProof/>
        </w:rPr>
        <w:pict w14:anchorId="67C7888F">
          <v:shape id="obrázek 9" o:spid="_x0000_i1026" type="#_x0000_t75" alt="Popis: Výsledek obrázku pro nodemcu" style="width:211.5pt;height:177pt;visibility:visible;mso-wrap-style:square">
            <v:imagedata r:id="rId12" o:title="Výsledek obrázku pro nodemcu"/>
          </v:shape>
        </w:pict>
      </w:r>
      <w:r w:rsidR="00842DF7">
        <w:rPr>
          <w:noProof/>
        </w:rPr>
        <w:pict w14:anchorId="6CCEBCF9">
          <v:shape id="obrázek 7" o:spid="_x0000_i1027" type="#_x0000_t75" alt="Popis: Výsledek obrázku pro nodemcu" style="width:210.75pt;height:177.75pt;visibility:visible;mso-wrap-style:square">
            <v:imagedata r:id="rId13" o:title="Výsledek obrázku pro nodemcu"/>
          </v:shape>
        </w:pict>
      </w:r>
      <w:r w:rsidR="008D4896" w:rsidRPr="00AE5523">
        <w:rPr>
          <w:noProof/>
        </w:rPr>
        <w:t xml:space="preserve"> </w:t>
      </w:r>
    </w:p>
    <w:p w14:paraId="5C3CF5A0" w14:textId="77777777" w:rsidR="0010492C" w:rsidRPr="00AE5523" w:rsidRDefault="0010492C" w:rsidP="0010492C">
      <w:pPr>
        <w:pStyle w:val="Nadpis3"/>
      </w:pPr>
      <w:bookmarkStart w:id="36" w:name="_Toc503478446"/>
      <w:r w:rsidRPr="00AE5523">
        <w:t xml:space="preserve">Ultrazvukový senzor </w:t>
      </w:r>
      <w:r w:rsidR="00C70DD1">
        <w:t>HC-SR04</w:t>
      </w:r>
      <w:bookmarkEnd w:id="36"/>
    </w:p>
    <w:p w14:paraId="29A7DAF6" w14:textId="77777777" w:rsidR="0086790E" w:rsidRPr="00AE5523" w:rsidRDefault="0086790E" w:rsidP="00FD197D">
      <w:r w:rsidRPr="00AE5523">
        <w:t>Bezpečnostní systém funguje na principu ultrazvukových vln, které měří vzdále</w:t>
      </w:r>
      <w:r w:rsidR="005E2606" w:rsidRPr="00AE5523">
        <w:t>nost k nejbližší překážce. To</w:t>
      </w:r>
      <w:r w:rsidRPr="00AE5523">
        <w:t xml:space="preserve"> zajišťuje ultrazvukový senzor</w:t>
      </w:r>
      <w:r w:rsidR="00ED1DE4" w:rsidRPr="00AE5523">
        <w:t xml:space="preserve"> </w:t>
      </w:r>
      <w:r w:rsidR="00C70DD1">
        <w:t>HC-SR04</w:t>
      </w:r>
      <w:r w:rsidR="00545CC1">
        <w:t>, který</w:t>
      </w:r>
      <w:r w:rsidR="00ED1DE4" w:rsidRPr="00AE5523">
        <w:t xml:space="preserve"> je schopný pomocí ultrazvukových vln změřit vzdálenost od dvou do 4</w:t>
      </w:r>
      <w:r w:rsidR="00423AC0">
        <w:t>00</w:t>
      </w:r>
      <w:r w:rsidR="0010492C" w:rsidRPr="00AE5523">
        <w:t> </w:t>
      </w:r>
      <w:r w:rsidR="00ED1DE4" w:rsidRPr="00AE5523">
        <w:t>cm s přesností plus mínus tři milimetry. Úhel měření je 15 stupňů. Senzor po aktivaci automaticky pošle osm 40</w:t>
      </w:r>
      <w:r w:rsidR="00C94641" w:rsidRPr="00AE5523">
        <w:t xml:space="preserve"> kH</w:t>
      </w:r>
      <w:r w:rsidR="00ED1DE4" w:rsidRPr="00AE5523">
        <w:t xml:space="preserve">z vln a čeká na odražený signál. Pokud odražený signál dorazí zpět, senzor zaznamená čas od vyslání vlny k jejímu návratu. </w:t>
      </w:r>
      <w:r w:rsidR="00907A50" w:rsidRPr="00AE5523">
        <w:t xml:space="preserve">Vzdálenost se pak vypočítá </w:t>
      </w:r>
      <w:r w:rsidR="00DD682E" w:rsidRPr="00AE5523">
        <w:t>jako doba od vyslání vlny k jejímu návratu * rychlost zvuku / 2</w:t>
      </w:r>
      <w:r w:rsidR="003A19EC" w:rsidRPr="00AE5523">
        <w:t xml:space="preserve"> (obrázek č. 3)</w:t>
      </w:r>
      <w:r w:rsidR="00545CC1">
        <w:t xml:space="preserve">. Při vymýšlení principu fungování bezpečnostního zařízení jsem se rozhodoval mezi ultrazvukovým senzorem a pohybovým čidlem. Pro ultrazvukový senzor jsem se rozhodl hlavně proto, že pohybové čidlo po spuštění snímá celou místnost a </w:t>
      </w:r>
      <w:r w:rsidR="00D83900">
        <w:t>zaznamená</w:t>
      </w:r>
      <w:r w:rsidR="00545CC1">
        <w:t xml:space="preserve"> jakýkoliv pohyb v dané místnosti. Nehodí se proto do domácností s volně se pohybujícími zvířaty. Ultrazvukový senzor naproti tomu snímá pouze určitou oblast přímo před sebou, takže pokud se nainstaluje na správné místo, je senzor schopen zaznamenat například otevření dveří, avšak zvíře procházející kolem dveří </w:t>
      </w:r>
      <w:r w:rsidR="00D83900">
        <w:t>už nezaznamená</w:t>
      </w:r>
      <w:r w:rsidR="00545CC1">
        <w:t>.</w:t>
      </w:r>
    </w:p>
    <w:p w14:paraId="2787CF0F" w14:textId="77777777" w:rsidR="00735881" w:rsidRPr="00AE5523" w:rsidRDefault="00386B41" w:rsidP="00FD197D">
      <w:r>
        <w:rPr>
          <w:noProof/>
        </w:rPr>
        <w:lastRenderedPageBreak/>
        <w:pict w14:anchorId="5234934B">
          <v:shape id="_x0000_s1045" type="#_x0000_t202" style="position:absolute;left:0;text-align:left;margin-left:2.25pt;margin-top:169.5pt;width:280.5pt;height:21pt;z-index:3" filled="f" stroked="f">
            <v:textbox style="mso-next-textbox:#_x0000_s1045">
              <w:txbxContent>
                <w:p w14:paraId="43E343AB" w14:textId="77777777" w:rsidR="008E355D" w:rsidRPr="00C94641" w:rsidRDefault="008E355D" w:rsidP="00357C3B">
                  <w:pPr>
                    <w:rPr>
                      <w:i/>
                      <w:sz w:val="16"/>
                      <w:szCs w:val="16"/>
                    </w:rPr>
                  </w:pPr>
                  <w:r w:rsidRPr="00C94641">
                    <w:rPr>
                      <w:i/>
                      <w:sz w:val="16"/>
                      <w:szCs w:val="16"/>
                    </w:rPr>
                    <w:t xml:space="preserve">Obrázek č. </w:t>
                  </w:r>
                  <w:r>
                    <w:rPr>
                      <w:i/>
                      <w:sz w:val="16"/>
                      <w:szCs w:val="16"/>
                    </w:rPr>
                    <w:t xml:space="preserve">3 </w:t>
                  </w:r>
                  <w:r w:rsidRPr="00C94641">
                    <w:rPr>
                      <w:i/>
                      <w:sz w:val="16"/>
                      <w:szCs w:val="16"/>
                    </w:rPr>
                    <w:t>Funkce pro získání vzdálenosti z ultrazvukového senzoru</w:t>
                  </w:r>
                </w:p>
              </w:txbxContent>
            </v:textbox>
          </v:shape>
        </w:pict>
      </w:r>
      <w:r w:rsidR="00842DF7">
        <w:pict w14:anchorId="46038162">
          <v:shape id="_x0000_i1028" type="#_x0000_t75" style="width:349.5pt;height:176.25pt">
            <v:imagedata r:id="rId14" o:title="sensor"/>
          </v:shape>
        </w:pict>
      </w:r>
    </w:p>
    <w:p w14:paraId="201F3510" w14:textId="77777777" w:rsidR="00DD682E" w:rsidRPr="00AE5523" w:rsidRDefault="00DD682E" w:rsidP="00DD682E">
      <w:pPr>
        <w:pStyle w:val="Nadpis3"/>
      </w:pPr>
      <w:bookmarkStart w:id="37" w:name="_Toc503478447"/>
      <w:r w:rsidRPr="00AE5523">
        <w:t>LCD displej 1602</w:t>
      </w:r>
      <w:bookmarkEnd w:id="37"/>
    </w:p>
    <w:p w14:paraId="68436CA5" w14:textId="77777777" w:rsidR="00907A50" w:rsidRPr="00AE5523" w:rsidRDefault="00907A50" w:rsidP="00FD197D">
      <w:r w:rsidRPr="00AE5523">
        <w:t xml:space="preserve">Jako výstupní zařízení jsem použil </w:t>
      </w:r>
      <w:r w:rsidR="0010492C" w:rsidRPr="00AE5523">
        <w:t>LCD displej</w:t>
      </w:r>
      <w:r w:rsidR="007576D8" w:rsidRPr="00AE5523">
        <w:t xml:space="preserve"> 1602, který dokáže zobrazit 32 znaků na dvou řádcích (16 x 2). Kvůli omezenému počtu pinů na </w:t>
      </w:r>
      <w:proofErr w:type="spellStart"/>
      <w:r w:rsidR="007576D8" w:rsidRPr="00AE5523">
        <w:t>NodeMcu</w:t>
      </w:r>
      <w:proofErr w:type="spellEnd"/>
      <w:r w:rsidR="007576D8" w:rsidRPr="00AE5523">
        <w:t xml:space="preserve"> jsem pro připojení využil I2C </w:t>
      </w:r>
      <w:r w:rsidR="00C94641" w:rsidRPr="00AE5523">
        <w:t>sériové rozhraní</w:t>
      </w:r>
      <w:r w:rsidR="008573EC" w:rsidRPr="00AE5523">
        <w:t>, kt</w:t>
      </w:r>
      <w:r w:rsidR="00C94641" w:rsidRPr="00AE5523">
        <w:t>eré mi umožnilo</w:t>
      </w:r>
      <w:r w:rsidR="0010492C" w:rsidRPr="00AE5523">
        <w:t xml:space="preserve"> připojit displej</w:t>
      </w:r>
      <w:r w:rsidR="00C94641" w:rsidRPr="00AE5523">
        <w:t xml:space="preserve"> pouze dvě</w:t>
      </w:r>
      <w:r w:rsidR="008573EC" w:rsidRPr="00AE5523">
        <w:t>ma vodiči.</w:t>
      </w:r>
      <w:r w:rsidR="004807B1" w:rsidRPr="00AE5523">
        <w:t xml:space="preserve"> Funkčnost displeje obstar</w:t>
      </w:r>
      <w:r w:rsidR="002606D7" w:rsidRPr="00AE5523">
        <w:t>ává knihovna LiquidCrystal_I2C</w:t>
      </w:r>
      <w:r w:rsidR="004807B1" w:rsidRPr="00AE5523">
        <w:t>.</w:t>
      </w:r>
    </w:p>
    <w:p w14:paraId="7DABDADE" w14:textId="77777777" w:rsidR="00DD682E" w:rsidRPr="00AE5523" w:rsidRDefault="00080B6D" w:rsidP="00DD682E">
      <w:pPr>
        <w:pStyle w:val="Nadpis3"/>
      </w:pPr>
      <w:bookmarkStart w:id="38" w:name="_Toc503478448"/>
      <w:r w:rsidRPr="00AE5523">
        <w:t>M</w:t>
      </w:r>
      <w:r w:rsidR="00DD682E" w:rsidRPr="00AE5523">
        <w:t>embránová klávesnice</w:t>
      </w:r>
      <w:r w:rsidRPr="00AE5523">
        <w:t xml:space="preserve"> 4x4</w:t>
      </w:r>
      <w:bookmarkEnd w:id="38"/>
    </w:p>
    <w:p w14:paraId="44F86A30" w14:textId="3E79D308" w:rsidR="009547B5" w:rsidRPr="00AE5523" w:rsidRDefault="008573EC" w:rsidP="00D04AE6">
      <w:r w:rsidRPr="00AE5523">
        <w:t>Uživatelský vstup řeším pomocí</w:t>
      </w:r>
      <w:r w:rsidR="009B129D" w:rsidRPr="00AE5523">
        <w:t xml:space="preserve"> membránové klávesnice o </w:t>
      </w:r>
      <w:r w:rsidR="00C94641" w:rsidRPr="00AE5523">
        <w:t>šestnácti</w:t>
      </w:r>
      <w:r w:rsidR="00284776" w:rsidRPr="00AE5523">
        <w:t xml:space="preserve"> klávesách</w:t>
      </w:r>
      <w:r w:rsidR="00C94641" w:rsidRPr="00AE5523">
        <w:t xml:space="preserve"> (4 řádky a 4 sloupce)</w:t>
      </w:r>
      <w:r w:rsidR="00284776" w:rsidRPr="00AE5523">
        <w:t xml:space="preserve">. Pro </w:t>
      </w:r>
      <w:r w:rsidR="00842DF7">
        <w:t>fungování</w:t>
      </w:r>
      <w:r w:rsidR="00284776" w:rsidRPr="00AE5523">
        <w:t xml:space="preserve"> klávesnice je potřeba osm vodičů, pro které jsem však neměl k dispozici dostatek </w:t>
      </w:r>
      <w:bookmarkStart w:id="39" w:name="_GoBack"/>
      <w:bookmarkEnd w:id="39"/>
      <w:r w:rsidR="00284776" w:rsidRPr="00AE5523">
        <w:t>pinů. Nejdříve jsem se proto rozhodl zredukovat osm digitálních pinů na jeden</w:t>
      </w:r>
      <w:r w:rsidR="008E7B76" w:rsidRPr="00AE5523">
        <w:t xml:space="preserve"> analogový, a to pomocí pole rez</w:t>
      </w:r>
      <w:r w:rsidR="00284776" w:rsidRPr="00AE5523">
        <w:t xml:space="preserve">istorů. </w:t>
      </w:r>
      <w:r w:rsidR="00080B6D" w:rsidRPr="00AE5523">
        <w:t xml:space="preserve">Využil jsem toho, že funkce </w:t>
      </w:r>
      <w:proofErr w:type="spellStart"/>
      <w:r w:rsidR="00080B6D" w:rsidRPr="00AE5523">
        <w:t>analogRead</w:t>
      </w:r>
      <w:proofErr w:type="spellEnd"/>
      <w:r w:rsidR="00080B6D" w:rsidRPr="00AE5523">
        <w:t xml:space="preserve">() dokáže </w:t>
      </w:r>
      <w:r w:rsidR="006A5E6F" w:rsidRPr="00AE5523">
        <w:t xml:space="preserve">přiřadit </w:t>
      </w:r>
      <w:r w:rsidR="00080B6D" w:rsidRPr="00AE5523">
        <w:t xml:space="preserve">vstupní napětí </w:t>
      </w:r>
      <w:r w:rsidR="006A5E6F" w:rsidRPr="00AE5523">
        <w:t>od 0 do 3,3 V číselným hodnotám</w:t>
      </w:r>
      <w:r w:rsidR="00080B6D" w:rsidRPr="00AE5523">
        <w:t xml:space="preserve"> od 0 do 1024.</w:t>
      </w:r>
      <w:r w:rsidR="008E7B76" w:rsidRPr="00AE5523">
        <w:t xml:space="preserve"> Díky rezistorovému poli bude po zmáčknutí každé</w:t>
      </w:r>
      <w:r w:rsidR="006A5E6F" w:rsidRPr="00AE5523">
        <w:t xml:space="preserve"> klávesy tato hodnota</w:t>
      </w:r>
      <w:r w:rsidR="008E7B76" w:rsidRPr="00AE5523">
        <w:t xml:space="preserve"> </w:t>
      </w:r>
      <w:r w:rsidR="006A5E6F" w:rsidRPr="00AE5523">
        <w:t xml:space="preserve">vždy jiná. Napsal jsem si tedy jednoduchou knihovnu v jazyce C++, která ke každé hodnotě, kterou získám funkcí </w:t>
      </w:r>
      <w:proofErr w:type="spellStart"/>
      <w:r w:rsidR="006A5E6F" w:rsidRPr="00AE5523">
        <w:t>analogRead</w:t>
      </w:r>
      <w:proofErr w:type="spellEnd"/>
      <w:r w:rsidR="006A5E6F" w:rsidRPr="00AE5523">
        <w:t>() z analogov</w:t>
      </w:r>
      <w:r w:rsidR="00B11588">
        <w:t xml:space="preserve">ého pinu, přiřadí danou klávesu. </w:t>
      </w:r>
      <w:r w:rsidR="00F93DD9" w:rsidRPr="00AE5523">
        <w:t>Bohužel po přechodu z </w:t>
      </w:r>
      <w:proofErr w:type="spellStart"/>
      <w:r w:rsidR="00F93DD9" w:rsidRPr="00AE5523">
        <w:t>Arduino</w:t>
      </w:r>
      <w:proofErr w:type="spellEnd"/>
      <w:r w:rsidR="00F93DD9" w:rsidRPr="00AE5523">
        <w:t xml:space="preserve"> </w:t>
      </w:r>
      <w:proofErr w:type="spellStart"/>
      <w:r w:rsidR="00F93DD9" w:rsidRPr="00AE5523">
        <w:t>Uno</w:t>
      </w:r>
      <w:proofErr w:type="spellEnd"/>
      <w:r w:rsidR="00F93DD9" w:rsidRPr="00AE5523">
        <w:t xml:space="preserve"> na </w:t>
      </w:r>
      <w:proofErr w:type="spellStart"/>
      <w:r w:rsidR="00F93DD9" w:rsidRPr="00AE5523">
        <w:t>NodeMcu</w:t>
      </w:r>
      <w:proofErr w:type="spellEnd"/>
      <w:r w:rsidR="00F93DD9" w:rsidRPr="00AE5523">
        <w:t xml:space="preserve"> toto řešení vyúst</w:t>
      </w:r>
      <w:r w:rsidR="003C123D" w:rsidRPr="00AE5523">
        <w:t xml:space="preserve">ilo </w:t>
      </w:r>
      <w:r w:rsidR="00670C04">
        <w:t xml:space="preserve">v řadu </w:t>
      </w:r>
      <w:r w:rsidR="003C123D" w:rsidRPr="00AE5523">
        <w:t xml:space="preserve">problémů, zejména kvůli nedokonalému vyvedení analogového pinu </w:t>
      </w:r>
      <w:proofErr w:type="spellStart"/>
      <w:r w:rsidR="003C123D" w:rsidRPr="00AE5523">
        <w:t>NodeMcu</w:t>
      </w:r>
      <w:proofErr w:type="spellEnd"/>
      <w:r w:rsidR="003C123D" w:rsidRPr="00AE5523">
        <w:t>, na kterém jsem naměřil četné výkyvy signálu</w:t>
      </w:r>
      <w:r w:rsidR="007C1254">
        <w:t xml:space="preserve"> </w:t>
      </w:r>
      <w:r w:rsidR="00670C04">
        <w:t>způsobující nepředvídatelné chování</w:t>
      </w:r>
      <w:r w:rsidR="003C123D" w:rsidRPr="00AE5523">
        <w:t xml:space="preserve"> kláves. Rozhodl jsem se proto vyřešit zapojení klávesnice pomocí I2C sběrn</w:t>
      </w:r>
      <w:r w:rsidR="00EE69F1" w:rsidRPr="00AE5523">
        <w:t>ice</w:t>
      </w:r>
      <w:r w:rsidR="00FE356B" w:rsidRPr="00AE5523">
        <w:t xml:space="preserve"> PCF8574P</w:t>
      </w:r>
      <w:r w:rsidR="00EE69F1" w:rsidRPr="00AE5523">
        <w:t>, podobně jako u LCD displeje</w:t>
      </w:r>
      <w:r w:rsidR="003C123D" w:rsidRPr="00AE5523">
        <w:t>.</w:t>
      </w:r>
      <w:r w:rsidR="006A5E6F" w:rsidRPr="00AE5523">
        <w:t xml:space="preserve"> </w:t>
      </w:r>
    </w:p>
    <w:p w14:paraId="090E90E0" w14:textId="77777777" w:rsidR="009547B5" w:rsidRPr="00AE5523" w:rsidRDefault="009547B5" w:rsidP="00D04AE6"/>
    <w:p w14:paraId="0ED8A843" w14:textId="77777777" w:rsidR="009107E0" w:rsidRPr="00AE5523" w:rsidRDefault="006A5E6F" w:rsidP="00D04AE6">
      <w:r w:rsidRPr="00AE5523">
        <w:lastRenderedPageBreak/>
        <w:t xml:space="preserve">Protože je díky I2C sběrnici klávesnice připojená ke </w:t>
      </w:r>
      <w:r w:rsidR="009107E0" w:rsidRPr="00AE5523">
        <w:t xml:space="preserve">stejným pinům jako LCD displej, </w:t>
      </w:r>
      <w:r w:rsidRPr="00AE5523">
        <w:t xml:space="preserve">zbývá mi dostatek pinů </w:t>
      </w:r>
      <w:r w:rsidR="000E032E" w:rsidRPr="00AE5523">
        <w:t>pro</w:t>
      </w:r>
      <w:r w:rsidRPr="00AE5523">
        <w:t xml:space="preserve"> ostatní komponenty.</w:t>
      </w:r>
      <w:r w:rsidR="004807B1" w:rsidRPr="00AE5523">
        <w:t xml:space="preserve"> </w:t>
      </w:r>
      <w:r w:rsidR="009107E0" w:rsidRPr="00AE5523">
        <w:t xml:space="preserve">Aby to však bylo možné, </w:t>
      </w:r>
      <w:r w:rsidR="00550F86">
        <w:t xml:space="preserve">nesmí mít LCD displej a klávesnice </w:t>
      </w:r>
      <w:r w:rsidR="009107E0" w:rsidRPr="00AE5523">
        <w:t xml:space="preserve">stejnou I2C adresu. Pomocí jednoduchého </w:t>
      </w:r>
      <w:proofErr w:type="spellStart"/>
      <w:r w:rsidR="009107E0" w:rsidRPr="00AE5523">
        <w:t>Arduino</w:t>
      </w:r>
      <w:proofErr w:type="spellEnd"/>
      <w:r w:rsidR="009107E0" w:rsidRPr="00AE5523">
        <w:t xml:space="preserve"> program</w:t>
      </w:r>
      <w:r w:rsidR="00AE5523">
        <w:t>u</w:t>
      </w:r>
      <w:r w:rsidR="009107E0" w:rsidRPr="00AE5523">
        <w:t xml:space="preserve"> jsem zjistil, že displej používá adresu 0x27, stačilo tak nastavit pro klávesnici jakoukoliv jinou ad</w:t>
      </w:r>
      <w:r w:rsidR="00AE5523">
        <w:t>resu, s čímž mi pomohla tabulka</w:t>
      </w:r>
      <w:r w:rsidR="009107E0" w:rsidRPr="00AE5523">
        <w:t xml:space="preserve"> na obrázku č. </w:t>
      </w:r>
      <w:r w:rsidR="000D1367" w:rsidRPr="00AE5523">
        <w:t>4</w:t>
      </w:r>
      <w:r w:rsidR="009107E0" w:rsidRPr="00AE5523">
        <w:t>. Zvolil jsem adresu 0x21</w:t>
      </w:r>
      <w:r w:rsidR="00EF4543">
        <w:t xml:space="preserve">, takže bylo nutné u </w:t>
      </w:r>
      <w:r w:rsidR="00EF4543" w:rsidRPr="00AE5523">
        <w:t>I2C sběrnice PCF8574P</w:t>
      </w:r>
      <w:r w:rsidR="00EF4543">
        <w:t xml:space="preserve"> uzemnit piny A2 a A1 a pin A0 připojit k napětí 3,3 V</w:t>
      </w:r>
      <w:r w:rsidR="009107E0" w:rsidRPr="00AE5523">
        <w:t>.</w:t>
      </w:r>
    </w:p>
    <w:p w14:paraId="28BBBF60" w14:textId="77777777" w:rsidR="009107E0" w:rsidRPr="00AE5523" w:rsidRDefault="00386B41" w:rsidP="009107E0">
      <w:pPr>
        <w:jc w:val="center"/>
      </w:pPr>
      <w:r>
        <w:rPr>
          <w:noProof/>
        </w:rPr>
        <w:pict w14:anchorId="0F875DFA">
          <v:shape id="_x0000_s1046" type="#_x0000_t202" style="position:absolute;left:0;text-align:left;margin-left:128.25pt;margin-top:136.5pt;width:199.5pt;height:21pt;z-index:4" filled="f" stroked="f">
            <v:textbox style="mso-next-textbox:#_x0000_s1046">
              <w:txbxContent>
                <w:p w14:paraId="42D70A38" w14:textId="7E5550F4" w:rsidR="008E355D" w:rsidRPr="00357C3B" w:rsidRDefault="004A04C8" w:rsidP="00357C3B">
                  <w:pPr>
                    <w:rPr>
                      <w:i/>
                      <w:sz w:val="16"/>
                      <w:szCs w:val="16"/>
                    </w:rPr>
                  </w:pPr>
                  <w:r>
                    <w:rPr>
                      <w:i/>
                      <w:sz w:val="16"/>
                      <w:szCs w:val="16"/>
                    </w:rPr>
                    <w:t xml:space="preserve">Obrázek </w:t>
                  </w:r>
                  <w:proofErr w:type="gramStart"/>
                  <w:r>
                    <w:rPr>
                      <w:i/>
                      <w:sz w:val="16"/>
                      <w:szCs w:val="16"/>
                    </w:rPr>
                    <w:t xml:space="preserve">č. </w:t>
                  </w:r>
                  <w:r w:rsidR="008E355D">
                    <w:rPr>
                      <w:i/>
                      <w:sz w:val="16"/>
                      <w:szCs w:val="16"/>
                    </w:rPr>
                    <w:t>4 Tabulka</w:t>
                  </w:r>
                  <w:proofErr w:type="gramEnd"/>
                  <w:r w:rsidR="008E355D">
                    <w:rPr>
                      <w:i/>
                      <w:sz w:val="16"/>
                      <w:szCs w:val="16"/>
                    </w:rPr>
                    <w:t xml:space="preserve"> pro určení I2C adresy</w:t>
                  </w:r>
                </w:p>
              </w:txbxContent>
            </v:textbox>
          </v:shape>
        </w:pict>
      </w:r>
      <w:r w:rsidR="009107E0" w:rsidRPr="00AE5523">
        <w:fldChar w:fldCharType="begin"/>
      </w:r>
      <w:r w:rsidR="009107E0" w:rsidRPr="00AE5523">
        <w:instrText xml:space="preserve"> INCLUDEPICTURE "http://www.ikanbilis.com/nodemcu/i2c_keypad/pcf8574_add.jpeg" \* MERGEFORMATINET </w:instrText>
      </w:r>
      <w:r w:rsidR="009107E0" w:rsidRPr="00AE5523">
        <w:fldChar w:fldCharType="separate"/>
      </w:r>
      <w:r w:rsidR="00E96246" w:rsidRPr="00AE5523">
        <w:fldChar w:fldCharType="begin"/>
      </w:r>
      <w:r w:rsidR="00E96246" w:rsidRPr="00AE5523">
        <w:instrText xml:space="preserve"> INCLUDEPICTURE  "http://www.ikanbilis.com/nodemcu/i2c_keypad/pcf8574_add.jpeg" \* MERGEFORMATINET </w:instrText>
      </w:r>
      <w:r w:rsidR="00E96246" w:rsidRPr="00AE5523">
        <w:fldChar w:fldCharType="separate"/>
      </w:r>
      <w:r w:rsidR="00357C3B" w:rsidRPr="00AE5523">
        <w:fldChar w:fldCharType="begin"/>
      </w:r>
      <w:r w:rsidR="00357C3B" w:rsidRPr="00AE5523">
        <w:instrText xml:space="preserve"> INCLUDEPICTURE  "http://www.ikanbilis.com/nodemcu/i2c_keypad/pcf8574_add.jpeg" \* MERGEFORMATINET </w:instrText>
      </w:r>
      <w:r w:rsidR="00357C3B" w:rsidRPr="00AE5523">
        <w:fldChar w:fldCharType="separate"/>
      </w:r>
      <w:r w:rsidR="007B5CF3">
        <w:fldChar w:fldCharType="begin"/>
      </w:r>
      <w:r w:rsidR="007B5CF3">
        <w:instrText xml:space="preserve"> INCLUDEPICTURE  "http://www.ikanbilis.com/nodemcu/i2c_keypad/pcf8574_add.jpeg" \* MERGEFORMATINET </w:instrText>
      </w:r>
      <w:r w:rsidR="007B5CF3">
        <w:fldChar w:fldCharType="separate"/>
      </w:r>
      <w:r w:rsidR="007F55CE">
        <w:fldChar w:fldCharType="begin"/>
      </w:r>
      <w:r w:rsidR="007F55CE">
        <w:instrText xml:space="preserve"> INCLUDEPICTURE  "http://www.ikanbilis.com/nodemcu/i2c_keypad/pcf8574_add.jpeg" \* MERGEFORMATINET </w:instrText>
      </w:r>
      <w:r w:rsidR="007F55CE">
        <w:fldChar w:fldCharType="separate"/>
      </w:r>
      <w:r w:rsidR="009A73C5">
        <w:fldChar w:fldCharType="begin"/>
      </w:r>
      <w:r w:rsidR="009A73C5">
        <w:instrText xml:space="preserve"> INCLUDEPICTURE  "http://www.ikanbilis.com/nodemcu/i2c_keypad/pcf8574_add.jpeg" \* MERGEFORMATINET </w:instrText>
      </w:r>
      <w:r w:rsidR="009A73C5">
        <w:fldChar w:fldCharType="separate"/>
      </w:r>
      <w:r w:rsidR="00E770B7">
        <w:fldChar w:fldCharType="begin"/>
      </w:r>
      <w:r w:rsidR="00E770B7">
        <w:instrText xml:space="preserve"> INCLUDEPICTURE  "http://www.ikanbilis.com/nodemcu/i2c_keypad/pcf8574_add.jpeg" \* MERGEFORMATINET </w:instrText>
      </w:r>
      <w:r w:rsidR="00E770B7">
        <w:fldChar w:fldCharType="separate"/>
      </w:r>
      <w:r w:rsidR="00F42CCF">
        <w:fldChar w:fldCharType="begin"/>
      </w:r>
      <w:r w:rsidR="00F42CCF">
        <w:instrText xml:space="preserve"> INCLUDEPICTURE  "http://www.ikanbilis.com/nodemcu/i2c_keypad/pcf8574_add.jpeg" \* MERGEFORMATINET </w:instrText>
      </w:r>
      <w:r w:rsidR="00F42CCF">
        <w:fldChar w:fldCharType="separate"/>
      </w:r>
      <w:r w:rsidR="008F72FF">
        <w:fldChar w:fldCharType="begin"/>
      </w:r>
      <w:r w:rsidR="008F72FF">
        <w:instrText xml:space="preserve"> INCLUDEPICTURE  "http://www.ikanbilis.com/nodemcu/i2c_keypad/pcf8574_add.jpeg" \* MERGEFORMATINET </w:instrText>
      </w:r>
      <w:r w:rsidR="008F72FF">
        <w:fldChar w:fldCharType="separate"/>
      </w:r>
      <w:r w:rsidR="007E74FE">
        <w:fldChar w:fldCharType="begin"/>
      </w:r>
      <w:r w:rsidR="007E74FE">
        <w:instrText xml:space="preserve"> INCLUDEPICTURE  "http://www.ikanbilis.com/nodemcu/i2c_keypad/pcf8574_add.jpeg" \* MERGEFORMATINET </w:instrText>
      </w:r>
      <w:r w:rsidR="007E74FE">
        <w:fldChar w:fldCharType="separate"/>
      </w:r>
      <w:r w:rsidR="00202AA2">
        <w:fldChar w:fldCharType="begin"/>
      </w:r>
      <w:r w:rsidR="00202AA2">
        <w:instrText xml:space="preserve"> INCLUDEPICTURE  "http://www.ikanbilis.com/nodemcu/i2c_keypad/pcf8574_add.jpeg" \* MERGEFORMATINET </w:instrText>
      </w:r>
      <w:r w:rsidR="00202AA2">
        <w:fldChar w:fldCharType="separate"/>
      </w:r>
      <w:r w:rsidR="008E355D">
        <w:fldChar w:fldCharType="begin"/>
      </w:r>
      <w:r w:rsidR="008E355D">
        <w:instrText xml:space="preserve"> INCLUDEPICTURE  "http://www.ikanbilis.com/nodemcu/i2c_keypad/pcf8574_add.jpeg" \* MERGEFORMATINET </w:instrText>
      </w:r>
      <w:r w:rsidR="008E355D">
        <w:fldChar w:fldCharType="separate"/>
      </w:r>
      <w:r w:rsidR="008907EA">
        <w:fldChar w:fldCharType="begin"/>
      </w:r>
      <w:r w:rsidR="008907EA">
        <w:instrText xml:space="preserve"> INCLUDEPICTURE  "http://www.ikanbilis.com/nodemcu/i2c_keypad/pcf8574_add.jpeg" \* MERGEFORMATINET </w:instrText>
      </w:r>
      <w:r w:rsidR="008907EA">
        <w:fldChar w:fldCharType="separate"/>
      </w:r>
      <w:r w:rsidR="00F55797">
        <w:fldChar w:fldCharType="begin"/>
      </w:r>
      <w:r w:rsidR="00F55797">
        <w:instrText xml:space="preserve"> INCLUDEPICTURE  "http://www.ikanbilis.com/nodemcu/i2c_keypad/pcf8574_add.jpeg" \* MERGEFORMATINET </w:instrText>
      </w:r>
      <w:r w:rsidR="00F55797">
        <w:fldChar w:fldCharType="separate"/>
      </w:r>
      <w:r w:rsidR="00B221B7">
        <w:fldChar w:fldCharType="begin"/>
      </w:r>
      <w:r w:rsidR="00B221B7">
        <w:instrText xml:space="preserve"> INCLUDEPICTURE  "http://www.ikanbilis.com/nodemcu/i2c_keypad/pcf8574_add.jpeg" \* MERGEFORMATINET </w:instrText>
      </w:r>
      <w:r w:rsidR="00B221B7">
        <w:fldChar w:fldCharType="separate"/>
      </w:r>
      <w:r w:rsidR="00AC4000">
        <w:fldChar w:fldCharType="begin"/>
      </w:r>
      <w:r w:rsidR="00AC4000">
        <w:instrText xml:space="preserve"> INCLUDEPICTURE  "http://www.ikanbilis.com/nodemcu/i2c_keypad/pcf8574_add.jpeg" \* MERGEFORMATINET </w:instrText>
      </w:r>
      <w:r w:rsidR="00AC4000">
        <w:fldChar w:fldCharType="separate"/>
      </w:r>
      <w:r w:rsidR="00332C64">
        <w:fldChar w:fldCharType="begin"/>
      </w:r>
      <w:r w:rsidR="00332C64">
        <w:instrText xml:space="preserve"> INCLUDEPICTURE  "http://www.ikanbilis.com/nodemcu/i2c_keypad/pcf8574_add.jpeg" \* MERGEFORMATINET </w:instrText>
      </w:r>
      <w:r w:rsidR="00332C64">
        <w:fldChar w:fldCharType="separate"/>
      </w:r>
      <w:r w:rsidR="00FB7D3D">
        <w:fldChar w:fldCharType="begin"/>
      </w:r>
      <w:r w:rsidR="00FB7D3D">
        <w:instrText xml:space="preserve"> INCLUDEPICTURE  "http://www.ikanbilis.com/nodemcu/i2c_keypad/pcf8574_add.jpeg" \* MERGEFORMATINET </w:instrText>
      </w:r>
      <w:r w:rsidR="00FB7D3D">
        <w:fldChar w:fldCharType="separate"/>
      </w:r>
      <w:r w:rsidR="0098466F">
        <w:fldChar w:fldCharType="begin"/>
      </w:r>
      <w:r w:rsidR="0098466F">
        <w:instrText xml:space="preserve"> INCLUDEPICTURE  "http://www.ikanbilis.com/nodemcu/i2c_keypad/pcf8574_add.jpeg" \* MERGEFORMATINET </w:instrText>
      </w:r>
      <w:r w:rsidR="0098466F">
        <w:fldChar w:fldCharType="separate"/>
      </w:r>
      <w:r w:rsidR="008C2D89">
        <w:fldChar w:fldCharType="begin"/>
      </w:r>
      <w:r w:rsidR="008C2D89">
        <w:instrText xml:space="preserve"> INCLUDEPICTURE  "http://www.ikanbilis.com/nodemcu/i2c_keypad/pcf8574_add.jpeg" \* MERGEFORMATINET </w:instrText>
      </w:r>
      <w:r w:rsidR="008C2D89">
        <w:fldChar w:fldCharType="separate"/>
      </w:r>
      <w:r w:rsidR="0008229F">
        <w:fldChar w:fldCharType="begin"/>
      </w:r>
      <w:r w:rsidR="0008229F">
        <w:instrText xml:space="preserve"> INCLUDEPICTURE  "http://www.ikanbilis.com/nodemcu/i2c_keypad/pcf8574_add.jpeg" \* MERGEFORMATINET </w:instrText>
      </w:r>
      <w:r w:rsidR="0008229F">
        <w:fldChar w:fldCharType="separate"/>
      </w:r>
      <w:r w:rsidR="00532415">
        <w:fldChar w:fldCharType="begin"/>
      </w:r>
      <w:r w:rsidR="00532415">
        <w:instrText xml:space="preserve"> INCLUDEPICTURE  "http://www.ikanbilis.com/nodemcu/i2c_keypad/pcf8574_add.jpeg" \* MERGEFORMATINET </w:instrText>
      </w:r>
      <w:r w:rsidR="00532415">
        <w:fldChar w:fldCharType="separate"/>
      </w:r>
      <w:r w:rsidR="00C758A0">
        <w:fldChar w:fldCharType="begin"/>
      </w:r>
      <w:r w:rsidR="00C758A0">
        <w:instrText xml:space="preserve"> INCLUDEPICTURE  "http://www.ikanbilis.com/nodemcu/i2c_keypad/pcf8574_add.jpeg" \* MERGEFORMATINET </w:instrText>
      </w:r>
      <w:r w:rsidR="00C758A0">
        <w:fldChar w:fldCharType="separate"/>
      </w:r>
      <w:r w:rsidR="00594D38">
        <w:fldChar w:fldCharType="begin"/>
      </w:r>
      <w:r w:rsidR="00594D38">
        <w:instrText xml:space="preserve"> INCLUDEPICTURE  "http://www.ikanbilis.com/nodemcu/i2c_keypad/pcf8574_add.jpeg" \* MERGEFORMATINET </w:instrText>
      </w:r>
      <w:r w:rsidR="00594D38">
        <w:fldChar w:fldCharType="separate"/>
      </w:r>
      <w:r w:rsidR="004A58F3">
        <w:fldChar w:fldCharType="begin"/>
      </w:r>
      <w:r w:rsidR="004A58F3">
        <w:instrText xml:space="preserve"> INCLUDEPICTURE  "http://www.ikanbilis.com/nodemcu/i2c_keypad/pcf8574_add.jpeg" \* MERGEFORMATINET </w:instrText>
      </w:r>
      <w:r w:rsidR="004A58F3">
        <w:fldChar w:fldCharType="separate"/>
      </w:r>
      <w:r w:rsidR="000E026A">
        <w:fldChar w:fldCharType="begin"/>
      </w:r>
      <w:r w:rsidR="000E026A">
        <w:instrText xml:space="preserve"> INCLUDEPICTURE  "http://www.ikanbilis.com/nodemcu/i2c_keypad/pcf8574_add.jpeg" \* MERGEFORMATINET </w:instrText>
      </w:r>
      <w:r w:rsidR="000E026A">
        <w:fldChar w:fldCharType="separate"/>
      </w:r>
      <w:r w:rsidR="00BC0589">
        <w:fldChar w:fldCharType="begin"/>
      </w:r>
      <w:r w:rsidR="00BC0589">
        <w:instrText xml:space="preserve"> INCLUDEPICTURE  "http://www.ikanbilis.com/nodemcu/i2c_keypad/pcf8574_add.jpeg" \* MERGEFORMATINET </w:instrText>
      </w:r>
      <w:r w:rsidR="00BC0589">
        <w:fldChar w:fldCharType="separate"/>
      </w:r>
      <w:r w:rsidR="00BB3B58">
        <w:fldChar w:fldCharType="begin"/>
      </w:r>
      <w:r w:rsidR="00BB3B58">
        <w:instrText xml:space="preserve"> INCLUDEPICTURE  "http://www.ikanbilis.com/nodemcu/i2c_keypad/pcf8574_add.jpeg" \* MERGEFORMATINET </w:instrText>
      </w:r>
      <w:r w:rsidR="00BB3B58">
        <w:fldChar w:fldCharType="separate"/>
      </w:r>
      <w:r w:rsidR="002B67E8">
        <w:fldChar w:fldCharType="begin"/>
      </w:r>
      <w:r w:rsidR="002B67E8">
        <w:instrText xml:space="preserve"> INCLUDEPICTURE  "http://www.ikanbilis.com/nodemcu/i2c_keypad/pcf8574_add.jpeg" \* MERGEFORMATINET </w:instrText>
      </w:r>
      <w:r w:rsidR="002B67E8">
        <w:fldChar w:fldCharType="separate"/>
      </w:r>
      <w:r>
        <w:fldChar w:fldCharType="begin"/>
      </w:r>
      <w:r>
        <w:instrText xml:space="preserve"> </w:instrText>
      </w:r>
      <w:r>
        <w:instrText>INCLUDEPICTURE  "http://www.ikanbilis.com/nodemcu/i2c_keypad/pcf8574_add.jpeg" \* MERGEFORMATINET</w:instrText>
      </w:r>
      <w:r>
        <w:instrText xml:space="preserve"> </w:instrText>
      </w:r>
      <w:r>
        <w:fldChar w:fldCharType="separate"/>
      </w:r>
      <w:r w:rsidR="00842DF7">
        <w:pict w14:anchorId="572CFD56">
          <v:shape id="_x0000_i1029" type="#_x0000_t75" alt="" style="width:247.5pt;height:2in">
            <v:imagedata r:id="rId15" r:href="rId16"/>
          </v:shape>
        </w:pict>
      </w:r>
      <w:r>
        <w:fldChar w:fldCharType="end"/>
      </w:r>
      <w:r w:rsidR="002B67E8">
        <w:fldChar w:fldCharType="end"/>
      </w:r>
      <w:r w:rsidR="00BB3B58">
        <w:fldChar w:fldCharType="end"/>
      </w:r>
      <w:r w:rsidR="00BC0589">
        <w:fldChar w:fldCharType="end"/>
      </w:r>
      <w:r w:rsidR="000E026A">
        <w:fldChar w:fldCharType="end"/>
      </w:r>
      <w:r w:rsidR="004A58F3">
        <w:fldChar w:fldCharType="end"/>
      </w:r>
      <w:r w:rsidR="00594D38">
        <w:fldChar w:fldCharType="end"/>
      </w:r>
      <w:r w:rsidR="00C758A0">
        <w:fldChar w:fldCharType="end"/>
      </w:r>
      <w:r w:rsidR="00532415">
        <w:fldChar w:fldCharType="end"/>
      </w:r>
      <w:r w:rsidR="0008229F">
        <w:fldChar w:fldCharType="end"/>
      </w:r>
      <w:r w:rsidR="008C2D89">
        <w:fldChar w:fldCharType="end"/>
      </w:r>
      <w:r w:rsidR="0098466F">
        <w:fldChar w:fldCharType="end"/>
      </w:r>
      <w:r w:rsidR="00FB7D3D">
        <w:fldChar w:fldCharType="end"/>
      </w:r>
      <w:r w:rsidR="00332C64">
        <w:fldChar w:fldCharType="end"/>
      </w:r>
      <w:r w:rsidR="00AC4000">
        <w:fldChar w:fldCharType="end"/>
      </w:r>
      <w:r w:rsidR="00B221B7">
        <w:fldChar w:fldCharType="end"/>
      </w:r>
      <w:r w:rsidR="00F55797">
        <w:fldChar w:fldCharType="end"/>
      </w:r>
      <w:r w:rsidR="008907EA">
        <w:fldChar w:fldCharType="end"/>
      </w:r>
      <w:r w:rsidR="008E355D">
        <w:fldChar w:fldCharType="end"/>
      </w:r>
      <w:r w:rsidR="00202AA2">
        <w:fldChar w:fldCharType="end"/>
      </w:r>
      <w:r w:rsidR="007E74FE">
        <w:fldChar w:fldCharType="end"/>
      </w:r>
      <w:r w:rsidR="008F72FF">
        <w:fldChar w:fldCharType="end"/>
      </w:r>
      <w:r w:rsidR="00F42CCF">
        <w:fldChar w:fldCharType="end"/>
      </w:r>
      <w:r w:rsidR="00E770B7">
        <w:fldChar w:fldCharType="end"/>
      </w:r>
      <w:r w:rsidR="009A73C5">
        <w:fldChar w:fldCharType="end"/>
      </w:r>
      <w:r w:rsidR="007F55CE">
        <w:fldChar w:fldCharType="end"/>
      </w:r>
      <w:r w:rsidR="007B5CF3">
        <w:fldChar w:fldCharType="end"/>
      </w:r>
      <w:r w:rsidR="00357C3B" w:rsidRPr="00AE5523">
        <w:fldChar w:fldCharType="end"/>
      </w:r>
      <w:r w:rsidR="00E96246" w:rsidRPr="00AE5523">
        <w:fldChar w:fldCharType="end"/>
      </w:r>
      <w:r w:rsidR="009107E0" w:rsidRPr="00AE5523">
        <w:fldChar w:fldCharType="end"/>
      </w:r>
    </w:p>
    <w:p w14:paraId="45A97FB8" w14:textId="77777777" w:rsidR="009107E0" w:rsidRPr="00AE5523" w:rsidRDefault="004807B1" w:rsidP="00D04AE6">
      <w:r w:rsidRPr="00AE5523">
        <w:t>Funkčnost klávesnice</w:t>
      </w:r>
      <w:r w:rsidR="002606D7" w:rsidRPr="00AE5523">
        <w:t xml:space="preserve"> obstarává knihovna Keypad_I2C</w:t>
      </w:r>
      <w:r w:rsidR="00AE5523">
        <w:t xml:space="preserve">. Hodnoty kláves se zapisují do </w:t>
      </w:r>
      <w:r w:rsidR="0081471C" w:rsidRPr="00AE5523">
        <w:t xml:space="preserve">dvourozměrného pole (obrázek č. </w:t>
      </w:r>
      <w:r w:rsidR="000D1367" w:rsidRPr="00AE5523">
        <w:t>5</w:t>
      </w:r>
      <w:r w:rsidR="0081471C" w:rsidRPr="00AE5523">
        <w:t>).</w:t>
      </w:r>
    </w:p>
    <w:p w14:paraId="12959861" w14:textId="77777777" w:rsidR="00134FF4" w:rsidRPr="00AE5523" w:rsidRDefault="00386B41" w:rsidP="00D04AE6">
      <w:r>
        <w:rPr>
          <w:noProof/>
        </w:rPr>
        <w:pict w14:anchorId="73FFAAF3">
          <v:shape id="_x0000_s1047" type="#_x0000_t202" style="position:absolute;left:0;text-align:left;margin-left:88.5pt;margin-top:148.4pt;width:218pt;height:21pt;z-index:5" filled="f" stroked="f">
            <v:textbox style="mso-next-textbox:#_x0000_s1047">
              <w:txbxContent>
                <w:p w14:paraId="4A74FC84" w14:textId="77777777" w:rsidR="008E355D" w:rsidRPr="00357C3B" w:rsidRDefault="008E355D" w:rsidP="004F0934">
                  <w:pPr>
                    <w:rPr>
                      <w:i/>
                      <w:sz w:val="16"/>
                      <w:szCs w:val="16"/>
                    </w:rPr>
                  </w:pPr>
                  <w:r w:rsidRPr="00357C3B">
                    <w:rPr>
                      <w:i/>
                      <w:sz w:val="16"/>
                      <w:szCs w:val="16"/>
                    </w:rPr>
                    <w:t xml:space="preserve">Obrázek č. </w:t>
                  </w:r>
                  <w:r>
                    <w:rPr>
                      <w:i/>
                      <w:sz w:val="16"/>
                      <w:szCs w:val="16"/>
                    </w:rPr>
                    <w:t>5 Deklarace proměnných pro klávesnici</w:t>
                  </w:r>
                </w:p>
              </w:txbxContent>
            </v:textbox>
          </v:shape>
        </w:pict>
      </w:r>
      <w:r w:rsidR="00842DF7">
        <w:pict w14:anchorId="324E1CE5">
          <v:shape id="_x0000_i1030" type="#_x0000_t75" style="width:400.5pt;height:141pt">
            <v:imagedata r:id="rId17" o:title="keypad"/>
          </v:shape>
        </w:pict>
      </w:r>
    </w:p>
    <w:p w14:paraId="10036F3F" w14:textId="77777777" w:rsidR="004F0934" w:rsidRPr="00AE5523" w:rsidRDefault="004F0934" w:rsidP="00D04AE6"/>
    <w:p w14:paraId="6ECF8B97" w14:textId="77777777" w:rsidR="00730B9F" w:rsidRPr="00AE5523" w:rsidRDefault="00730B9F" w:rsidP="00D04AE6">
      <w:r w:rsidRPr="00AE5523">
        <w:t xml:space="preserve">Dále je potřeba klávesnici inicializovat ve funkci </w:t>
      </w:r>
      <w:proofErr w:type="spellStart"/>
      <w:proofErr w:type="gramStart"/>
      <w:r w:rsidRPr="00AE5523">
        <w:t>setup</w:t>
      </w:r>
      <w:proofErr w:type="spellEnd"/>
      <w:r w:rsidRPr="00AE5523">
        <w:t>() (obrázek</w:t>
      </w:r>
      <w:proofErr w:type="gramEnd"/>
      <w:r w:rsidRPr="00AE5523">
        <w:t xml:space="preserve"> č.</w:t>
      </w:r>
      <w:r w:rsidR="000D1367" w:rsidRPr="00AE5523">
        <w:t xml:space="preserve"> 6</w:t>
      </w:r>
      <w:r w:rsidRPr="00AE5523">
        <w:t>).</w:t>
      </w:r>
    </w:p>
    <w:p w14:paraId="2B2B198A" w14:textId="77777777" w:rsidR="004F0934" w:rsidRPr="00AE5523" w:rsidRDefault="00386B41" w:rsidP="00D04AE6">
      <w:r>
        <w:rPr>
          <w:noProof/>
        </w:rPr>
        <w:pict w14:anchorId="79B75754">
          <v:shape id="_x0000_s1048" type="#_x0000_t202" style="position:absolute;left:0;text-align:left;margin-left:5.25pt;margin-top:36.1pt;width:166.5pt;height:21pt;z-index:6" filled="f" stroked="f">
            <v:textbox style="mso-next-textbox:#_x0000_s1048">
              <w:txbxContent>
                <w:p w14:paraId="23C66DF5" w14:textId="77777777" w:rsidR="008E355D" w:rsidRPr="00357C3B" w:rsidRDefault="008E355D" w:rsidP="004F0934">
                  <w:pPr>
                    <w:rPr>
                      <w:i/>
                      <w:sz w:val="16"/>
                      <w:szCs w:val="16"/>
                    </w:rPr>
                  </w:pPr>
                  <w:r w:rsidRPr="00357C3B">
                    <w:rPr>
                      <w:i/>
                      <w:sz w:val="16"/>
                      <w:szCs w:val="16"/>
                    </w:rPr>
                    <w:t xml:space="preserve">Obrázek č. </w:t>
                  </w:r>
                  <w:r>
                    <w:rPr>
                      <w:i/>
                      <w:sz w:val="16"/>
                      <w:szCs w:val="16"/>
                    </w:rPr>
                    <w:t>6 Inicializace klávesnice</w:t>
                  </w:r>
                </w:p>
              </w:txbxContent>
            </v:textbox>
          </v:shape>
        </w:pict>
      </w:r>
      <w:r w:rsidR="00842DF7">
        <w:pict w14:anchorId="099E1F10">
          <v:shape id="_x0000_i1031" type="#_x0000_t75" style="width:153.75pt;height:29.25pt">
            <v:imagedata r:id="rId18" o:title="keypad1"/>
          </v:shape>
        </w:pict>
      </w:r>
    </w:p>
    <w:p w14:paraId="2F7F9C60" w14:textId="77777777" w:rsidR="00F234BE" w:rsidRPr="00AE5523" w:rsidRDefault="00F234BE" w:rsidP="00D04AE6"/>
    <w:p w14:paraId="4D9ECF2A" w14:textId="77777777" w:rsidR="00F234BE" w:rsidRPr="00AE5523" w:rsidRDefault="00F234BE" w:rsidP="00D04AE6"/>
    <w:p w14:paraId="607E5240" w14:textId="77777777" w:rsidR="00F234BE" w:rsidRPr="00AE5523" w:rsidRDefault="00F234BE" w:rsidP="00D04AE6"/>
    <w:p w14:paraId="692652D7" w14:textId="06A1ECA7" w:rsidR="00730B9F" w:rsidRPr="00AE5523" w:rsidRDefault="00730B9F" w:rsidP="00D04AE6">
      <w:r w:rsidRPr="00AE5523">
        <w:lastRenderedPageBreak/>
        <w:t>Vždy, když je potřeba v nějaké funkci zjišťovat, zda byla stisknuta nějaká klávesa,</w:t>
      </w:r>
      <w:r w:rsidR="002606D7" w:rsidRPr="00AE5523">
        <w:t xml:space="preserve"> musí se z knihovny Keypad_I2C</w:t>
      </w:r>
      <w:r w:rsidR="00E8756C">
        <w:t xml:space="preserve"> zavolat funkce </w:t>
      </w:r>
      <w:proofErr w:type="spellStart"/>
      <w:proofErr w:type="gramStart"/>
      <w:r w:rsidR="00E8756C">
        <w:t>getKey</w:t>
      </w:r>
      <w:proofErr w:type="spellEnd"/>
      <w:r w:rsidR="00E8756C">
        <w:t xml:space="preserve">() </w:t>
      </w:r>
      <w:r w:rsidRPr="00AE5523">
        <w:t>(obrázek</w:t>
      </w:r>
      <w:proofErr w:type="gramEnd"/>
      <w:r w:rsidRPr="00AE5523">
        <w:t xml:space="preserve"> č.</w:t>
      </w:r>
      <w:r w:rsidR="000D1367" w:rsidRPr="00AE5523">
        <w:t xml:space="preserve"> 7</w:t>
      </w:r>
      <w:r w:rsidRPr="00AE5523">
        <w:t>).</w:t>
      </w:r>
    </w:p>
    <w:p w14:paraId="7E44EA07" w14:textId="20A8D5ED" w:rsidR="00730B9F" w:rsidRPr="00AE5523" w:rsidRDefault="00386B41" w:rsidP="00D04AE6">
      <w:r>
        <w:rPr>
          <w:noProof/>
        </w:rPr>
        <w:pict w14:anchorId="121A71DF">
          <v:shape id="_x0000_s1049" type="#_x0000_t202" style="position:absolute;left:0;text-align:left;margin-left:2.5pt;margin-top:28.45pt;width:267.25pt;height:21pt;z-index:7" filled="f" stroked="f">
            <v:textbox style="mso-next-textbox:#_x0000_s1049">
              <w:txbxContent>
                <w:p w14:paraId="3D2CB3A9" w14:textId="77777777" w:rsidR="008E355D" w:rsidRPr="00357C3B" w:rsidRDefault="008E355D" w:rsidP="004F0934">
                  <w:pPr>
                    <w:rPr>
                      <w:i/>
                      <w:sz w:val="16"/>
                      <w:szCs w:val="16"/>
                    </w:rPr>
                  </w:pPr>
                  <w:r w:rsidRPr="00357C3B">
                    <w:rPr>
                      <w:i/>
                      <w:sz w:val="16"/>
                      <w:szCs w:val="16"/>
                    </w:rPr>
                    <w:t xml:space="preserve">Obrázek č. </w:t>
                  </w:r>
                  <w:r>
                    <w:rPr>
                      <w:i/>
                      <w:sz w:val="16"/>
                      <w:szCs w:val="16"/>
                    </w:rPr>
                    <w:t xml:space="preserve">7 Zapsání stisknuté klávesy do proměnné </w:t>
                  </w:r>
                  <w:proofErr w:type="spellStart"/>
                  <w:r>
                    <w:rPr>
                      <w:i/>
                      <w:sz w:val="16"/>
                      <w:szCs w:val="16"/>
                    </w:rPr>
                    <w:t>keypressed</w:t>
                  </w:r>
                  <w:proofErr w:type="spellEnd"/>
                </w:p>
              </w:txbxContent>
            </v:textbox>
          </v:shape>
        </w:pict>
      </w:r>
      <w:r w:rsidR="00842DF7">
        <w:pict w14:anchorId="1B8F2F50">
          <v:shape id="_x0000_i1032" type="#_x0000_t75" style="width:205.5pt;height:28.5pt">
            <v:imagedata r:id="rId19" o:title="keypad2"/>
          </v:shape>
        </w:pict>
      </w:r>
    </w:p>
    <w:p w14:paraId="34D30C46" w14:textId="77777777" w:rsidR="00AA66C1" w:rsidRPr="00AE5523" w:rsidRDefault="00AA66C1" w:rsidP="00AA66C1">
      <w:pPr>
        <w:pStyle w:val="Nadpis3"/>
      </w:pPr>
      <w:bookmarkStart w:id="40" w:name="_Toc503478449"/>
      <w:r w:rsidRPr="00AE5523">
        <w:t>Bzučák a LED</w:t>
      </w:r>
      <w:bookmarkEnd w:id="40"/>
    </w:p>
    <w:p w14:paraId="1F8AAB7A" w14:textId="20114297" w:rsidR="00F0737C" w:rsidRPr="00670C04" w:rsidRDefault="00CB0EBC" w:rsidP="00D04AE6">
      <w:r w:rsidRPr="00670C04">
        <w:t>Součástí zařízení je také 5</w:t>
      </w:r>
      <w:r w:rsidR="0053650F" w:rsidRPr="00670C04">
        <w:t> </w:t>
      </w:r>
      <w:r w:rsidR="00AE5523" w:rsidRPr="00670C04">
        <w:t>V bzučák o frekvenci 2,3 k</w:t>
      </w:r>
      <w:r w:rsidRPr="00670C04">
        <w:t>Hz, který s</w:t>
      </w:r>
      <w:r w:rsidR="00EE37D1" w:rsidRPr="00670C04">
        <w:t xml:space="preserve">louží k upozornění na </w:t>
      </w:r>
      <w:r w:rsidR="00670C04" w:rsidRPr="00670C04">
        <w:t>stisknutí</w:t>
      </w:r>
      <w:r w:rsidR="00670C04" w:rsidRPr="00670C04">
        <w:rPr>
          <w:rStyle w:val="Odkaznakoment"/>
          <w:sz w:val="24"/>
          <w:szCs w:val="24"/>
        </w:rPr>
        <w:t xml:space="preserve"> t</w:t>
      </w:r>
      <w:r w:rsidRPr="00670C04">
        <w:t>lačítka a také jako bezpečnostní prvek, který má hlasitým zvukem vylekat případného narušitele. Jako další bezpečnostní prvek slouží červená LED</w:t>
      </w:r>
      <w:r w:rsidR="00242924" w:rsidRPr="00670C04">
        <w:t>, která po spuštění alarmu začne jasně svítit.</w:t>
      </w:r>
    </w:p>
    <w:p w14:paraId="25E13D31" w14:textId="77777777" w:rsidR="00AA66C1" w:rsidRPr="00AE5523" w:rsidRDefault="00AA66C1" w:rsidP="00AA66C1">
      <w:pPr>
        <w:pStyle w:val="Nadpis2"/>
      </w:pPr>
      <w:bookmarkStart w:id="41" w:name="_Toc503478450"/>
      <w:r w:rsidRPr="00AE5523">
        <w:t>Napájení</w:t>
      </w:r>
      <w:bookmarkEnd w:id="41"/>
    </w:p>
    <w:p w14:paraId="4CF53A6C" w14:textId="1EA47EEF" w:rsidR="00C94091" w:rsidRPr="00AE5523" w:rsidRDefault="00DE4228" w:rsidP="00D04AE6">
      <w:r w:rsidRPr="00AE5523">
        <w:t>Problém nastal při řešení napájení jednotlivých komponent</w:t>
      </w:r>
      <w:r w:rsidR="00AA66C1" w:rsidRPr="00AE5523">
        <w:t>ů</w:t>
      </w:r>
      <w:r w:rsidRPr="00AE5523">
        <w:t xml:space="preserve">, zejména proto, že vývojová deska </w:t>
      </w:r>
      <w:proofErr w:type="spellStart"/>
      <w:r w:rsidRPr="00AE5523">
        <w:t>NodeMcu</w:t>
      </w:r>
      <w:proofErr w:type="spellEnd"/>
      <w:r w:rsidRPr="00AE5523">
        <w:t xml:space="preserve"> a </w:t>
      </w:r>
      <w:proofErr w:type="spellStart"/>
      <w:r w:rsidRPr="00AE5523">
        <w:t>WiFi</w:t>
      </w:r>
      <w:proofErr w:type="spellEnd"/>
      <w:r w:rsidRPr="00AE5523">
        <w:t xml:space="preserve"> modul ESP8266 </w:t>
      </w:r>
      <w:r w:rsidR="00670C04">
        <w:t>pracují s jiným napětím</w:t>
      </w:r>
      <w:r w:rsidR="00EE69F1" w:rsidRPr="00AE5523">
        <w:t xml:space="preserve">, než ostatní součástky. Konkrétně </w:t>
      </w:r>
      <w:proofErr w:type="spellStart"/>
      <w:r w:rsidR="00EE69F1" w:rsidRPr="00AE5523">
        <w:t>NodeMcu</w:t>
      </w:r>
      <w:proofErr w:type="spellEnd"/>
      <w:r w:rsidR="00EE69F1" w:rsidRPr="00AE5523">
        <w:t xml:space="preserve"> vyžaduje napětí 3,3</w:t>
      </w:r>
      <w:r w:rsidR="00550F86">
        <w:t> </w:t>
      </w:r>
      <w:r w:rsidR="00EE69F1" w:rsidRPr="00AE5523">
        <w:t>V, zatímco ostatní komponenty 5</w:t>
      </w:r>
      <w:r w:rsidR="00550F86">
        <w:t> </w:t>
      </w:r>
      <w:r w:rsidR="00670C04">
        <w:t xml:space="preserve">V. </w:t>
      </w:r>
      <w:r w:rsidR="00EE69F1" w:rsidRPr="00AE5523">
        <w:t>Tento problém jsem se rozhodl vyřešit pomocí obousměrného o</w:t>
      </w:r>
      <w:r w:rsidR="005C0E5F" w:rsidRPr="00AE5523">
        <w:t>smi</w:t>
      </w:r>
      <w:r w:rsidR="00670C04">
        <w:t>-</w:t>
      </w:r>
      <w:r w:rsidR="00EE69F1" w:rsidRPr="00AE5523">
        <w:t>kanálového převodníku logických úrovní, který je schopen převádět 5</w:t>
      </w:r>
      <w:r w:rsidR="00550F86">
        <w:t> </w:t>
      </w:r>
      <w:r w:rsidR="00EE69F1" w:rsidRPr="00AE5523">
        <w:t>V na 3,3</w:t>
      </w:r>
      <w:r w:rsidR="00550F86">
        <w:t> </w:t>
      </w:r>
      <w:r w:rsidR="00EE69F1" w:rsidRPr="00AE5523">
        <w:t xml:space="preserve">V a naopak. </w:t>
      </w:r>
    </w:p>
    <w:p w14:paraId="76CF0EDB" w14:textId="04810FEB" w:rsidR="00EE69F1" w:rsidRPr="00AE5523" w:rsidRDefault="00EE69F1" w:rsidP="00D04AE6">
      <w:r w:rsidRPr="00AE5523">
        <w:t xml:space="preserve">Samotné napájení je řešeno pomocí napájecího modulu </w:t>
      </w:r>
      <w:proofErr w:type="spellStart"/>
      <w:r w:rsidRPr="00AE5523">
        <w:t>nepájivého</w:t>
      </w:r>
      <w:proofErr w:type="spellEnd"/>
      <w:r w:rsidRPr="00AE5523">
        <w:t xml:space="preserve"> pole, který dokáže připojit napájení do dvou napěťových větví. U každé z nich lze </w:t>
      </w:r>
      <w:proofErr w:type="spellStart"/>
      <w:r w:rsidR="00F87F7C" w:rsidRPr="00AE5523">
        <w:t>jumperem</w:t>
      </w:r>
      <w:proofErr w:type="spellEnd"/>
      <w:r w:rsidR="00F87F7C" w:rsidRPr="00AE5523">
        <w:t xml:space="preserve"> zvolit, jaké napětí do ní bude přivedeno (buď 3,3</w:t>
      </w:r>
      <w:r w:rsidR="00550F86">
        <w:t> </w:t>
      </w:r>
      <w:r w:rsidR="00F87F7C" w:rsidRPr="00AE5523">
        <w:t>V</w:t>
      </w:r>
      <w:r w:rsidR="00670C04">
        <w:t xml:space="preserve">, </w:t>
      </w:r>
      <w:r w:rsidR="00F87F7C" w:rsidRPr="00AE5523">
        <w:t>nebo 5</w:t>
      </w:r>
      <w:r w:rsidR="00550F86">
        <w:t> </w:t>
      </w:r>
      <w:r w:rsidR="00F87F7C" w:rsidRPr="00AE5523">
        <w:t>V). Modul</w:t>
      </w:r>
      <w:r w:rsidR="00550F86">
        <w:t xml:space="preserve"> vyžaduje vstupní napětí od 6,5 V do 12 </w:t>
      </w:r>
      <w:r w:rsidR="00F87F7C" w:rsidRPr="00AE5523">
        <w:t xml:space="preserve">V, které lze přivést kabelem z elektrické sítě nebo pomocí USB z počítače. </w:t>
      </w:r>
      <w:r w:rsidR="00550F86">
        <w:t>Maximální výstupní proud je 700 </w:t>
      </w:r>
      <w:r w:rsidR="00F87F7C" w:rsidRPr="00AE5523">
        <w:t>mA, což je dostačující pro napájení většiny součástek.</w:t>
      </w:r>
    </w:p>
    <w:p w14:paraId="0079EEA9" w14:textId="77777777" w:rsidR="001542A3" w:rsidRPr="00AE5523" w:rsidRDefault="00F87F7C" w:rsidP="00D04AE6">
      <w:r w:rsidRPr="00AE5523">
        <w:t xml:space="preserve">Všechny komponenty jsem připojil na dvě </w:t>
      </w:r>
      <w:proofErr w:type="spellStart"/>
      <w:r w:rsidRPr="00AE5523">
        <w:t>nepájiv</w:t>
      </w:r>
      <w:r w:rsidR="00CE2BC4" w:rsidRPr="00AE5523">
        <w:t>á</w:t>
      </w:r>
      <w:proofErr w:type="spellEnd"/>
      <w:r w:rsidRPr="00AE5523">
        <w:t xml:space="preserve"> pole</w:t>
      </w:r>
      <w:r w:rsidR="00CE2BC4" w:rsidRPr="00AE5523">
        <w:t>, každé z nich disponuje 400 kontakty.</w:t>
      </w:r>
    </w:p>
    <w:p w14:paraId="60C569B0" w14:textId="77777777" w:rsidR="00CE2BC4" w:rsidRPr="00AE5523" w:rsidRDefault="00AA66C1" w:rsidP="00AA66C1">
      <w:pPr>
        <w:pStyle w:val="Nadpis2"/>
      </w:pPr>
      <w:bookmarkStart w:id="42" w:name="_Toc503478451"/>
      <w:r w:rsidRPr="00AE5523">
        <w:lastRenderedPageBreak/>
        <w:t>Software</w:t>
      </w:r>
      <w:bookmarkEnd w:id="42"/>
    </w:p>
    <w:p w14:paraId="107469CC" w14:textId="77777777" w:rsidR="00AA66C1" w:rsidRPr="00AE5523" w:rsidRDefault="00AA66C1" w:rsidP="00AA66C1">
      <w:pPr>
        <w:pStyle w:val="Nadpis3"/>
      </w:pPr>
      <w:bookmarkStart w:id="43" w:name="_Toc503478452"/>
      <w:r w:rsidRPr="00AE5523">
        <w:t xml:space="preserve">Jazyk </w:t>
      </w:r>
      <w:proofErr w:type="spellStart"/>
      <w:r w:rsidRPr="00AE5523">
        <w:t>Arduino</w:t>
      </w:r>
      <w:bookmarkEnd w:id="43"/>
      <w:proofErr w:type="spellEnd"/>
    </w:p>
    <w:p w14:paraId="5D0B626B" w14:textId="77777777" w:rsidR="001542A3" w:rsidRPr="00AE5523" w:rsidRDefault="001542A3" w:rsidP="00D04AE6">
      <w:r w:rsidRPr="00AE5523">
        <w:t xml:space="preserve">Program sloužící k ovládání hardwarových součástek jsem napsal v jazyce </w:t>
      </w:r>
      <w:proofErr w:type="spellStart"/>
      <w:r w:rsidRPr="00AE5523">
        <w:t>Arduino</w:t>
      </w:r>
      <w:proofErr w:type="spellEnd"/>
      <w:r w:rsidRPr="00AE5523">
        <w:t>, který je, až na drobné úpravy, velmi podobný jazyku C</w:t>
      </w:r>
      <w:r w:rsidR="00CE2BC4" w:rsidRPr="00AE5523">
        <w:t xml:space="preserve"> nebo C++</w:t>
      </w:r>
      <w:r w:rsidRPr="00AE5523">
        <w:t>.</w:t>
      </w:r>
      <w:r w:rsidR="00AA66C1" w:rsidRPr="00AE5523">
        <w:t xml:space="preserve"> Jazyk </w:t>
      </w:r>
      <w:proofErr w:type="spellStart"/>
      <w:r w:rsidR="00AA66C1" w:rsidRPr="00AE5523">
        <w:t>Arduino</w:t>
      </w:r>
      <w:proofErr w:type="spellEnd"/>
      <w:r w:rsidR="00AA66C1" w:rsidRPr="00AE5523">
        <w:t xml:space="preserve"> byl přímo vytvořen </w:t>
      </w:r>
      <w:r w:rsidR="00D067B5" w:rsidRPr="00AE5523">
        <w:t>k programování integrovaných obvodů.</w:t>
      </w:r>
    </w:p>
    <w:p w14:paraId="18CB7C43" w14:textId="77777777" w:rsidR="00070555" w:rsidRPr="00AE5523" w:rsidRDefault="00070555" w:rsidP="00070555">
      <w:pPr>
        <w:pStyle w:val="Nadpis3"/>
      </w:pPr>
      <w:bookmarkStart w:id="44" w:name="_Toc503478453"/>
      <w:r w:rsidRPr="00AE5523">
        <w:t>Webová aplikace</w:t>
      </w:r>
      <w:bookmarkEnd w:id="44"/>
    </w:p>
    <w:p w14:paraId="516AE490" w14:textId="34C27CCB" w:rsidR="001542A3" w:rsidRPr="00AE5523" w:rsidRDefault="001542A3" w:rsidP="00C60C7D">
      <w:r w:rsidRPr="00AE5523">
        <w:t xml:space="preserve">Webovou aplikaci jsem </w:t>
      </w:r>
      <w:r w:rsidR="009265E4" w:rsidRPr="00AE5523">
        <w:t>řešil</w:t>
      </w:r>
      <w:r w:rsidRPr="00AE5523">
        <w:t xml:space="preserve"> v jazyce </w:t>
      </w:r>
      <w:r w:rsidR="00E8756C">
        <w:t xml:space="preserve">PHP, konkrétně jsem využil PHP </w:t>
      </w:r>
      <w:proofErr w:type="spellStart"/>
      <w:r w:rsidR="00E8756C">
        <w:t>f</w:t>
      </w:r>
      <w:r w:rsidRPr="00AE5523">
        <w:t>rameworku</w:t>
      </w:r>
      <w:proofErr w:type="spellEnd"/>
      <w:r w:rsidRPr="00AE5523">
        <w:t xml:space="preserve"> </w:t>
      </w:r>
      <w:proofErr w:type="spellStart"/>
      <w:r w:rsidRPr="00AE5523">
        <w:t>Nette</w:t>
      </w:r>
      <w:proofErr w:type="spellEnd"/>
      <w:r w:rsidR="005C0E5F" w:rsidRPr="00AE5523">
        <w:t xml:space="preserve"> ve verzi 2.4</w:t>
      </w:r>
      <w:r w:rsidR="00C60C7D" w:rsidRPr="00AE5523">
        <w:t>. Při tvorbě uživ</w:t>
      </w:r>
      <w:r w:rsidR="005C0E5F" w:rsidRPr="00AE5523">
        <w:t xml:space="preserve">atelského rozhraní jsem použil </w:t>
      </w:r>
      <w:proofErr w:type="spellStart"/>
      <w:r w:rsidR="005C0E5F" w:rsidRPr="00AE5523">
        <w:t>f</w:t>
      </w:r>
      <w:r w:rsidR="00C60C7D" w:rsidRPr="00AE5523">
        <w:t>ramework</w:t>
      </w:r>
      <w:proofErr w:type="spellEnd"/>
      <w:r w:rsidR="00C60C7D" w:rsidRPr="00AE5523">
        <w:t xml:space="preserve"> </w:t>
      </w:r>
      <w:proofErr w:type="spellStart"/>
      <w:r w:rsidR="00C60C7D" w:rsidRPr="00AE5523">
        <w:t>Bootstrap</w:t>
      </w:r>
      <w:proofErr w:type="spellEnd"/>
      <w:r w:rsidR="005C0E5F" w:rsidRPr="00AE5523">
        <w:t xml:space="preserve"> v3.3.4</w:t>
      </w:r>
      <w:r w:rsidR="00C60C7D" w:rsidRPr="00AE5523">
        <w:t>, který mi usnadnil práci s</w:t>
      </w:r>
      <w:r w:rsidR="005C0E5F" w:rsidRPr="00AE5523">
        <w:t> </w:t>
      </w:r>
      <w:r w:rsidR="00C60C7D" w:rsidRPr="00AE5523">
        <w:t>HTML</w:t>
      </w:r>
      <w:r w:rsidR="005C0E5F" w:rsidRPr="00AE5523">
        <w:t>5</w:t>
      </w:r>
      <w:r w:rsidR="00C60C7D" w:rsidRPr="00AE5523">
        <w:t xml:space="preserve"> a CSS, hlavně v oblasti </w:t>
      </w:r>
      <w:proofErr w:type="spellStart"/>
      <w:r w:rsidR="00C60C7D" w:rsidRPr="00AE5523">
        <w:t>responzibility</w:t>
      </w:r>
      <w:proofErr w:type="spellEnd"/>
      <w:r w:rsidR="00C60C7D" w:rsidRPr="00AE5523">
        <w:t xml:space="preserve">. Vzhled uživatelského rozhraní jsem řešil pomocí kaskádových stylů CSS3 </w:t>
      </w:r>
      <w:r w:rsidR="003A5991" w:rsidRPr="00AE5523">
        <w:t xml:space="preserve">a také pomocí </w:t>
      </w:r>
      <w:proofErr w:type="spellStart"/>
      <w:r w:rsidR="003A5991" w:rsidRPr="00AE5523">
        <w:t>javascriptové</w:t>
      </w:r>
      <w:proofErr w:type="spellEnd"/>
      <w:r w:rsidR="003A5991" w:rsidRPr="00AE5523">
        <w:t xml:space="preserve"> knihovny </w:t>
      </w:r>
      <w:proofErr w:type="spellStart"/>
      <w:r w:rsidR="003A5991" w:rsidRPr="00AE5523">
        <w:t>jQuery</w:t>
      </w:r>
      <w:proofErr w:type="spellEnd"/>
      <w:r w:rsidR="003A5991" w:rsidRPr="00AE5523">
        <w:t>.</w:t>
      </w:r>
      <w:r w:rsidR="00C60C7D" w:rsidRPr="00AE5523">
        <w:t xml:space="preserve"> K provozu aplikace využívám databázový systém </w:t>
      </w:r>
      <w:proofErr w:type="spellStart"/>
      <w:r w:rsidR="00C60C7D" w:rsidRPr="00AE5523">
        <w:t>MySQL</w:t>
      </w:r>
      <w:proofErr w:type="spellEnd"/>
      <w:r w:rsidR="00C60C7D" w:rsidRPr="00AE5523">
        <w:t xml:space="preserve">, ve kterém ukládám jak uživatelské údaje, tak data nutná pro ovládání samotného bezpečnostního zařízení. Celá aplikace běží na </w:t>
      </w:r>
      <w:proofErr w:type="spellStart"/>
      <w:r w:rsidR="00C60C7D" w:rsidRPr="00AE5523">
        <w:t>Apache</w:t>
      </w:r>
      <w:proofErr w:type="spellEnd"/>
      <w:r w:rsidR="00C60C7D" w:rsidRPr="00AE5523">
        <w:t xml:space="preserve"> HTTP Serveru. </w:t>
      </w:r>
    </w:p>
    <w:p w14:paraId="0CCF5A6F" w14:textId="77777777" w:rsidR="00070555" w:rsidRPr="00AE5523" w:rsidRDefault="00070555" w:rsidP="00070555">
      <w:pPr>
        <w:pStyle w:val="Nadpis3"/>
      </w:pPr>
      <w:bookmarkStart w:id="45" w:name="_Toc503478454"/>
      <w:proofErr w:type="spellStart"/>
      <w:r w:rsidRPr="00AE5523">
        <w:t>Arduino</w:t>
      </w:r>
      <w:proofErr w:type="spellEnd"/>
      <w:r w:rsidRPr="00AE5523">
        <w:t xml:space="preserve"> IDE 1.8.5</w:t>
      </w:r>
      <w:bookmarkEnd w:id="45"/>
    </w:p>
    <w:p w14:paraId="09CCF9F1" w14:textId="77777777" w:rsidR="003A5991" w:rsidRPr="00AE5523" w:rsidRDefault="003A5991" w:rsidP="00C60C7D">
      <w:r w:rsidRPr="00AE5523">
        <w:t xml:space="preserve">Jako vývojové prostředí jsem pro </w:t>
      </w:r>
      <w:proofErr w:type="spellStart"/>
      <w:r w:rsidRPr="00AE5523">
        <w:t>Arduino</w:t>
      </w:r>
      <w:proofErr w:type="spellEnd"/>
      <w:r w:rsidRPr="00AE5523">
        <w:t xml:space="preserve"> program zvolil </w:t>
      </w:r>
      <w:proofErr w:type="spellStart"/>
      <w:r w:rsidRPr="00AE5523">
        <w:t>Arduino</w:t>
      </w:r>
      <w:proofErr w:type="spellEnd"/>
      <w:r w:rsidRPr="00AE5523">
        <w:t xml:space="preserve"> IDE</w:t>
      </w:r>
      <w:r w:rsidR="005C0E5F" w:rsidRPr="00AE5523">
        <w:t xml:space="preserve"> 1.8.5</w:t>
      </w:r>
      <w:r w:rsidRPr="00AE5523">
        <w:t xml:space="preserve">, které je přímo uzpůsobeno pro nahrávání programů do vývojových desek jako </w:t>
      </w:r>
      <w:proofErr w:type="spellStart"/>
      <w:r w:rsidRPr="00AE5523">
        <w:t>Arduino</w:t>
      </w:r>
      <w:proofErr w:type="spellEnd"/>
      <w:r w:rsidRPr="00AE5523">
        <w:t xml:space="preserve"> nebo </w:t>
      </w:r>
      <w:proofErr w:type="spellStart"/>
      <w:r w:rsidRPr="00AE5523">
        <w:t>Node</w:t>
      </w:r>
      <w:r w:rsidR="00EE37D1">
        <w:t>M</w:t>
      </w:r>
      <w:r w:rsidRPr="00AE5523">
        <w:t>cu</w:t>
      </w:r>
      <w:proofErr w:type="spellEnd"/>
      <w:r w:rsidRPr="00AE5523">
        <w:t>.</w:t>
      </w:r>
    </w:p>
    <w:p w14:paraId="179D4D13" w14:textId="77777777" w:rsidR="00070555" w:rsidRPr="00AE5523" w:rsidRDefault="00070555" w:rsidP="00070555">
      <w:pPr>
        <w:pStyle w:val="Nadpis3"/>
      </w:pPr>
      <w:bookmarkStart w:id="46" w:name="_Toc503478455"/>
      <w:proofErr w:type="spellStart"/>
      <w:r w:rsidRPr="00AE5523">
        <w:t>NetBeans</w:t>
      </w:r>
      <w:proofErr w:type="spellEnd"/>
      <w:r w:rsidRPr="00AE5523">
        <w:t xml:space="preserve"> 8.2</w:t>
      </w:r>
      <w:bookmarkEnd w:id="46"/>
    </w:p>
    <w:p w14:paraId="08A28010" w14:textId="77777777" w:rsidR="003A5991" w:rsidRPr="00AE5523" w:rsidRDefault="003A5991" w:rsidP="00C60C7D">
      <w:r w:rsidRPr="00AE5523">
        <w:t>Pro</w:t>
      </w:r>
      <w:r w:rsidR="00DF58C6" w:rsidRPr="00AE5523">
        <w:t xml:space="preserve"> vývoj PHP webové aplikace</w:t>
      </w:r>
      <w:r w:rsidRPr="00AE5523">
        <w:t xml:space="preserve"> jsem zvolil integrované vývojové prostředí </w:t>
      </w:r>
      <w:proofErr w:type="spellStart"/>
      <w:r w:rsidRPr="00AE5523">
        <w:t>NetBeans</w:t>
      </w:r>
      <w:proofErr w:type="spellEnd"/>
      <w:r w:rsidR="00F10824" w:rsidRPr="00AE5523">
        <w:t xml:space="preserve"> 8.2</w:t>
      </w:r>
      <w:r w:rsidR="00BD4D22" w:rsidRPr="00AE5523">
        <w:t>, kvůli jeho přehlednému</w:t>
      </w:r>
      <w:r w:rsidRPr="00AE5523">
        <w:t xml:space="preserve"> uživatels</w:t>
      </w:r>
      <w:r w:rsidR="00BD4D22" w:rsidRPr="00AE5523">
        <w:t>kému</w:t>
      </w:r>
      <w:r w:rsidRPr="00AE5523">
        <w:t xml:space="preserve"> rozhraní a jeho podpoře množství programovacích jazyků.  </w:t>
      </w:r>
    </w:p>
    <w:p w14:paraId="5D179517" w14:textId="77777777" w:rsidR="00F3760E" w:rsidRPr="00AE5523" w:rsidRDefault="00F3760E" w:rsidP="00C60C7D"/>
    <w:p w14:paraId="6CBF84CB" w14:textId="77777777" w:rsidR="00F3760E" w:rsidRPr="00AE5523" w:rsidRDefault="00F3760E" w:rsidP="00C60C7D"/>
    <w:p w14:paraId="0A56601A" w14:textId="77777777" w:rsidR="00DF58C6" w:rsidRPr="00AE5523" w:rsidRDefault="00EE37D1" w:rsidP="00DF58C6">
      <w:pPr>
        <w:pStyle w:val="Nadpis3"/>
      </w:pPr>
      <w:bookmarkStart w:id="47" w:name="_Toc503478456"/>
      <w:r>
        <w:lastRenderedPageBreak/>
        <w:t xml:space="preserve">XAMPP </w:t>
      </w:r>
      <w:proofErr w:type="gramStart"/>
      <w:r w:rsidR="00DF58C6" w:rsidRPr="00AE5523">
        <w:t>5.6.32</w:t>
      </w:r>
      <w:bookmarkEnd w:id="47"/>
      <w:proofErr w:type="gramEnd"/>
    </w:p>
    <w:p w14:paraId="2EB17EC4" w14:textId="77777777" w:rsidR="00DF58C6" w:rsidRDefault="002067F2" w:rsidP="00DF58C6">
      <w:r w:rsidRPr="00AE5523">
        <w:t>Při vývoji webové aplikace byl nezbytný multipla</w:t>
      </w:r>
      <w:r w:rsidR="0088314B" w:rsidRPr="00AE5523">
        <w:t xml:space="preserve">tformní softwarový balíček XAMPP, díky kterému je možné vytvořit lokální webový server. </w:t>
      </w:r>
      <w:r w:rsidR="001047FB">
        <w:t xml:space="preserve">Konkrétně jsem použil verzi </w:t>
      </w:r>
      <w:proofErr w:type="gramStart"/>
      <w:r w:rsidR="001047FB">
        <w:t>5.6.32</w:t>
      </w:r>
      <w:proofErr w:type="gramEnd"/>
      <w:r w:rsidR="001047FB">
        <w:t xml:space="preserve">. </w:t>
      </w:r>
      <w:r w:rsidR="0088314B" w:rsidRPr="00AE5523">
        <w:t xml:space="preserve">Balíček obsahuje serverovou aplikaci </w:t>
      </w:r>
      <w:proofErr w:type="spellStart"/>
      <w:r w:rsidR="0088314B" w:rsidRPr="00AE5523">
        <w:t>Apache</w:t>
      </w:r>
      <w:proofErr w:type="spellEnd"/>
      <w:r w:rsidR="0088314B" w:rsidRPr="00AE5523">
        <w:t xml:space="preserve">, databázi </w:t>
      </w:r>
      <w:proofErr w:type="spellStart"/>
      <w:r w:rsidR="0088314B" w:rsidRPr="00AE5523">
        <w:t>MariaDB</w:t>
      </w:r>
      <w:proofErr w:type="spellEnd"/>
      <w:r w:rsidR="0088314B" w:rsidRPr="00AE5523">
        <w:t xml:space="preserve"> a skriptovací jazyk PHP.</w:t>
      </w:r>
      <w:r w:rsidR="00243E4C" w:rsidRPr="00AE5523">
        <w:t xml:space="preserve"> XAMPP jsem zvolil krom</w:t>
      </w:r>
      <w:r w:rsidR="00124594">
        <w:t>ě</w:t>
      </w:r>
      <w:r w:rsidR="00243E4C" w:rsidRPr="00AE5523">
        <w:t xml:space="preserve"> jeho jednoduchosti a intuitivního ovládání také proto, že většina webových serverů využívá stejné komponenty jako XAMPP, takže je přechod z lokálního testovacího serveru na živý server velmi jednoduchý.</w:t>
      </w:r>
      <w:r w:rsidR="00DF58C6" w:rsidRPr="00AE5523">
        <w:t xml:space="preserve"> </w:t>
      </w:r>
    </w:p>
    <w:p w14:paraId="6A58FD51" w14:textId="77777777" w:rsidR="00FB5100" w:rsidRDefault="00FB5100" w:rsidP="00FB5100">
      <w:pPr>
        <w:pStyle w:val="Nadpis3"/>
      </w:pPr>
      <w:bookmarkStart w:id="48" w:name="_Toc503478457"/>
      <w:proofErr w:type="spellStart"/>
      <w:r>
        <w:t>Fritzing</w:t>
      </w:r>
      <w:proofErr w:type="spellEnd"/>
      <w:r>
        <w:t xml:space="preserve"> 0.9.3b</w:t>
      </w:r>
      <w:bookmarkEnd w:id="48"/>
    </w:p>
    <w:p w14:paraId="72FAFDA4" w14:textId="5BE2D2A0" w:rsidR="00FB5100" w:rsidRPr="00FB5100" w:rsidRDefault="00FB5100" w:rsidP="00FB5100">
      <w:r>
        <w:t xml:space="preserve">Pro návrh bezpečnostního zařízení jsem použil open-source program </w:t>
      </w:r>
      <w:proofErr w:type="spellStart"/>
      <w:r>
        <w:t>Fritzing</w:t>
      </w:r>
      <w:proofErr w:type="spellEnd"/>
      <w:r w:rsidR="001047FB">
        <w:t xml:space="preserve"> ve verzi 0.9.3b</w:t>
      </w:r>
      <w:r>
        <w:t xml:space="preserve">. Ten umožňuje graficky </w:t>
      </w:r>
      <w:r w:rsidR="00A75058">
        <w:t>sestavit</w:t>
      </w:r>
      <w:r>
        <w:t xml:space="preserve"> zapojení jednotlivých součástek na </w:t>
      </w:r>
      <w:proofErr w:type="spellStart"/>
      <w:r>
        <w:t>nepájivém</w:t>
      </w:r>
      <w:proofErr w:type="spellEnd"/>
      <w:r>
        <w:t xml:space="preserve"> poli, </w:t>
      </w:r>
      <w:r w:rsidR="00625ABB">
        <w:t>což pomáhá k lepší představě o výsledném rozložení. Program dále usnadňuje tvorbu schéma</w:t>
      </w:r>
      <w:r w:rsidR="00E8756C">
        <w:t xml:space="preserve">tu zařízení, </w:t>
      </w:r>
      <w:r w:rsidR="005E2CBE">
        <w:t>podle</w:t>
      </w:r>
      <w:r w:rsidR="00E8756C">
        <w:t xml:space="preserve"> kterého lze pak </w:t>
      </w:r>
      <w:r w:rsidR="00625ABB">
        <w:t>navrhnout desku plošných spojů, jejíž výrobu je možné přímo v programu objednat.</w:t>
      </w:r>
    </w:p>
    <w:p w14:paraId="21E16807" w14:textId="77777777" w:rsidR="00D04AE6" w:rsidRPr="00AE5523" w:rsidRDefault="0053650F" w:rsidP="000F5ED1">
      <w:pPr>
        <w:pStyle w:val="Nadpis1"/>
      </w:pPr>
      <w:bookmarkStart w:id="49" w:name="_Toc503478458"/>
      <w:r w:rsidRPr="00AE5523">
        <w:lastRenderedPageBreak/>
        <w:t xml:space="preserve">Způsoby </w:t>
      </w:r>
      <w:r w:rsidR="00D04AE6" w:rsidRPr="00AE5523">
        <w:t>řešení a použité postupy</w:t>
      </w:r>
      <w:bookmarkEnd w:id="49"/>
    </w:p>
    <w:p w14:paraId="5F609A4D" w14:textId="0806EC27" w:rsidR="005665A9" w:rsidRPr="00AE5523" w:rsidRDefault="005665A9" w:rsidP="00426DAD">
      <w:pPr>
        <w:pStyle w:val="Nadpis2"/>
        <w:rPr>
          <w:rStyle w:val="Zdraznnintenzivn"/>
          <w:i w:val="0"/>
          <w:color w:val="auto"/>
        </w:rPr>
      </w:pPr>
      <w:bookmarkStart w:id="50" w:name="_Toc503478459"/>
      <w:r w:rsidRPr="00AE5523">
        <w:rPr>
          <w:rStyle w:val="Zdraznnintenzivn"/>
          <w:i w:val="0"/>
          <w:color w:val="auto"/>
        </w:rPr>
        <w:t>Hardwarové zařízení</w:t>
      </w:r>
      <w:bookmarkEnd w:id="50"/>
    </w:p>
    <w:p w14:paraId="58B8F2CE" w14:textId="77777777" w:rsidR="008E355D" w:rsidRDefault="008E355D" w:rsidP="008E355D">
      <w:pPr>
        <w:pStyle w:val="Nadpis3"/>
      </w:pPr>
      <w:bookmarkStart w:id="51" w:name="_Toc503478460"/>
      <w:r>
        <w:t>Nahrávání programu</w:t>
      </w:r>
      <w:bookmarkEnd w:id="51"/>
    </w:p>
    <w:p w14:paraId="4A47B209" w14:textId="107D5ACF" w:rsidR="008E355D" w:rsidRDefault="008E355D" w:rsidP="008E355D">
      <w:r>
        <w:t>Bezpečnostní zařízení je umístěno v uzavřené krabičce, případná úprava programu přes sériový port je proto značně problematická a v běžném provozu prakticky nemožná. Tento problém jsem vyřešil zprovozněním OTA (</w:t>
      </w:r>
      <w:proofErr w:type="spellStart"/>
      <w:r>
        <w:t>over</w:t>
      </w:r>
      <w:proofErr w:type="spellEnd"/>
      <w:r>
        <w:t xml:space="preserve"> </w:t>
      </w:r>
      <w:proofErr w:type="spellStart"/>
      <w:r>
        <w:t>the</w:t>
      </w:r>
      <w:proofErr w:type="spellEnd"/>
      <w:r>
        <w:t xml:space="preserve"> air) přenosu pomocí knihovny </w:t>
      </w:r>
      <w:proofErr w:type="spellStart"/>
      <w:r>
        <w:t>ArduinoOTA</w:t>
      </w:r>
      <w:proofErr w:type="spellEnd"/>
      <w:r>
        <w:t xml:space="preserve">, která mi umožňuje nahrát firmware do ESP8266 bezdrátově přes </w:t>
      </w:r>
      <w:proofErr w:type="spellStart"/>
      <w:r>
        <w:t>WiFi</w:t>
      </w:r>
      <w:proofErr w:type="spellEnd"/>
      <w:r>
        <w:t xml:space="preserve">. Po zapnutí zařízení je vyčleněn čas, ve kterém je možné bezdrátově nahrát nový program (obrázek č. 8) a teprve po uplynutí tohoto času začne bezpečnostní systém pracovat. </w:t>
      </w:r>
    </w:p>
    <w:p w14:paraId="76467B02" w14:textId="19A2CB4B" w:rsidR="008E355D" w:rsidRDefault="00386B41" w:rsidP="008E355D">
      <w:r>
        <w:rPr>
          <w:noProof/>
        </w:rPr>
        <w:pict w14:anchorId="08EA0034">
          <v:shape id="_x0000_s1136" type="#_x0000_t202" style="position:absolute;left:0;text-align:left;margin-left:13.5pt;margin-top:172.5pt;width:328.5pt;height:21pt;z-index:22" filled="f" stroked="f">
            <v:textbox style="mso-next-textbox:#_x0000_s1136">
              <w:txbxContent>
                <w:p w14:paraId="3EC9A482" w14:textId="4A302F94" w:rsidR="008E355D" w:rsidRPr="00357C3B" w:rsidRDefault="008E355D" w:rsidP="008E355D">
                  <w:pPr>
                    <w:rPr>
                      <w:i/>
                      <w:sz w:val="16"/>
                      <w:szCs w:val="16"/>
                    </w:rPr>
                  </w:pPr>
                  <w:r w:rsidRPr="00357C3B">
                    <w:rPr>
                      <w:i/>
                      <w:sz w:val="16"/>
                      <w:szCs w:val="16"/>
                    </w:rPr>
                    <w:t xml:space="preserve">Obrázek č. </w:t>
                  </w:r>
                  <w:r>
                    <w:rPr>
                      <w:i/>
                      <w:sz w:val="16"/>
                      <w:szCs w:val="16"/>
                    </w:rPr>
                    <w:t>8 Odpočítávání času, ve kterém je možné bezdrátově nahrát nový firmware</w:t>
                  </w:r>
                </w:p>
              </w:txbxContent>
            </v:textbox>
          </v:shape>
        </w:pict>
      </w:r>
      <w:r w:rsidR="00842DF7">
        <w:pict w14:anchorId="141683C4">
          <v:shape id="_x0000_i1033" type="#_x0000_t75" style="width:333.75pt;height:174pt">
            <v:imagedata r:id="rId20" o:title="ota"/>
          </v:shape>
        </w:pict>
      </w:r>
    </w:p>
    <w:p w14:paraId="0EC30117" w14:textId="77777777" w:rsidR="008E355D" w:rsidRPr="00AE5523" w:rsidRDefault="008E355D" w:rsidP="008E355D">
      <w:pPr>
        <w:pStyle w:val="Nadpis3"/>
      </w:pPr>
      <w:bookmarkStart w:id="52" w:name="_Toc503478461"/>
      <w:r w:rsidRPr="00AE5523">
        <w:t>Popis fungování bezpečnostního systému</w:t>
      </w:r>
      <w:bookmarkEnd w:id="52"/>
    </w:p>
    <w:p w14:paraId="6A0D8321" w14:textId="0060ACBE" w:rsidR="008E355D" w:rsidRPr="00AE5523" w:rsidRDefault="008E355D" w:rsidP="008E355D">
      <w:r w:rsidRPr="00AE5523">
        <w:t xml:space="preserve">Po zapnutí </w:t>
      </w:r>
      <w:proofErr w:type="spellStart"/>
      <w:r w:rsidRPr="00AE5523">
        <w:t>NodeMcu</w:t>
      </w:r>
      <w:proofErr w:type="spellEnd"/>
      <w:r w:rsidRPr="00AE5523">
        <w:t xml:space="preserve"> s</w:t>
      </w:r>
      <w:r w:rsidR="000228C7">
        <w:t xml:space="preserve">e automaticky spustí funkce </w:t>
      </w:r>
      <w:proofErr w:type="spellStart"/>
      <w:proofErr w:type="gramStart"/>
      <w:r w:rsidR="000228C7">
        <w:t>setup</w:t>
      </w:r>
      <w:proofErr w:type="spellEnd"/>
      <w:r w:rsidR="000228C7">
        <w:t xml:space="preserve">(). </w:t>
      </w:r>
      <w:r w:rsidRPr="00AE5523">
        <w:t>Ta</w:t>
      </w:r>
      <w:proofErr w:type="gramEnd"/>
      <w:r>
        <w:t xml:space="preserve"> </w:t>
      </w:r>
      <w:r w:rsidR="000228C7">
        <w:t>se připojí k </w:t>
      </w:r>
      <w:proofErr w:type="spellStart"/>
      <w:r w:rsidR="000228C7">
        <w:t>WiFi</w:t>
      </w:r>
      <w:proofErr w:type="spellEnd"/>
      <w:r w:rsidR="000228C7">
        <w:t xml:space="preserve"> pomocí knihovny </w:t>
      </w:r>
      <w:proofErr w:type="spellStart"/>
      <w:r w:rsidR="000228C7">
        <w:t>WiFiManager</w:t>
      </w:r>
      <w:proofErr w:type="spellEnd"/>
      <w:r w:rsidR="000228C7">
        <w:t xml:space="preserve"> a zavolá funkci </w:t>
      </w:r>
      <w:proofErr w:type="spellStart"/>
      <w:r w:rsidR="000228C7">
        <w:t>loop</w:t>
      </w:r>
      <w:proofErr w:type="spellEnd"/>
      <w:r w:rsidR="000228C7">
        <w:t xml:space="preserve">(), která </w:t>
      </w:r>
      <w:r>
        <w:t>nejprve na několik vteřin umožní bezdrátově nahrát nový program pomocí OTA (</w:t>
      </w:r>
      <w:proofErr w:type="spellStart"/>
      <w:r>
        <w:t>over</w:t>
      </w:r>
      <w:proofErr w:type="spellEnd"/>
      <w:r>
        <w:t xml:space="preserve"> </w:t>
      </w:r>
      <w:proofErr w:type="spellStart"/>
      <w:r>
        <w:t>the</w:t>
      </w:r>
      <w:proofErr w:type="spellEnd"/>
      <w:r>
        <w:t xml:space="preserve"> air) přenosu (obrázek č. 8), poté</w:t>
      </w:r>
      <w:r w:rsidRPr="00AE5523">
        <w:t xml:space="preserve"> vypíše na displej zprávu a zavolá funkci </w:t>
      </w:r>
      <w:proofErr w:type="spellStart"/>
      <w:r w:rsidRPr="00AE5523">
        <w:t>enterPassword</w:t>
      </w:r>
      <w:proofErr w:type="spellEnd"/>
      <w:r w:rsidRPr="00AE5523">
        <w:t xml:space="preserve">(). Po zadání správného hesla se </w:t>
      </w:r>
      <w:r w:rsidR="00E41FE3">
        <w:t>spustí</w:t>
      </w:r>
      <w:r w:rsidRPr="00AE5523">
        <w:t xml:space="preserve"> funkce </w:t>
      </w:r>
      <w:proofErr w:type="spellStart"/>
      <w:r w:rsidRPr="00AE5523">
        <w:t>activateAlarm</w:t>
      </w:r>
      <w:proofErr w:type="spellEnd"/>
      <w:r w:rsidRPr="00AE5523">
        <w:t>(), která odpočítává čas do aktivace systému. Tento čas slouží k opuštění hlídaného prostoru. Uživatel má</w:t>
      </w:r>
      <w:r>
        <w:t xml:space="preserve"> zároveň možnost odpočet zrušit,</w:t>
      </w:r>
      <w:r w:rsidRPr="00AE5523">
        <w:t xml:space="preserve"> a to stisknutím klávesy C a zadáním sprá</w:t>
      </w:r>
      <w:r>
        <w:t>vného hesla, čímž se opět zavolá</w:t>
      </w:r>
      <w:r w:rsidRPr="00AE5523">
        <w:t xml:space="preserve"> funkce </w:t>
      </w:r>
      <w:proofErr w:type="spellStart"/>
      <w:r w:rsidRPr="00AE5523">
        <w:t>loop</w:t>
      </w:r>
      <w:proofErr w:type="spellEnd"/>
      <w:r w:rsidRPr="00AE5523">
        <w:t xml:space="preserve">(). Po uplynutí času se spustí funkce </w:t>
      </w:r>
      <w:proofErr w:type="spellStart"/>
      <w:proofErr w:type="gramStart"/>
      <w:r w:rsidRPr="00AE5523">
        <w:t>alarmCheck</w:t>
      </w:r>
      <w:proofErr w:type="spellEnd"/>
      <w:r w:rsidRPr="00AE5523">
        <w:t>() (obrázek</w:t>
      </w:r>
      <w:proofErr w:type="gramEnd"/>
      <w:r w:rsidRPr="00AE5523">
        <w:t xml:space="preserve"> č. </w:t>
      </w:r>
      <w:r>
        <w:t>9</w:t>
      </w:r>
      <w:r w:rsidRPr="00AE5523">
        <w:t xml:space="preserve">), která pomocí funkce </w:t>
      </w:r>
      <w:proofErr w:type="spellStart"/>
      <w:r w:rsidRPr="00AE5523">
        <w:t>getDistance</w:t>
      </w:r>
      <w:proofErr w:type="spellEnd"/>
      <w:r w:rsidRPr="00AE5523">
        <w:t xml:space="preserve">() </w:t>
      </w:r>
      <w:r>
        <w:t xml:space="preserve">aktivuje </w:t>
      </w:r>
      <w:r w:rsidRPr="00AE5523">
        <w:t>ultra</w:t>
      </w:r>
      <w:r w:rsidR="00622D1C">
        <w:t>zvukový senz</w:t>
      </w:r>
      <w:r w:rsidRPr="00AE5523">
        <w:t xml:space="preserve">or a začne měřit vzdálenost k nejbližší překážce. </w:t>
      </w:r>
    </w:p>
    <w:p w14:paraId="236C7689" w14:textId="77777777" w:rsidR="008E355D" w:rsidRPr="00AE5523" w:rsidRDefault="00386B41" w:rsidP="008E355D">
      <w:r>
        <w:rPr>
          <w:noProof/>
        </w:rPr>
        <w:lastRenderedPageBreak/>
        <w:pict w14:anchorId="7F0CCD29">
          <v:shape id="_x0000_s1135" type="#_x0000_t202" style="position:absolute;left:0;text-align:left;margin-left:14pt;margin-top:269.7pt;width:307.5pt;height:21pt;z-index:21" filled="f" stroked="f">
            <v:textbox style="mso-next-textbox:#_x0000_s1135">
              <w:txbxContent>
                <w:p w14:paraId="6E174BC7" w14:textId="6B45EC47" w:rsidR="008E355D" w:rsidRPr="00357C3B" w:rsidRDefault="008E355D" w:rsidP="008E355D">
                  <w:pPr>
                    <w:rPr>
                      <w:i/>
                      <w:sz w:val="16"/>
                      <w:szCs w:val="16"/>
                    </w:rPr>
                  </w:pPr>
                  <w:r w:rsidRPr="00357C3B">
                    <w:rPr>
                      <w:i/>
                      <w:sz w:val="16"/>
                      <w:szCs w:val="16"/>
                    </w:rPr>
                    <w:t xml:space="preserve">Obrázek č. </w:t>
                  </w:r>
                  <w:r>
                    <w:rPr>
                      <w:i/>
                      <w:sz w:val="16"/>
                      <w:szCs w:val="16"/>
                    </w:rPr>
                    <w:t xml:space="preserve">9 Ukázka kódu funkce </w:t>
                  </w:r>
                  <w:proofErr w:type="spellStart"/>
                  <w:r>
                    <w:rPr>
                      <w:i/>
                      <w:sz w:val="16"/>
                      <w:szCs w:val="16"/>
                    </w:rPr>
                    <w:t>alarmCheck</w:t>
                  </w:r>
                  <w:proofErr w:type="spellEnd"/>
                  <w:r>
                    <w:rPr>
                      <w:i/>
                      <w:sz w:val="16"/>
                      <w:szCs w:val="16"/>
                    </w:rPr>
                    <w:t>()</w:t>
                  </w:r>
                </w:p>
              </w:txbxContent>
            </v:textbox>
          </v:shape>
        </w:pict>
      </w:r>
      <w:r>
        <w:pict w14:anchorId="292791F6">
          <v:shape id="_x0000_i1034" type="#_x0000_t75" style="width:207pt;height:261.75pt">
            <v:imagedata r:id="rId21" o:title="check"/>
          </v:shape>
        </w:pict>
      </w:r>
    </w:p>
    <w:p w14:paraId="130C2EAE" w14:textId="77777777" w:rsidR="008E355D" w:rsidRPr="00AE5523" w:rsidRDefault="008E355D" w:rsidP="008E355D"/>
    <w:p w14:paraId="2646A3F6" w14:textId="54638528" w:rsidR="008E355D" w:rsidRPr="008E355D" w:rsidRDefault="008E355D" w:rsidP="008E355D">
      <w:pPr>
        <w:rPr>
          <w:rStyle w:val="Zdraznnintenzivn"/>
          <w:i w:val="0"/>
          <w:iCs w:val="0"/>
          <w:color w:val="auto"/>
        </w:rPr>
      </w:pPr>
      <w:r w:rsidRPr="00AE5523">
        <w:t xml:space="preserve">Pokud se tato vzdálenost změní, aktivuje se odpočet do spuštění alarmu, pomocí funkce </w:t>
      </w:r>
      <w:proofErr w:type="spellStart"/>
      <w:r w:rsidRPr="00AE5523">
        <w:t>ledBlink</w:t>
      </w:r>
      <w:proofErr w:type="spellEnd"/>
      <w:r w:rsidRPr="00AE5523">
        <w:t>()</w:t>
      </w:r>
      <w:r>
        <w:t xml:space="preserve"> se rozbliká </w:t>
      </w:r>
      <w:r w:rsidRPr="00AE5523">
        <w:t xml:space="preserve">LED a zavolá se funkce </w:t>
      </w:r>
      <w:proofErr w:type="spellStart"/>
      <w:r w:rsidRPr="00AE5523">
        <w:t>enterPassword</w:t>
      </w:r>
      <w:proofErr w:type="spellEnd"/>
      <w:r w:rsidRPr="00AE5523">
        <w:t xml:space="preserve">(), což dává uživateli možnost zadat platné heslo a tím odpočet zrušit. Pokud to neudělá, zavolá se po uplynutí odpočtu funkce </w:t>
      </w:r>
      <w:proofErr w:type="spellStart"/>
      <w:r w:rsidRPr="00AE5523">
        <w:t>alarmActivated</w:t>
      </w:r>
      <w:proofErr w:type="spellEnd"/>
      <w:r w:rsidRPr="00AE5523">
        <w:t>(). Ta spustí naplno bzučák a jasně rozsvítí červenou LED.</w:t>
      </w:r>
      <w:r w:rsidR="00E078A9">
        <w:t xml:space="preserve"> Zároveň se informace o spuštění alarmu odešle na server a webová aplikace zajistí odeslání SMS uživateli.</w:t>
      </w:r>
      <w:r w:rsidRPr="00AE5523">
        <w:t xml:space="preserve"> Nakonec </w:t>
      </w:r>
      <w:r w:rsidR="00C85E96">
        <w:t>se zavolá funkce</w:t>
      </w:r>
      <w:r w:rsidRPr="00AE5523">
        <w:t xml:space="preserve"> </w:t>
      </w:r>
      <w:proofErr w:type="spellStart"/>
      <w:r w:rsidRPr="00AE5523">
        <w:t>enterPassword</w:t>
      </w:r>
      <w:proofErr w:type="spellEnd"/>
      <w:r w:rsidRPr="00AE5523">
        <w:t>(), ve které lze zadáním správného hesla alarm deaktivovat.</w:t>
      </w:r>
    </w:p>
    <w:p w14:paraId="180C59EF" w14:textId="77777777" w:rsidR="00426DAD" w:rsidRPr="00AE5523" w:rsidRDefault="00426DAD" w:rsidP="005665A9">
      <w:pPr>
        <w:pStyle w:val="Nadpis3"/>
        <w:rPr>
          <w:rStyle w:val="Zdraznnintenzivn"/>
          <w:i w:val="0"/>
          <w:color w:val="auto"/>
        </w:rPr>
      </w:pPr>
      <w:bookmarkStart w:id="53" w:name="_Toc503478462"/>
      <w:r w:rsidRPr="00AE5523">
        <w:rPr>
          <w:rStyle w:val="Zdraznnintenzivn"/>
          <w:i w:val="0"/>
          <w:color w:val="auto"/>
        </w:rPr>
        <w:t>Ověření hesla</w:t>
      </w:r>
      <w:bookmarkEnd w:id="53"/>
    </w:p>
    <w:p w14:paraId="2CE2F71F" w14:textId="4F17E831" w:rsidR="00D52F36" w:rsidRPr="00AE5523" w:rsidRDefault="00426DAD" w:rsidP="00426DAD">
      <w:r w:rsidRPr="00AE5523">
        <w:t xml:space="preserve">Stěžejní funkcí programu je funkce </w:t>
      </w:r>
      <w:proofErr w:type="spellStart"/>
      <w:r w:rsidRPr="00AE5523">
        <w:t>enterPassword</w:t>
      </w:r>
      <w:proofErr w:type="spellEnd"/>
      <w:r w:rsidRPr="00AE5523">
        <w:t xml:space="preserve">(). Při tvorbě zařízení pro mě byla bezpečnost systému velmi důležitá, proto musí být naprostá většina požadavků ověřená zadáním hesla. </w:t>
      </w:r>
      <w:r w:rsidR="00B8502A" w:rsidRPr="00AE5523">
        <w:t xml:space="preserve">Na začátku se zavolá funkce </w:t>
      </w:r>
      <w:proofErr w:type="spellStart"/>
      <w:r w:rsidR="00B8502A" w:rsidRPr="00AE5523">
        <w:t>eepromRead</w:t>
      </w:r>
      <w:proofErr w:type="spellEnd"/>
      <w:r w:rsidR="00B8502A" w:rsidRPr="00AE5523">
        <w:t>(), která zpřístupní současné platné heslo uložené v EEPROM paměti pro porovnání</w:t>
      </w:r>
      <w:r w:rsidR="00124594">
        <w:t xml:space="preserve"> se zadaným heslem</w:t>
      </w:r>
      <w:r w:rsidR="00B8502A" w:rsidRPr="00AE5523">
        <w:t xml:space="preserve">. </w:t>
      </w:r>
      <w:r w:rsidR="00081A3D">
        <w:t xml:space="preserve">Pak přijde na řadu funkce </w:t>
      </w:r>
      <w:proofErr w:type="spellStart"/>
      <w:r w:rsidR="00081A3D">
        <w:t>temporaryPassword</w:t>
      </w:r>
      <w:proofErr w:type="spellEnd"/>
      <w:r w:rsidR="00081A3D">
        <w:t xml:space="preserve">(), </w:t>
      </w:r>
      <w:proofErr w:type="gramStart"/>
      <w:r w:rsidR="00081A3D">
        <w:t>jejíž</w:t>
      </w:r>
      <w:proofErr w:type="gramEnd"/>
      <w:r w:rsidR="00081A3D">
        <w:t xml:space="preserve"> úkolem</w:t>
      </w:r>
      <w:r w:rsidR="00081A3D" w:rsidRPr="00AE5523">
        <w:t xml:space="preserve"> je číst hodnotu s</w:t>
      </w:r>
      <w:r w:rsidR="00081A3D">
        <w:t>tisknuté klávesy a</w:t>
      </w:r>
      <w:r w:rsidR="00081A3D" w:rsidRPr="00AE5523">
        <w:t xml:space="preserve"> </w:t>
      </w:r>
      <w:r w:rsidR="00081A3D">
        <w:t>ukládat</w:t>
      </w:r>
      <w:r w:rsidR="00081A3D" w:rsidRPr="00AE5523">
        <w:t xml:space="preserve"> ji do proměnné</w:t>
      </w:r>
      <w:r w:rsidR="00081A3D">
        <w:t>. P</w:t>
      </w:r>
      <w:r w:rsidR="00081A3D" w:rsidRPr="00AE5523">
        <w:t xml:space="preserve">o stisknutí klávesy * </w:t>
      </w:r>
      <w:r w:rsidR="00081A3D">
        <w:t xml:space="preserve">se ve funkci </w:t>
      </w:r>
      <w:proofErr w:type="spellStart"/>
      <w:r w:rsidR="00081A3D">
        <w:t>enterPassword</w:t>
      </w:r>
      <w:proofErr w:type="spellEnd"/>
      <w:r w:rsidR="00081A3D">
        <w:t>() tato proměnná porovná</w:t>
      </w:r>
      <w:r w:rsidR="00081A3D" w:rsidRPr="00AE5523">
        <w:t xml:space="preserve"> s platným heslem uloženým v EEPROM paměti.</w:t>
      </w:r>
      <w:r w:rsidR="00371F4C" w:rsidRPr="00AE5523">
        <w:t xml:space="preserve"> Následující akce se odvíjejí od současné situace alarmu – pokud je alarm vypnutý a je za</w:t>
      </w:r>
      <w:r w:rsidR="00124594">
        <w:t>dáno platné heslo, spustí se funkce</w:t>
      </w:r>
      <w:r w:rsidR="00371F4C" w:rsidRPr="00AE5523">
        <w:t xml:space="preserve"> pro </w:t>
      </w:r>
      <w:r w:rsidR="00371F4C" w:rsidRPr="00AE5523">
        <w:lastRenderedPageBreak/>
        <w:t xml:space="preserve">aktivaci alarmu </w:t>
      </w:r>
      <w:proofErr w:type="spellStart"/>
      <w:r w:rsidR="00371F4C" w:rsidRPr="00AE5523">
        <w:t>activateAlarm</w:t>
      </w:r>
      <w:proofErr w:type="spellEnd"/>
      <w:r w:rsidR="00371F4C" w:rsidRPr="00AE5523">
        <w:t xml:space="preserve">(). Pokud je alarm již zapnutý a je zadáno platné heslo, zavolá </w:t>
      </w:r>
      <w:r w:rsidR="00124594">
        <w:t>se naopak funkce</w:t>
      </w:r>
      <w:r w:rsidR="00371F4C" w:rsidRPr="00AE5523">
        <w:t xml:space="preserve"> pro deaktivaci alarmu </w:t>
      </w:r>
      <w:proofErr w:type="spellStart"/>
      <w:r w:rsidR="00371F4C" w:rsidRPr="00AE5523">
        <w:t>deactivateAlarm</w:t>
      </w:r>
      <w:proofErr w:type="spellEnd"/>
      <w:r w:rsidR="00371F4C" w:rsidRPr="00AE5523">
        <w:t>()</w:t>
      </w:r>
      <w:r w:rsidR="00D52F36" w:rsidRPr="00AE5523">
        <w:t xml:space="preserve">. Uživatel má také možnost zrušit probíhající odpočet do </w:t>
      </w:r>
      <w:r w:rsidR="00DB00E1" w:rsidRPr="00AE5523">
        <w:t>aktivace</w:t>
      </w:r>
      <w:r w:rsidR="00D52F36" w:rsidRPr="00AE5523">
        <w:t xml:space="preserve"> alarmu a i v tomto případě funkce </w:t>
      </w:r>
      <w:proofErr w:type="spellStart"/>
      <w:r w:rsidR="00D52F36" w:rsidRPr="00AE5523">
        <w:t>enterPassword</w:t>
      </w:r>
      <w:proofErr w:type="spellEnd"/>
      <w:r w:rsidR="00D52F36" w:rsidRPr="00AE5523">
        <w:t xml:space="preserve">() zajistí po zadání hesla deaktivaci alarmu. Při pokusu o deaktivaci alarmu před vypršením času do </w:t>
      </w:r>
      <w:r w:rsidR="00F8292D">
        <w:t>spuštění</w:t>
      </w:r>
      <w:r w:rsidR="00D52F36" w:rsidRPr="00AE5523">
        <w:t xml:space="preserve"> má uživatel tři pokusy na zadání platného hesla. Pokud se mu to nepodaří, je okamžitě zavolána funkce </w:t>
      </w:r>
      <w:proofErr w:type="spellStart"/>
      <w:r w:rsidR="00D52F36" w:rsidRPr="00AE5523">
        <w:t>alar</w:t>
      </w:r>
      <w:r w:rsidR="002619F2">
        <w:t>mActivated</w:t>
      </w:r>
      <w:proofErr w:type="spellEnd"/>
      <w:r w:rsidR="002619F2">
        <w:t>() a alarm se spustí.</w:t>
      </w:r>
    </w:p>
    <w:p w14:paraId="1A2F3D2D" w14:textId="77777777" w:rsidR="00426DAD" w:rsidRPr="00AE5523" w:rsidRDefault="00D52F36" w:rsidP="005665A9">
      <w:pPr>
        <w:pStyle w:val="Nadpis3"/>
      </w:pPr>
      <w:bookmarkStart w:id="54" w:name="_Toc503478463"/>
      <w:r w:rsidRPr="00AE5523">
        <w:t>Změna hesla</w:t>
      </w:r>
      <w:bookmarkEnd w:id="54"/>
      <w:r w:rsidR="00371F4C" w:rsidRPr="00AE5523">
        <w:t xml:space="preserve"> </w:t>
      </w:r>
    </w:p>
    <w:p w14:paraId="214AA3D1" w14:textId="5F066D5E" w:rsidR="00D52F36" w:rsidRPr="00AE5523" w:rsidRDefault="00D52F36" w:rsidP="00D52F36">
      <w:r w:rsidRPr="00AE5523">
        <w:t xml:space="preserve">Uživatel má také možnost </w:t>
      </w:r>
      <w:r w:rsidR="00124594">
        <w:t xml:space="preserve">současné heslo změnit, stará se o to funkce </w:t>
      </w:r>
      <w:proofErr w:type="spellStart"/>
      <w:r w:rsidR="00124594">
        <w:t>changePassword</w:t>
      </w:r>
      <w:proofErr w:type="spellEnd"/>
      <w:r w:rsidR="00124594">
        <w:t xml:space="preserve">(). </w:t>
      </w:r>
      <w:r w:rsidRPr="00AE5523">
        <w:t>Funkci lze vyvolat, pokud alarm není aktivován, stisknutím klávesy B. Funkce vyžaduje</w:t>
      </w:r>
      <w:r w:rsidR="007728CF" w:rsidRPr="00AE5523">
        <w:t xml:space="preserve"> zadání současného a nového hesla.</w:t>
      </w:r>
      <w:r w:rsidR="00A76747">
        <w:t xml:space="preserve"> Nové heslo musí mít čtyři až šest čísel a k</w:t>
      </w:r>
      <w:r w:rsidR="007728CF" w:rsidRPr="00AE5523">
        <w:t xml:space="preserve">vůli zamezení případným překlepům je nutné </w:t>
      </w:r>
      <w:r w:rsidR="00A76747">
        <w:t>ho</w:t>
      </w:r>
      <w:r w:rsidR="007728CF" w:rsidRPr="00AE5523">
        <w:t xml:space="preserve"> zadat dvakrát.</w:t>
      </w:r>
      <w:r w:rsidR="00B8502A" w:rsidRPr="00AE5523">
        <w:t xml:space="preserve"> Pokud jsou všechny podmínky splněny, zavolá se </w:t>
      </w:r>
      <w:r w:rsidR="006374FE" w:rsidRPr="00AE5523">
        <w:t>funkce</w:t>
      </w:r>
      <w:r w:rsidR="00B8502A" w:rsidRPr="00AE5523">
        <w:t xml:space="preserve"> </w:t>
      </w:r>
      <w:proofErr w:type="spellStart"/>
      <w:r w:rsidR="00B8502A" w:rsidRPr="00AE5523">
        <w:t>eepromWrite</w:t>
      </w:r>
      <w:proofErr w:type="spellEnd"/>
      <w:r w:rsidR="00B8502A" w:rsidRPr="00AE5523">
        <w:t>(), která nové heslo uloží do EEPROM paměti.</w:t>
      </w:r>
    </w:p>
    <w:p w14:paraId="4F40A989" w14:textId="77777777" w:rsidR="002F7835" w:rsidRPr="00AE5523" w:rsidRDefault="002F7835" w:rsidP="005665A9">
      <w:pPr>
        <w:pStyle w:val="Nadpis3"/>
      </w:pPr>
      <w:bookmarkStart w:id="55" w:name="_Toc503478464"/>
      <w:r w:rsidRPr="00AE5523">
        <w:t>Připojení k</w:t>
      </w:r>
      <w:r w:rsidR="00133BAE" w:rsidRPr="00AE5523">
        <w:t> </w:t>
      </w:r>
      <w:proofErr w:type="spellStart"/>
      <w:r w:rsidRPr="00AE5523">
        <w:t>WiFi</w:t>
      </w:r>
      <w:bookmarkEnd w:id="55"/>
      <w:proofErr w:type="spellEnd"/>
    </w:p>
    <w:p w14:paraId="7EB4CC3A" w14:textId="77777777" w:rsidR="00133BAE" w:rsidRPr="00AE5523" w:rsidRDefault="00AC7BB6" w:rsidP="00133BAE">
      <w:r w:rsidRPr="00AE5523">
        <w:t xml:space="preserve">Pro </w:t>
      </w:r>
      <w:r w:rsidR="007E5EC3">
        <w:t xml:space="preserve">snadnější </w:t>
      </w:r>
      <w:r w:rsidRPr="00AE5523">
        <w:t>připojení k </w:t>
      </w:r>
      <w:proofErr w:type="spellStart"/>
      <w:r w:rsidRPr="00AE5523">
        <w:t>WiFi</w:t>
      </w:r>
      <w:proofErr w:type="spellEnd"/>
      <w:r w:rsidRPr="00AE5523">
        <w:t xml:space="preserve"> js</w:t>
      </w:r>
      <w:r w:rsidR="002606D7" w:rsidRPr="00AE5523">
        <w:t xml:space="preserve">em využil knihovnu </w:t>
      </w:r>
      <w:proofErr w:type="spellStart"/>
      <w:r w:rsidR="002606D7" w:rsidRPr="00AE5523">
        <w:t>WiFiManager</w:t>
      </w:r>
      <w:proofErr w:type="spellEnd"/>
      <w:r w:rsidR="003466F2" w:rsidRPr="00AE5523">
        <w:t xml:space="preserve"> pro ESP8266</w:t>
      </w:r>
      <w:r w:rsidR="00261454" w:rsidRPr="00AE5523">
        <w:t xml:space="preserve">. </w:t>
      </w:r>
      <w:r w:rsidR="007E5EC3">
        <w:t xml:space="preserve">Díky ní se zařízení </w:t>
      </w:r>
      <w:r w:rsidR="00261454" w:rsidRPr="00AE5523">
        <w:t xml:space="preserve">po zapnutí automaticky pokusí o připojení k již nakonfigurované </w:t>
      </w:r>
      <w:proofErr w:type="spellStart"/>
      <w:r w:rsidR="00261454" w:rsidRPr="00AE5523">
        <w:t>WiFi</w:t>
      </w:r>
      <w:proofErr w:type="spellEnd"/>
      <w:r w:rsidR="00261454" w:rsidRPr="00AE5523">
        <w:t xml:space="preserve"> síti. Pokud se to nepodaří, nebo pokud ještě žádná síť nakonfigurována nebyla, automaticky vytvoří web server</w:t>
      </w:r>
      <w:r w:rsidR="003466F2" w:rsidRPr="00AE5523">
        <w:t xml:space="preserve">, na kterém uživatel zadá heslo ke své </w:t>
      </w:r>
      <w:proofErr w:type="spellStart"/>
      <w:r w:rsidR="003466F2" w:rsidRPr="00AE5523">
        <w:t>WiFi</w:t>
      </w:r>
      <w:proofErr w:type="spellEnd"/>
      <w:r w:rsidR="003466F2" w:rsidRPr="00AE5523">
        <w:t xml:space="preserve"> a ESP8266 se k ní pak bude automaticky připojovat.</w:t>
      </w:r>
    </w:p>
    <w:p w14:paraId="790BB6A4" w14:textId="77777777" w:rsidR="00AC7BB6" w:rsidRPr="00AE5523" w:rsidRDefault="00AC7BB6" w:rsidP="005665A9">
      <w:pPr>
        <w:pStyle w:val="Nadpis3"/>
      </w:pPr>
      <w:bookmarkStart w:id="56" w:name="_Toc503478465"/>
      <w:r w:rsidRPr="00AE5523">
        <w:t>Komunikace se serverem</w:t>
      </w:r>
      <w:bookmarkEnd w:id="56"/>
    </w:p>
    <w:p w14:paraId="516AAF3B" w14:textId="35F2A72A" w:rsidR="00AC7BB6" w:rsidRPr="00AE5523" w:rsidRDefault="00AC7BB6" w:rsidP="00AC7BB6">
      <w:r w:rsidRPr="00AE5523">
        <w:t xml:space="preserve">Pro vzdálené ovládání bezpečnostního </w:t>
      </w:r>
      <w:r w:rsidR="007E5EC3">
        <w:t>zařízení</w:t>
      </w:r>
      <w:r w:rsidRPr="00AE5523">
        <w:t xml:space="preserve"> je nutná jeho komunikace se serverem. Tu zajišťuji pomocí </w:t>
      </w:r>
      <w:r w:rsidR="00502EBC">
        <w:t xml:space="preserve">HTTP </w:t>
      </w:r>
      <w:r w:rsidRPr="00AE5523">
        <w:t>GET a POST požadavků z ESP8266 na server.</w:t>
      </w:r>
    </w:p>
    <w:p w14:paraId="04D15BCE" w14:textId="77777777" w:rsidR="00AC7BB6" w:rsidRPr="00AE5523" w:rsidRDefault="00AC7BB6" w:rsidP="005665A9">
      <w:pPr>
        <w:pStyle w:val="Nadpis4"/>
      </w:pPr>
      <w:bookmarkStart w:id="57" w:name="_Toc503478466"/>
      <w:r w:rsidRPr="00AE5523">
        <w:t>Získávání hodnot</w:t>
      </w:r>
      <w:bookmarkEnd w:id="57"/>
    </w:p>
    <w:p w14:paraId="6EBB9A7E" w14:textId="292AB7AC" w:rsidR="00AC7BB6" w:rsidRDefault="00AC7BB6" w:rsidP="00AC7BB6">
      <w:r w:rsidRPr="00AE5523">
        <w:t xml:space="preserve">Získávání </w:t>
      </w:r>
      <w:r w:rsidR="00177EA3" w:rsidRPr="00AE5523">
        <w:t xml:space="preserve">dat </w:t>
      </w:r>
      <w:r w:rsidRPr="00AE5523">
        <w:t xml:space="preserve">ze serveru řeším pomocí </w:t>
      </w:r>
      <w:r w:rsidR="0053342D">
        <w:t xml:space="preserve">HTTP </w:t>
      </w:r>
      <w:r w:rsidRPr="00AE5523">
        <w:t xml:space="preserve">GET požadavku z ESP8266. </w:t>
      </w:r>
      <w:r w:rsidR="00177EA3" w:rsidRPr="00AE5523">
        <w:t xml:space="preserve">Funkce </w:t>
      </w:r>
      <w:proofErr w:type="spellStart"/>
      <w:r w:rsidR="00177EA3" w:rsidRPr="00AE5523">
        <w:t>getValues</w:t>
      </w:r>
      <w:proofErr w:type="spellEnd"/>
      <w:r w:rsidR="00177EA3" w:rsidRPr="00AE5523">
        <w:t xml:space="preserve">() se připojí </w:t>
      </w:r>
      <w:r w:rsidRPr="00AE5523">
        <w:t xml:space="preserve">k serveru a získá HTML stránku, která obsahuje JSON s daty. Následně se zbaví hlavičky stránky </w:t>
      </w:r>
      <w:r w:rsidR="00177EA3" w:rsidRPr="00AE5523">
        <w:t xml:space="preserve">a pomocí knihovny </w:t>
      </w:r>
      <w:proofErr w:type="spellStart"/>
      <w:r w:rsidR="00177EA3" w:rsidRPr="00AE5523">
        <w:t>A</w:t>
      </w:r>
      <w:r w:rsidR="002606D7" w:rsidRPr="00AE5523">
        <w:t>rduinoJson</w:t>
      </w:r>
      <w:proofErr w:type="spellEnd"/>
      <w:r w:rsidR="00177EA3" w:rsidRPr="00AE5523">
        <w:t xml:space="preserve"> dekóduje JSON data. Ta se pak uloží do proměnných</w:t>
      </w:r>
      <w:r w:rsidR="00CA334A">
        <w:t xml:space="preserve">, se kterými lze dále pracovat (obrázek č. </w:t>
      </w:r>
      <w:r w:rsidR="008E355D">
        <w:t>10</w:t>
      </w:r>
      <w:r w:rsidR="00CA334A">
        <w:t>)</w:t>
      </w:r>
      <w:r w:rsidR="00177EA3" w:rsidRPr="00AE5523">
        <w:t>.</w:t>
      </w:r>
    </w:p>
    <w:p w14:paraId="2E22B781" w14:textId="77777777" w:rsidR="00CA334A" w:rsidRPr="00AE5523" w:rsidRDefault="00386B41" w:rsidP="00AC7BB6">
      <w:r>
        <w:rPr>
          <w:noProof/>
        </w:rPr>
        <w:lastRenderedPageBreak/>
        <w:pict w14:anchorId="162DB763">
          <v:shape id="_x0000_s1060" type="#_x0000_t202" style="position:absolute;left:0;text-align:left;margin-left:17.75pt;margin-top:253.1pt;width:258pt;height:21pt;z-index:13" filled="f" stroked="f">
            <v:textbox style="mso-next-textbox:#_x0000_s1060">
              <w:txbxContent>
                <w:p w14:paraId="5518A40D" w14:textId="2E7B98AE" w:rsidR="008E355D" w:rsidRPr="00357C3B" w:rsidRDefault="008E355D" w:rsidP="00CA334A">
                  <w:pPr>
                    <w:rPr>
                      <w:i/>
                      <w:sz w:val="16"/>
                      <w:szCs w:val="16"/>
                    </w:rPr>
                  </w:pPr>
                  <w:r w:rsidRPr="00357C3B">
                    <w:rPr>
                      <w:i/>
                      <w:sz w:val="16"/>
                      <w:szCs w:val="16"/>
                    </w:rPr>
                    <w:t xml:space="preserve">Obrázek č. </w:t>
                  </w:r>
                  <w:r>
                    <w:rPr>
                      <w:i/>
                      <w:sz w:val="16"/>
                      <w:szCs w:val="16"/>
                    </w:rPr>
                    <w:t>10 Ukázka kódu z funkce pro získání JSON dat ze serveru</w:t>
                  </w:r>
                </w:p>
              </w:txbxContent>
            </v:textbox>
          </v:shape>
        </w:pict>
      </w:r>
      <w:r w:rsidR="00842DF7">
        <w:pict w14:anchorId="72E10291">
          <v:shape id="_x0000_i1035" type="#_x0000_t75" style="width:259.5pt;height:254.25pt">
            <v:imagedata r:id="rId22" o:title="parseJson"/>
          </v:shape>
        </w:pict>
      </w:r>
    </w:p>
    <w:p w14:paraId="04E6A0B7" w14:textId="77777777" w:rsidR="00177EA3" w:rsidRPr="00AE5523" w:rsidRDefault="00177EA3" w:rsidP="005665A9">
      <w:pPr>
        <w:pStyle w:val="Nadpis4"/>
      </w:pPr>
      <w:bookmarkStart w:id="58" w:name="_Toc503478467"/>
      <w:r w:rsidRPr="00AE5523">
        <w:t>Odesílání hodnot</w:t>
      </w:r>
      <w:bookmarkEnd w:id="58"/>
    </w:p>
    <w:p w14:paraId="1EB03F95" w14:textId="363274C9" w:rsidR="00177EA3" w:rsidRDefault="00177EA3" w:rsidP="00177EA3">
      <w:r w:rsidRPr="00AE5523">
        <w:t xml:space="preserve">Odesílání dat na server mi zajišťuje funkce </w:t>
      </w:r>
      <w:proofErr w:type="spellStart"/>
      <w:r w:rsidRPr="00AE5523">
        <w:t>postValues</w:t>
      </w:r>
      <w:proofErr w:type="spellEnd"/>
      <w:r w:rsidRPr="00AE5523">
        <w:t xml:space="preserve">(). Ta zakóduje data do JSON výstupu, připojí se na server a pomocí </w:t>
      </w:r>
      <w:r w:rsidR="00335379">
        <w:t xml:space="preserve">HTTP </w:t>
      </w:r>
      <w:r w:rsidRPr="00AE5523">
        <w:t>POST požadavku tato data odešle</w:t>
      </w:r>
      <w:r w:rsidR="000421E0">
        <w:t xml:space="preserve"> (obrázek č. 1</w:t>
      </w:r>
      <w:r w:rsidR="008E355D">
        <w:t>1</w:t>
      </w:r>
      <w:r w:rsidR="000421E0">
        <w:t>)</w:t>
      </w:r>
      <w:r w:rsidRPr="00AE5523">
        <w:t>. Zbytek obstará samotná webová aplikace.</w:t>
      </w:r>
    </w:p>
    <w:p w14:paraId="6A840C52" w14:textId="77777777" w:rsidR="000421E0" w:rsidRPr="00AE5523" w:rsidRDefault="00386B41" w:rsidP="00177EA3">
      <w:r>
        <w:rPr>
          <w:noProof/>
        </w:rPr>
        <w:pict w14:anchorId="3D2C57F5">
          <v:shape id="_x0000_s1061" type="#_x0000_t202" style="position:absolute;left:0;text-align:left;margin-left:.5pt;margin-top:156.4pt;width:258pt;height:21pt;z-index:14" filled="f" stroked="f">
            <v:textbox style="mso-next-textbox:#_x0000_s1061">
              <w:txbxContent>
                <w:p w14:paraId="0302DA47" w14:textId="11A2CF12" w:rsidR="008E355D" w:rsidRPr="00357C3B" w:rsidRDefault="008E355D" w:rsidP="000421E0">
                  <w:pPr>
                    <w:rPr>
                      <w:i/>
                      <w:sz w:val="16"/>
                      <w:szCs w:val="16"/>
                    </w:rPr>
                  </w:pPr>
                  <w:r w:rsidRPr="00357C3B">
                    <w:rPr>
                      <w:i/>
                      <w:sz w:val="16"/>
                      <w:szCs w:val="16"/>
                    </w:rPr>
                    <w:t xml:space="preserve">Obrázek č. </w:t>
                  </w:r>
                  <w:r>
                    <w:rPr>
                      <w:i/>
                      <w:sz w:val="16"/>
                      <w:szCs w:val="16"/>
                    </w:rPr>
                    <w:t>11 Ukázka kódu z funkce pro odesílání JSON dat na server</w:t>
                  </w:r>
                </w:p>
              </w:txbxContent>
            </v:textbox>
          </v:shape>
        </w:pict>
      </w:r>
      <w:r w:rsidR="00842DF7">
        <w:pict w14:anchorId="69371F67">
          <v:shape id="_x0000_i1036" type="#_x0000_t75" style="width:272.25pt;height:154.5pt">
            <v:imagedata r:id="rId23" o:title="createJson"/>
          </v:shape>
        </w:pict>
      </w:r>
    </w:p>
    <w:p w14:paraId="1EE9811F" w14:textId="77777777" w:rsidR="008E355D" w:rsidRDefault="008E355D" w:rsidP="008E355D"/>
    <w:p w14:paraId="7F0B5461" w14:textId="77777777" w:rsidR="008E355D" w:rsidRPr="008E355D" w:rsidRDefault="008E355D" w:rsidP="008E355D"/>
    <w:p w14:paraId="66D993C8" w14:textId="77777777" w:rsidR="00AC2127" w:rsidRPr="00AE5523" w:rsidRDefault="00AC2127" w:rsidP="00AC2127">
      <w:pPr>
        <w:pStyle w:val="Nadpis2"/>
      </w:pPr>
      <w:bookmarkStart w:id="59" w:name="_Toc503478468"/>
      <w:r w:rsidRPr="00AE5523">
        <w:lastRenderedPageBreak/>
        <w:t>Webová aplikace</w:t>
      </w:r>
      <w:bookmarkEnd w:id="59"/>
    </w:p>
    <w:p w14:paraId="4407525F" w14:textId="29987219" w:rsidR="00540536" w:rsidRPr="00AE5523" w:rsidRDefault="00DE22E0" w:rsidP="00DE22E0">
      <w:r w:rsidRPr="00AE5523">
        <w:t>Při tvorbě webové apl</w:t>
      </w:r>
      <w:r w:rsidR="00F720E2">
        <w:t>ikace mi značně usnadnil práci</w:t>
      </w:r>
      <w:r w:rsidRPr="00AE5523">
        <w:t xml:space="preserve"> </w:t>
      </w:r>
      <w:proofErr w:type="spellStart"/>
      <w:r w:rsidRPr="00AE5523">
        <w:t>Nette</w:t>
      </w:r>
      <w:proofErr w:type="spellEnd"/>
      <w:r w:rsidR="00F720E2">
        <w:t xml:space="preserve"> Framework</w:t>
      </w:r>
      <w:r w:rsidRPr="00AE5523">
        <w:t xml:space="preserve">, který již obsahuje četná bezpečnostní opatření. Například pro přihlašování uživatelů tedy využívám funkce, které již </w:t>
      </w:r>
      <w:proofErr w:type="spellStart"/>
      <w:r w:rsidRPr="00AE5523">
        <w:t>Nette</w:t>
      </w:r>
      <w:proofErr w:type="spellEnd"/>
      <w:r w:rsidRPr="00AE5523">
        <w:t xml:space="preserve"> v základu </w:t>
      </w:r>
      <w:r w:rsidR="000421E0">
        <w:t>má</w:t>
      </w:r>
      <w:r w:rsidRPr="00AE5523">
        <w:t xml:space="preserve">. </w:t>
      </w:r>
      <w:r w:rsidR="00157D1C">
        <w:t xml:space="preserve">Při řešení </w:t>
      </w:r>
      <w:r w:rsidR="00F257C9">
        <w:t xml:space="preserve">designu </w:t>
      </w:r>
      <w:r w:rsidR="00F23DC5">
        <w:t>aplikace</w:t>
      </w:r>
      <w:r w:rsidR="00E11CF3">
        <w:t xml:space="preserve"> mi pomohl </w:t>
      </w:r>
      <w:proofErr w:type="spellStart"/>
      <w:r w:rsidR="00E11CF3">
        <w:t>f</w:t>
      </w:r>
      <w:r w:rsidR="00F257C9">
        <w:t>ramework</w:t>
      </w:r>
      <w:proofErr w:type="spellEnd"/>
      <w:r w:rsidR="00F257C9">
        <w:t xml:space="preserve"> </w:t>
      </w:r>
      <w:proofErr w:type="spellStart"/>
      <w:r w:rsidR="00F257C9">
        <w:t>Bootstrap</w:t>
      </w:r>
      <w:proofErr w:type="spellEnd"/>
      <w:r w:rsidR="00F257C9">
        <w:t xml:space="preserve">, </w:t>
      </w:r>
      <w:r w:rsidR="00E11CF3">
        <w:t xml:space="preserve">díky kterému je </w:t>
      </w:r>
      <w:r w:rsidR="00F23DC5">
        <w:t>uživatelské rozhraní</w:t>
      </w:r>
      <w:r w:rsidR="00E11CF3">
        <w:t xml:space="preserve"> plně responzivní. </w:t>
      </w:r>
      <w:r w:rsidR="00F23DC5">
        <w:t>Důležitou částí aplikace je databázový systém</w:t>
      </w:r>
      <w:r w:rsidRPr="00AE5523">
        <w:t xml:space="preserve"> </w:t>
      </w:r>
      <w:proofErr w:type="spellStart"/>
      <w:r w:rsidRPr="00AE5523">
        <w:t>MySQL</w:t>
      </w:r>
      <w:proofErr w:type="spellEnd"/>
      <w:r w:rsidRPr="00AE5523">
        <w:t>, do kterého</w:t>
      </w:r>
      <w:r w:rsidR="000421E0">
        <w:t xml:space="preserve"> prostřednictvím </w:t>
      </w:r>
      <w:proofErr w:type="spellStart"/>
      <w:r w:rsidR="000421E0">
        <w:t>Nette</w:t>
      </w:r>
      <w:proofErr w:type="spellEnd"/>
      <w:r w:rsidRPr="00AE5523">
        <w:t xml:space="preserve"> ukládám data, ke kterým pak mů</w:t>
      </w:r>
      <w:r w:rsidR="000421E0">
        <w:t xml:space="preserve">žu </w:t>
      </w:r>
      <w:r w:rsidRPr="00AE5523">
        <w:t xml:space="preserve">přistupovat. </w:t>
      </w:r>
    </w:p>
    <w:p w14:paraId="67EFE3DF" w14:textId="77777777" w:rsidR="008C0881" w:rsidRPr="00AE5523" w:rsidRDefault="008C0881" w:rsidP="008C0881">
      <w:pPr>
        <w:pStyle w:val="Nadpis3"/>
      </w:pPr>
      <w:bookmarkStart w:id="60" w:name="_Toc503478469"/>
      <w:r w:rsidRPr="00AE5523">
        <w:t>Přihlášení</w:t>
      </w:r>
      <w:bookmarkEnd w:id="60"/>
    </w:p>
    <w:p w14:paraId="7905C849" w14:textId="34B90867" w:rsidR="00F20128" w:rsidRPr="00AE5523" w:rsidRDefault="00DE22E0" w:rsidP="00DE22E0">
      <w:r w:rsidRPr="00AE5523">
        <w:t xml:space="preserve">Do aplikace </w:t>
      </w:r>
      <w:r w:rsidR="0039116B" w:rsidRPr="00AE5523">
        <w:t>je nejprve vždy nutné se přihlásit pomocí uživatelského jména a hesla</w:t>
      </w:r>
      <w:r w:rsidR="00F234BE" w:rsidRPr="00AE5523">
        <w:t xml:space="preserve"> (obrázek č. </w:t>
      </w:r>
      <w:r w:rsidR="00BA5883">
        <w:t>1</w:t>
      </w:r>
      <w:r w:rsidR="008E355D">
        <w:t>2</w:t>
      </w:r>
      <w:r w:rsidR="00F234BE" w:rsidRPr="00AE5523">
        <w:t>)</w:t>
      </w:r>
      <w:r w:rsidR="0039116B" w:rsidRPr="00AE5523">
        <w:t>.</w:t>
      </w:r>
    </w:p>
    <w:p w14:paraId="6DE19666" w14:textId="77777777" w:rsidR="00F20128" w:rsidRPr="00AE5523" w:rsidRDefault="00386B41" w:rsidP="00CD1967">
      <w:pPr>
        <w:jc w:val="center"/>
      </w:pPr>
      <w:r>
        <w:rPr>
          <w:noProof/>
        </w:rPr>
        <w:pict w14:anchorId="02BCA49D">
          <v:shape id="_x0000_s1051" type="#_x0000_t202" style="position:absolute;left:0;text-align:left;margin-left:115.25pt;margin-top:184.15pt;width:201.75pt;height:21pt;z-index:8" filled="f" stroked="f">
            <v:textbox style="mso-next-textbox:#_x0000_s1051">
              <w:txbxContent>
                <w:p w14:paraId="05D382F4" w14:textId="1E994BB4" w:rsidR="008E355D" w:rsidRPr="00357C3B" w:rsidRDefault="008E355D" w:rsidP="004F0934">
                  <w:pPr>
                    <w:rPr>
                      <w:i/>
                      <w:sz w:val="16"/>
                      <w:szCs w:val="16"/>
                    </w:rPr>
                  </w:pPr>
                  <w:r w:rsidRPr="00357C3B">
                    <w:rPr>
                      <w:i/>
                      <w:sz w:val="16"/>
                      <w:szCs w:val="16"/>
                    </w:rPr>
                    <w:t xml:space="preserve">Obrázek č. </w:t>
                  </w:r>
                  <w:r>
                    <w:rPr>
                      <w:i/>
                      <w:sz w:val="16"/>
                      <w:szCs w:val="16"/>
                    </w:rPr>
                    <w:t>12 Přihlašovací okno do webové aplikace</w:t>
                  </w:r>
                </w:p>
              </w:txbxContent>
            </v:textbox>
          </v:shape>
        </w:pict>
      </w:r>
      <w:r w:rsidR="00842DF7">
        <w:rPr>
          <w:noProof/>
        </w:rPr>
        <w:pict w14:anchorId="1A03C79F">
          <v:shape id="Obrázek 1" o:spid="_x0000_i1037" type="#_x0000_t75" style="width:378.75pt;height:202.5pt;visibility:visible;mso-wrap-style:square">
            <v:imagedata r:id="rId24" o:title=""/>
          </v:shape>
        </w:pict>
      </w:r>
    </w:p>
    <w:p w14:paraId="0253A6E4" w14:textId="61716DBB" w:rsidR="00C128CD" w:rsidRDefault="0039116B" w:rsidP="00DE22E0">
      <w:r w:rsidRPr="00AE5523">
        <w:t xml:space="preserve">Po přihlášení se pomocí údajů v databázi rozhodne, zda se </w:t>
      </w:r>
      <w:r w:rsidR="000421E0">
        <w:t>přihlásil běžný uživatel</w:t>
      </w:r>
      <w:r w:rsidRPr="00AE5523">
        <w:t xml:space="preserve"> nebo administr</w:t>
      </w:r>
      <w:r w:rsidR="000421E0">
        <w:t>átor</w:t>
      </w:r>
      <w:r w:rsidRPr="00AE5523">
        <w:t xml:space="preserve">. </w:t>
      </w:r>
      <w:r w:rsidR="00134FF4" w:rsidRPr="00AE5523">
        <w:t>Na tom závisí, jaká práva bude daný uživatel v aplikaci mít.</w:t>
      </w:r>
    </w:p>
    <w:p w14:paraId="21E3AD75" w14:textId="77777777" w:rsidR="00C32BF3" w:rsidRDefault="00C32BF3" w:rsidP="00DE22E0"/>
    <w:p w14:paraId="36821D13" w14:textId="77777777" w:rsidR="00C32BF3" w:rsidRDefault="00C32BF3" w:rsidP="00DE22E0"/>
    <w:p w14:paraId="38A224E4" w14:textId="77777777" w:rsidR="00C32BF3" w:rsidRDefault="00C32BF3" w:rsidP="00DE22E0"/>
    <w:p w14:paraId="3F6E0124" w14:textId="77777777" w:rsidR="00C32BF3" w:rsidRPr="00AE5523" w:rsidRDefault="00C32BF3" w:rsidP="00DE22E0"/>
    <w:p w14:paraId="5E363897" w14:textId="77777777" w:rsidR="008C0881" w:rsidRPr="00AE5523" w:rsidRDefault="008C0881" w:rsidP="008C0881">
      <w:pPr>
        <w:pStyle w:val="Nadpis3"/>
      </w:pPr>
      <w:bookmarkStart w:id="61" w:name="_Toc503478470"/>
      <w:r w:rsidRPr="00AE5523">
        <w:rPr>
          <w:noProof/>
        </w:rPr>
        <w:lastRenderedPageBreak/>
        <w:t>Nastavení</w:t>
      </w:r>
      <w:bookmarkEnd w:id="61"/>
    </w:p>
    <w:p w14:paraId="6125E8CD" w14:textId="02171B9C" w:rsidR="00CD1967" w:rsidRPr="00AE5523" w:rsidRDefault="0039116B" w:rsidP="00DE22E0">
      <w:r w:rsidRPr="00AE5523">
        <w:t xml:space="preserve">Běžný uživatel může upravit </w:t>
      </w:r>
      <w:r w:rsidR="006D1D26" w:rsidRPr="00AE5523">
        <w:t>své osobní údaje jako jméno nebo heslo</w:t>
      </w:r>
      <w:r w:rsidR="000D1367" w:rsidRPr="00AE5523">
        <w:t xml:space="preserve"> (obrázek č. 1</w:t>
      </w:r>
      <w:r w:rsidR="008E355D">
        <w:t>3</w:t>
      </w:r>
      <w:r w:rsidR="000D1367" w:rsidRPr="00AE5523">
        <w:t xml:space="preserve">) </w:t>
      </w:r>
      <w:r w:rsidR="006D1D26" w:rsidRPr="00AE5523">
        <w:t xml:space="preserve">a také může aktivovat nebo deaktivovat alarm. </w:t>
      </w:r>
    </w:p>
    <w:p w14:paraId="0660D931" w14:textId="77777777" w:rsidR="00CD1967" w:rsidRPr="00AE5523" w:rsidRDefault="00386B41" w:rsidP="00CD1967">
      <w:pPr>
        <w:jc w:val="center"/>
      </w:pPr>
      <w:r>
        <w:rPr>
          <w:noProof/>
        </w:rPr>
        <w:pict w14:anchorId="1E0DD52A">
          <v:shape id="_x0000_s1054" type="#_x0000_t202" style="position:absolute;left:0;text-align:left;margin-left:128.75pt;margin-top:184.95pt;width:201.75pt;height:21pt;z-index:9" filled="f" stroked="f">
            <v:textbox style="mso-next-textbox:#_x0000_s1054">
              <w:txbxContent>
                <w:p w14:paraId="0547E8FF" w14:textId="272DFD87" w:rsidR="008E355D" w:rsidRPr="00357C3B" w:rsidRDefault="008E355D" w:rsidP="00F17366">
                  <w:pPr>
                    <w:rPr>
                      <w:i/>
                      <w:sz w:val="16"/>
                      <w:szCs w:val="16"/>
                    </w:rPr>
                  </w:pPr>
                  <w:r w:rsidRPr="00357C3B">
                    <w:rPr>
                      <w:i/>
                      <w:sz w:val="16"/>
                      <w:szCs w:val="16"/>
                    </w:rPr>
                    <w:t xml:space="preserve">Obrázek č. </w:t>
                  </w:r>
                  <w:r>
                    <w:rPr>
                      <w:i/>
                      <w:sz w:val="16"/>
                      <w:szCs w:val="16"/>
                    </w:rPr>
                    <w:t>13 Formulář pro změnu hesla</w:t>
                  </w:r>
                </w:p>
              </w:txbxContent>
            </v:textbox>
          </v:shape>
        </w:pict>
      </w:r>
      <w:r w:rsidR="00842DF7">
        <w:rPr>
          <w:noProof/>
        </w:rPr>
        <w:pict w14:anchorId="13B771CB">
          <v:shape id="_x0000_i1038" type="#_x0000_t75" style="width:367.5pt;height:195.75pt;visibility:visible;mso-wrap-style:square">
            <v:imagedata r:id="rId25" o:title=""/>
          </v:shape>
        </w:pict>
      </w:r>
    </w:p>
    <w:p w14:paraId="4C78E2AC" w14:textId="5754ECB0" w:rsidR="00CD1967" w:rsidRPr="00AE5523" w:rsidRDefault="006D1D26" w:rsidP="00DE22E0">
      <w:r w:rsidRPr="00AE5523">
        <w:t xml:space="preserve">Administrátor může kromě již zmíněného také upravovat údaje ostatních uživatelů, popřípadě přidávat nové uživatele nebo mazat </w:t>
      </w:r>
      <w:r w:rsidR="004810DB">
        <w:t>současné</w:t>
      </w:r>
      <w:r w:rsidR="000D1367" w:rsidRPr="00AE5523">
        <w:t xml:space="preserve"> (obrázek č. 1</w:t>
      </w:r>
      <w:r w:rsidR="008E355D">
        <w:t>4</w:t>
      </w:r>
      <w:r w:rsidR="000D1367" w:rsidRPr="00AE5523">
        <w:t>)</w:t>
      </w:r>
      <w:r w:rsidRPr="00AE5523">
        <w:t xml:space="preserve">. </w:t>
      </w:r>
    </w:p>
    <w:p w14:paraId="5555A41F" w14:textId="579AF387" w:rsidR="007B5CF3" w:rsidRDefault="00386B41" w:rsidP="008E355D">
      <w:pPr>
        <w:jc w:val="center"/>
        <w:rPr>
          <w:noProof/>
        </w:rPr>
      </w:pPr>
      <w:r>
        <w:rPr>
          <w:noProof/>
        </w:rPr>
        <w:pict w14:anchorId="7F9541CC">
          <v:shape id="_x0000_s1055" type="#_x0000_t202" style="position:absolute;left:0;text-align:left;margin-left:122.75pt;margin-top:160.4pt;width:201.75pt;height:21pt;z-index:10" filled="f" stroked="f">
            <v:textbox style="mso-next-textbox:#_x0000_s1055">
              <w:txbxContent>
                <w:p w14:paraId="5D5D077A" w14:textId="25D781CA" w:rsidR="008E355D" w:rsidRPr="00357C3B" w:rsidRDefault="008E355D" w:rsidP="00F17366">
                  <w:pPr>
                    <w:rPr>
                      <w:i/>
                      <w:sz w:val="16"/>
                      <w:szCs w:val="16"/>
                    </w:rPr>
                  </w:pPr>
                  <w:r w:rsidRPr="00357C3B">
                    <w:rPr>
                      <w:i/>
                      <w:sz w:val="16"/>
                      <w:szCs w:val="16"/>
                    </w:rPr>
                    <w:t xml:space="preserve">Obrázek č. </w:t>
                  </w:r>
                  <w:r>
                    <w:rPr>
                      <w:i/>
                      <w:sz w:val="16"/>
                      <w:szCs w:val="16"/>
                    </w:rPr>
                    <w:t>14 Administrace uživatelů</w:t>
                  </w:r>
                </w:p>
              </w:txbxContent>
            </v:textbox>
          </v:shape>
        </w:pict>
      </w:r>
      <w:r w:rsidR="00842DF7">
        <w:rPr>
          <w:noProof/>
        </w:rPr>
        <w:pict w14:anchorId="1C0A3323">
          <v:shape id="_x0000_i1039" type="#_x0000_t75" style="width:369pt;height:197.25pt;visibility:visible;mso-wrap-style:square">
            <v:imagedata r:id="rId26" o:title=""/>
          </v:shape>
        </w:pict>
      </w:r>
    </w:p>
    <w:p w14:paraId="7A2E9266" w14:textId="77777777" w:rsidR="00C32BF3" w:rsidRDefault="00C32BF3" w:rsidP="00DE22E0"/>
    <w:p w14:paraId="67B34877" w14:textId="77777777" w:rsidR="00C32BF3" w:rsidRDefault="00C32BF3" w:rsidP="00DE22E0"/>
    <w:p w14:paraId="63EFEF58" w14:textId="77777777" w:rsidR="00C32BF3" w:rsidRDefault="00C32BF3" w:rsidP="00DE22E0"/>
    <w:p w14:paraId="06BDF550" w14:textId="77777777" w:rsidR="00C32BF3" w:rsidRDefault="00C32BF3" w:rsidP="00DE22E0"/>
    <w:p w14:paraId="4078B895" w14:textId="77777777" w:rsidR="00C32BF3" w:rsidRDefault="00C32BF3" w:rsidP="00DE22E0"/>
    <w:p w14:paraId="518619D8" w14:textId="5E59AF4F" w:rsidR="00CD1967" w:rsidRPr="00AE5523" w:rsidRDefault="006D1D26" w:rsidP="00DE22E0">
      <w:r w:rsidRPr="00AE5523">
        <w:lastRenderedPageBreak/>
        <w:t>Má právo také upravovat dobu do aktivace a dobu do spuštění alarmu</w:t>
      </w:r>
      <w:r w:rsidR="000D1367" w:rsidRPr="00AE5523">
        <w:t xml:space="preserve"> (obrázek č. 1</w:t>
      </w:r>
      <w:r w:rsidR="008E355D">
        <w:t>5</w:t>
      </w:r>
      <w:r w:rsidR="000D1367" w:rsidRPr="00AE5523">
        <w:t>)</w:t>
      </w:r>
      <w:r w:rsidRPr="00AE5523">
        <w:t xml:space="preserve">. </w:t>
      </w:r>
    </w:p>
    <w:p w14:paraId="209A527B" w14:textId="77777777" w:rsidR="00CD1967" w:rsidRPr="00AE5523" w:rsidRDefault="00386B41" w:rsidP="00CD1967">
      <w:pPr>
        <w:jc w:val="center"/>
        <w:rPr>
          <w:noProof/>
        </w:rPr>
      </w:pPr>
      <w:r>
        <w:rPr>
          <w:noProof/>
        </w:rPr>
        <w:pict w14:anchorId="4E587B4A">
          <v:shape id="_x0000_s1056" type="#_x0000_t202" style="position:absolute;left:0;text-align:left;margin-left:123.5pt;margin-top:179.45pt;width:201.75pt;height:21pt;z-index:11" filled="f" stroked="f">
            <v:textbox style="mso-next-textbox:#_x0000_s1056">
              <w:txbxContent>
                <w:p w14:paraId="499B2FF4" w14:textId="7C18714C" w:rsidR="008E355D" w:rsidRPr="00357C3B" w:rsidRDefault="008E355D" w:rsidP="00F17366">
                  <w:pPr>
                    <w:rPr>
                      <w:i/>
                      <w:sz w:val="16"/>
                      <w:szCs w:val="16"/>
                    </w:rPr>
                  </w:pPr>
                  <w:r w:rsidRPr="00357C3B">
                    <w:rPr>
                      <w:i/>
                      <w:sz w:val="16"/>
                      <w:szCs w:val="16"/>
                    </w:rPr>
                    <w:t xml:space="preserve">Obrázek č. </w:t>
                  </w:r>
                  <w:r>
                    <w:rPr>
                      <w:i/>
                      <w:sz w:val="16"/>
                      <w:szCs w:val="16"/>
                    </w:rPr>
                    <w:t>15 Nastavení bezpečnostního zařízení</w:t>
                  </w:r>
                </w:p>
              </w:txbxContent>
            </v:textbox>
          </v:shape>
        </w:pict>
      </w:r>
      <w:r w:rsidR="00842DF7">
        <w:rPr>
          <w:noProof/>
        </w:rPr>
        <w:pict w14:anchorId="337E9ADA">
          <v:shape id="_x0000_i1040" type="#_x0000_t75" style="width:371.25pt;height:197.25pt;visibility:visible;mso-wrap-style:square">
            <v:imagedata r:id="rId27" o:title=""/>
          </v:shape>
        </w:pict>
      </w:r>
    </w:p>
    <w:p w14:paraId="5B5AF872" w14:textId="49B81D9D" w:rsidR="008C0881" w:rsidRPr="00AE5523" w:rsidRDefault="00A52349" w:rsidP="008C0881">
      <w:pPr>
        <w:pStyle w:val="Nadpis3"/>
      </w:pPr>
      <w:bookmarkStart w:id="62" w:name="_Toc503478471"/>
      <w:r>
        <w:rPr>
          <w:noProof/>
        </w:rPr>
        <w:t>Bezd</w:t>
      </w:r>
      <w:r w:rsidR="008C0881" w:rsidRPr="00AE5523">
        <w:rPr>
          <w:noProof/>
        </w:rPr>
        <w:t>rátová komunikace</w:t>
      </w:r>
      <w:bookmarkEnd w:id="62"/>
    </w:p>
    <w:p w14:paraId="4BFA1D5B" w14:textId="44F64369" w:rsidR="00AC7BB6" w:rsidRPr="00AE5523" w:rsidRDefault="006D1D26" w:rsidP="00AC7BB6">
      <w:r w:rsidRPr="00AE5523">
        <w:t>Důležitým úkolem webové aplikace je také komunikace s hardwarovým zařízením. Ta je řešena pomocí REST API. Za účelem poskytování dat pro ESP8266</w:t>
      </w:r>
      <w:r w:rsidR="003078C6" w:rsidRPr="00AE5523">
        <w:t xml:space="preserve"> jsem vytvořil funkci, která získá data z databáze a vytvoří z nich JSON výstup. Ten si potom snadno stáhne a dekóduje samotné zař</w:t>
      </w:r>
      <w:r w:rsidR="007F3A2A" w:rsidRPr="00AE5523">
        <w:t xml:space="preserve">ízení pomocí </w:t>
      </w:r>
      <w:r w:rsidR="00335379">
        <w:t xml:space="preserve">HTTP </w:t>
      </w:r>
      <w:r w:rsidR="007F3A2A" w:rsidRPr="00AE5523">
        <w:t xml:space="preserve">GET požadavku. Získávání dat z ESP8266 jsem vyřešil pomocí </w:t>
      </w:r>
      <w:r w:rsidR="00335379">
        <w:t xml:space="preserve">HTTP </w:t>
      </w:r>
      <w:r w:rsidR="007F3A2A" w:rsidRPr="00AE5523">
        <w:t>POST požadavku ze zařízení, ve kterém posílám JSON vý</w:t>
      </w:r>
      <w:r w:rsidR="00335379">
        <w:t>stup. Tato data pak v aplikaci z</w:t>
      </w:r>
      <w:r w:rsidR="007F3A2A" w:rsidRPr="00AE5523">
        <w:t>pracuji, JSON dekóduji a hodnoty uložím do databáze.</w:t>
      </w:r>
      <w:r w:rsidR="003078C6" w:rsidRPr="00AE5523">
        <w:t xml:space="preserve"> </w:t>
      </w:r>
    </w:p>
    <w:p w14:paraId="55451422" w14:textId="77777777" w:rsidR="00D04AE6" w:rsidRPr="00AE5523" w:rsidRDefault="00680144" w:rsidP="000F5ED1">
      <w:pPr>
        <w:pStyle w:val="Nadpis1"/>
      </w:pPr>
      <w:bookmarkStart w:id="63" w:name="_Toc503478472"/>
      <w:r w:rsidRPr="00AE5523">
        <w:lastRenderedPageBreak/>
        <w:t>V</w:t>
      </w:r>
      <w:r w:rsidR="00A0246F" w:rsidRPr="00AE5523">
        <w:t>ýsledk</w:t>
      </w:r>
      <w:r w:rsidRPr="00AE5523">
        <w:t>y řešení</w:t>
      </w:r>
      <w:bookmarkEnd w:id="63"/>
    </w:p>
    <w:p w14:paraId="562241A7" w14:textId="77777777" w:rsidR="00483A69" w:rsidRPr="00AE5523" w:rsidRDefault="000C5BA1" w:rsidP="000C5BA1">
      <w:pPr>
        <w:pStyle w:val="Nadpis2"/>
      </w:pPr>
      <w:bookmarkStart w:id="64" w:name="_Toc503478473"/>
      <w:r w:rsidRPr="00AE5523">
        <w:t>Podoba hardwarového zařízení</w:t>
      </w:r>
      <w:bookmarkEnd w:id="64"/>
    </w:p>
    <w:p w14:paraId="7B3D93AF" w14:textId="77777777" w:rsidR="000C5BA1" w:rsidRPr="00AE5523" w:rsidRDefault="000C5BA1" w:rsidP="000C5BA1">
      <w:r w:rsidRPr="00AE5523">
        <w:t>Bezpečnostní zařízení je</w:t>
      </w:r>
      <w:r w:rsidR="009E13AC" w:rsidRPr="00AE5523">
        <w:t xml:space="preserve"> v současné době plně funkční, po několi</w:t>
      </w:r>
      <w:r w:rsidR="00A07095">
        <w:t xml:space="preserve">ka </w:t>
      </w:r>
      <w:r w:rsidR="009E13AC" w:rsidRPr="00AE5523">
        <w:t>denním testování splňuje mé počáteční očekávání a všechny jeho funkce bez problému fungují. Z</w:t>
      </w:r>
      <w:r w:rsidRPr="00AE5523">
        <w:t xml:space="preserve"> důvodu častých úprav </w:t>
      </w:r>
      <w:r w:rsidR="009E13AC" w:rsidRPr="00AE5523">
        <w:t xml:space="preserve">je zařízení </w:t>
      </w:r>
      <w:r w:rsidRPr="00AE5523">
        <w:t>umístěn</w:t>
      </w:r>
      <w:r w:rsidR="009E13AC" w:rsidRPr="00AE5523">
        <w:t>o</w:t>
      </w:r>
      <w:r w:rsidRPr="00AE5523">
        <w:t xml:space="preserve"> na dvou </w:t>
      </w:r>
      <w:proofErr w:type="spellStart"/>
      <w:r w:rsidRPr="00AE5523">
        <w:t>nepájivých</w:t>
      </w:r>
      <w:proofErr w:type="spellEnd"/>
      <w:r w:rsidRPr="00AE5523">
        <w:t xml:space="preserve"> polích. Do budoucna by bylo vhodné vytvořit pevný plošný spoj na poli </w:t>
      </w:r>
      <w:proofErr w:type="spellStart"/>
      <w:r w:rsidRPr="00AE5523">
        <w:t>pájivém</w:t>
      </w:r>
      <w:proofErr w:type="spellEnd"/>
      <w:r w:rsidRPr="00AE5523">
        <w:t xml:space="preserve">, zejména kvůli křehkosti současného řešení. Systém jsem umístil do jednoduché krabičky s vyvrtanými otvory pro napájecí kabel a pro ultrazvukový senzor. Jak jsem již dříve v dokumentaci zmiňoval, napájení </w:t>
      </w:r>
      <w:r w:rsidR="00124594">
        <w:t xml:space="preserve">kabelem </w:t>
      </w:r>
      <w:r w:rsidRPr="00AE5523">
        <w:t>z elektrické sítě není u bezpečnostního systému vhodné, protože by případnému narušiteli stačilo vytrhnout napájecí kabel z elektrické zásuvky. Lepší by bylo napájet zařízení výkonnou baterií schovanou v</w:t>
      </w:r>
      <w:r w:rsidR="009E13AC" w:rsidRPr="00AE5523">
        <w:t> </w:t>
      </w:r>
      <w:r w:rsidRPr="00AE5523">
        <w:t>krabičce</w:t>
      </w:r>
      <w:r w:rsidR="009E13AC" w:rsidRPr="00AE5523">
        <w:t>, popřípadě sys</w:t>
      </w:r>
      <w:r w:rsidR="00124594">
        <w:t>tém umístit napevno do zdi a přímo připojit k elektrické síti</w:t>
      </w:r>
      <w:r w:rsidR="009E13AC" w:rsidRPr="00AE5523">
        <w:t>.</w:t>
      </w:r>
    </w:p>
    <w:p w14:paraId="55FBCEE1" w14:textId="73CFA182" w:rsidR="00325A72" w:rsidRDefault="00386B41" w:rsidP="00325A72">
      <w:pPr>
        <w:jc w:val="center"/>
      </w:pPr>
      <w:r>
        <w:rPr>
          <w:noProof/>
        </w:rPr>
        <w:pict w14:anchorId="1B07764A">
          <v:shape id="_x0000_s1057" type="#_x0000_t202" style="position:absolute;left:0;text-align:left;margin-left:122pt;margin-top:241.1pt;width:201.75pt;height:21pt;z-index:12" filled="f" stroked="f">
            <v:textbox style="mso-next-textbox:#_x0000_s1057">
              <w:txbxContent>
                <w:p w14:paraId="4122B4CB" w14:textId="5A66382C" w:rsidR="008E355D" w:rsidRPr="00357C3B" w:rsidRDefault="008E355D" w:rsidP="00540536">
                  <w:pPr>
                    <w:rPr>
                      <w:i/>
                      <w:sz w:val="16"/>
                      <w:szCs w:val="16"/>
                    </w:rPr>
                  </w:pPr>
                  <w:r w:rsidRPr="00357C3B">
                    <w:rPr>
                      <w:i/>
                      <w:sz w:val="16"/>
                      <w:szCs w:val="16"/>
                    </w:rPr>
                    <w:t xml:space="preserve">Obrázek č. </w:t>
                  </w:r>
                  <w:r>
                    <w:rPr>
                      <w:i/>
                      <w:sz w:val="16"/>
                      <w:szCs w:val="16"/>
                    </w:rPr>
                    <w:t>16 Bezpečnostní zařízení ve vývoji</w:t>
                  </w:r>
                </w:p>
              </w:txbxContent>
            </v:textbox>
          </v:shape>
        </w:pict>
      </w:r>
      <w:r>
        <w:pict w14:anchorId="0851A73D">
          <v:shape id="_x0000_i1041" type="#_x0000_t75" style="width:5in;height:240pt">
            <v:imagedata r:id="rId28" o:title="DSC_0403"/>
          </v:shape>
        </w:pict>
      </w:r>
    </w:p>
    <w:p w14:paraId="2E2D81BB" w14:textId="77777777" w:rsidR="009E13AC" w:rsidRPr="00AE5523" w:rsidRDefault="009E13AC" w:rsidP="009E13AC">
      <w:pPr>
        <w:pStyle w:val="Nadpis2"/>
      </w:pPr>
      <w:bookmarkStart w:id="65" w:name="_Toc503478474"/>
      <w:r w:rsidRPr="00AE5523">
        <w:t>Podoba webové aplikace</w:t>
      </w:r>
      <w:bookmarkEnd w:id="65"/>
    </w:p>
    <w:p w14:paraId="5497C666" w14:textId="40CCD449" w:rsidR="00540536" w:rsidRPr="00AE5523" w:rsidRDefault="009E13AC" w:rsidP="00325A72">
      <w:r w:rsidRPr="00AE5523">
        <w:t>Webová aplikace spolehlivě splňuje svůj účel, uživatelé se bez problému přihlásí a následně mohou v aplikaci dělat přesně to, co jim dovolují jejich uživatelská práva. Běžní uživatelé se proto nedostanou k administrátorským nastavením nebo k jiným nepřístupným částem aplikace</w:t>
      </w:r>
      <w:r w:rsidR="00331B7D" w:rsidRPr="00AE5523">
        <w:t xml:space="preserve">. Administrátor naopak může kdykoliv měnit </w:t>
      </w:r>
      <w:r w:rsidR="00E74132" w:rsidRPr="00AE5523">
        <w:t xml:space="preserve">všechny údaje: své vlastní, </w:t>
      </w:r>
      <w:r w:rsidR="00E74132" w:rsidRPr="00AE5523">
        <w:lastRenderedPageBreak/>
        <w:t xml:space="preserve">údaje ostatních uživatelů a samozřejmě nastavení bezpečnostního zařízení. </w:t>
      </w:r>
      <w:r w:rsidR="00B63837">
        <w:t xml:space="preserve">Aplikace je také plně responzivní, lze ji proto </w:t>
      </w:r>
      <w:r w:rsidR="0022795B">
        <w:t>používat</w:t>
      </w:r>
      <w:r w:rsidR="00B63837">
        <w:t xml:space="preserve"> i na mobilních telefonech nebo </w:t>
      </w:r>
      <w:proofErr w:type="spellStart"/>
      <w:r w:rsidR="00B63837">
        <w:t>tabletech</w:t>
      </w:r>
      <w:proofErr w:type="spellEnd"/>
      <w:r w:rsidR="00B63837">
        <w:t xml:space="preserve">. </w:t>
      </w:r>
      <w:r w:rsidR="00E74132" w:rsidRPr="00AE5523">
        <w:t xml:space="preserve">Do budoucna bych rád přidal více možností nastavení jako například </w:t>
      </w:r>
      <w:r w:rsidR="00C70CB7" w:rsidRPr="00AE5523">
        <w:t>automatickou aktivaci bezpečnostního systému v určité době a podobně.</w:t>
      </w:r>
    </w:p>
    <w:p w14:paraId="456E5106" w14:textId="4D4DF0E0" w:rsidR="00325A72" w:rsidRDefault="00386B41" w:rsidP="008171FD">
      <w:pPr>
        <w:jc w:val="center"/>
        <w:rPr>
          <w:noProof/>
        </w:rPr>
      </w:pPr>
      <w:r>
        <w:rPr>
          <w:noProof/>
        </w:rPr>
        <w:pict w14:anchorId="3F898509">
          <v:shape id="_x0000_s1110" type="#_x0000_t202" style="position:absolute;left:0;text-align:left;margin-left:225.5pt;margin-top:249.45pt;width:167.25pt;height:21pt;z-index:20" filled="f" stroked="f">
            <v:textbox style="mso-next-textbox:#_x0000_s1110">
              <w:txbxContent>
                <w:p w14:paraId="35AF5B48" w14:textId="63D85941" w:rsidR="008E355D" w:rsidRPr="00357C3B" w:rsidRDefault="008E355D" w:rsidP="00325A72">
                  <w:pPr>
                    <w:rPr>
                      <w:i/>
                      <w:sz w:val="16"/>
                      <w:szCs w:val="16"/>
                    </w:rPr>
                  </w:pPr>
                  <w:r w:rsidRPr="00357C3B">
                    <w:rPr>
                      <w:i/>
                      <w:sz w:val="16"/>
                      <w:szCs w:val="16"/>
                    </w:rPr>
                    <w:t xml:space="preserve">Obrázek č. </w:t>
                  </w:r>
                  <w:r>
                    <w:rPr>
                      <w:i/>
                      <w:sz w:val="16"/>
                      <w:szCs w:val="16"/>
                    </w:rPr>
                    <w:t>18 Tlačítko pro aktivaci alarmu</w:t>
                  </w:r>
                </w:p>
              </w:txbxContent>
            </v:textbox>
          </v:shape>
        </w:pict>
      </w:r>
      <w:r>
        <w:rPr>
          <w:noProof/>
        </w:rPr>
        <w:pict w14:anchorId="3F898509">
          <v:shape id="_x0000_s1108" type="#_x0000_t202" style="position:absolute;left:0;text-align:left;margin-left:49.25pt;margin-top:249.45pt;width:167.25pt;height:21pt;z-index:19" filled="f" stroked="f">
            <v:textbox style="mso-next-textbox:#_x0000_s1108">
              <w:txbxContent>
                <w:p w14:paraId="1AC8C0D2" w14:textId="79238CAA" w:rsidR="008E355D" w:rsidRPr="00357C3B" w:rsidRDefault="008E355D" w:rsidP="00325A72">
                  <w:pPr>
                    <w:rPr>
                      <w:i/>
                      <w:sz w:val="16"/>
                      <w:szCs w:val="16"/>
                    </w:rPr>
                  </w:pPr>
                  <w:r w:rsidRPr="00357C3B">
                    <w:rPr>
                      <w:i/>
                      <w:sz w:val="16"/>
                      <w:szCs w:val="16"/>
                    </w:rPr>
                    <w:t xml:space="preserve">Obrázek č. </w:t>
                  </w:r>
                  <w:r>
                    <w:rPr>
                      <w:i/>
                      <w:sz w:val="16"/>
                      <w:szCs w:val="16"/>
                    </w:rPr>
                    <w:t xml:space="preserve">17 Tlačítko pro </w:t>
                  </w:r>
                  <w:r w:rsidR="00D41F67">
                    <w:rPr>
                      <w:i/>
                      <w:sz w:val="16"/>
                      <w:szCs w:val="16"/>
                    </w:rPr>
                    <w:t>de</w:t>
                  </w:r>
                  <w:r>
                    <w:rPr>
                      <w:i/>
                      <w:sz w:val="16"/>
                      <w:szCs w:val="16"/>
                    </w:rPr>
                    <w:t>aktivaci alarmu</w:t>
                  </w:r>
                </w:p>
              </w:txbxContent>
            </v:textbox>
          </v:shape>
        </w:pict>
      </w:r>
      <w:r>
        <w:rPr>
          <w:noProof/>
        </w:rPr>
        <w:pict w14:anchorId="412701DC">
          <v:shape id="_x0000_i1042" type="#_x0000_t75" style="width:153.75pt;height:255pt">
            <v:imagedata r:id="rId29" o:title="Screenshot_2018-01-05-23-40-19"/>
          </v:shape>
        </w:pict>
      </w:r>
      <w:r w:rsidR="00BD48EF">
        <w:rPr>
          <w:noProof/>
        </w:rPr>
        <w:tab/>
      </w:r>
      <w:r>
        <w:rPr>
          <w:noProof/>
        </w:rPr>
        <w:pict w14:anchorId="0D7712EE">
          <v:shape id="_x0000_i1043" type="#_x0000_t75" style="width:153pt;height:255pt">
            <v:imagedata r:id="rId30" o:title="Screenshot_2018-01-05-23-40-10"/>
          </v:shape>
        </w:pict>
      </w:r>
      <w:r w:rsidR="00325A72" w:rsidRPr="00325A72">
        <w:rPr>
          <w:snapToGrid w:val="0"/>
          <w:color w:val="000000"/>
          <w:w w:val="0"/>
          <w:sz w:val="0"/>
          <w:szCs w:val="0"/>
          <w:u w:color="000000"/>
          <w:bdr w:val="none" w:sz="0" w:space="0" w:color="000000"/>
          <w:shd w:val="clear" w:color="000000" w:fill="000000"/>
          <w:lang w:val="x-none" w:eastAsia="x-none" w:bidi="x-none"/>
        </w:rPr>
        <w:t xml:space="preserve"> </w:t>
      </w:r>
    </w:p>
    <w:p w14:paraId="77991978" w14:textId="77777777" w:rsidR="00C70CB7" w:rsidRPr="00AE5523" w:rsidRDefault="00C70CB7" w:rsidP="00C70CB7">
      <w:pPr>
        <w:pStyle w:val="Nadpis2"/>
      </w:pPr>
      <w:bookmarkStart w:id="66" w:name="_Toc503478475"/>
      <w:r w:rsidRPr="00AE5523">
        <w:t>Bezdrátová komunikace</w:t>
      </w:r>
      <w:bookmarkEnd w:id="66"/>
    </w:p>
    <w:p w14:paraId="20C33D0A" w14:textId="227B6E13" w:rsidR="00230592" w:rsidRPr="00325A72" w:rsidRDefault="00C70CB7" w:rsidP="00325A72">
      <w:r w:rsidRPr="00AE5523">
        <w:t>Komunikace mezi webovou aplikací a hardwarovým zařízením na principu REST API funguje spolehlivě. Pro bezpečnostní zaříz</w:t>
      </w:r>
      <w:r w:rsidR="00CD380A">
        <w:t xml:space="preserve">ení však není nejvhodnější, jak z </w:t>
      </w:r>
      <w:r w:rsidRPr="00AE5523">
        <w:t xml:space="preserve">hlediska bezpečnosti, tak samotné </w:t>
      </w:r>
      <w:r w:rsidR="0064089A">
        <w:t>funkčnosti</w:t>
      </w:r>
      <w:r w:rsidRPr="00AE5523">
        <w:t>, jelikož je nezbytné zasílat ze zařízení požadavky na server v pravidelných časových intervalech a mezi těmito intervaly se zařízení nemá jak dozvědět o případných změnách v aplikaci (například o impulsu k aktivaci alarmu)</w:t>
      </w:r>
      <w:r w:rsidR="00D63016" w:rsidRPr="00AE5523">
        <w:t>. Vhodnější by proto pro tento konkrétní případ bylo využ</w:t>
      </w:r>
      <w:r w:rsidR="00D431D4">
        <w:t xml:space="preserve">ití jiné technologie, například protokolu MQTT, který by zařízení se serverem spojil trvale a reagoval by pouze na </w:t>
      </w:r>
      <w:r w:rsidR="00D63016" w:rsidRPr="00AE5523">
        <w:t>změny. Rád bych také komunikaci lépe zabezpečil proti případným pokusům o narušení, například pomocí protokolu HTTPS.</w:t>
      </w:r>
    </w:p>
    <w:p w14:paraId="7D0965EC" w14:textId="77777777" w:rsidR="00483A69" w:rsidRPr="00AE5523" w:rsidRDefault="00483A69" w:rsidP="00483A69"/>
    <w:p w14:paraId="6C97FEE6" w14:textId="77777777" w:rsidR="00483A69" w:rsidRPr="00AE5523" w:rsidRDefault="00B8449A" w:rsidP="009547B5">
      <w:pPr>
        <w:pStyle w:val="Nzev"/>
        <w:rPr>
          <w:b w:val="0"/>
          <w:sz w:val="36"/>
          <w:szCs w:val="36"/>
        </w:rPr>
      </w:pPr>
      <w:bookmarkStart w:id="67" w:name="_Toc503478476"/>
      <w:r w:rsidRPr="00AE5523">
        <w:rPr>
          <w:rStyle w:val="NadpisChar"/>
          <w:b/>
          <w:sz w:val="36"/>
          <w:szCs w:val="36"/>
        </w:rPr>
        <w:lastRenderedPageBreak/>
        <w:t>Závěr</w:t>
      </w:r>
      <w:bookmarkEnd w:id="67"/>
    </w:p>
    <w:p w14:paraId="7D1F44A7" w14:textId="2E327361" w:rsidR="00802D4F" w:rsidRPr="00AE5523" w:rsidRDefault="00E37554">
      <w:r w:rsidRPr="00AE5523">
        <w:t xml:space="preserve">Cílem projektu bylo vytvořit funkční bezpečnostní systém s možností </w:t>
      </w:r>
      <w:r w:rsidR="00E72C60">
        <w:t>ovládat jej</w:t>
      </w:r>
      <w:r w:rsidRPr="00AE5523">
        <w:t xml:space="preserve"> na dálku </w:t>
      </w:r>
      <w:r w:rsidR="0057228A">
        <w:t>prostřednictvím webové aplikace</w:t>
      </w:r>
      <w:r w:rsidRPr="00AE5523">
        <w:t xml:space="preserve">. Vytyčené cíle byly splněny, </w:t>
      </w:r>
      <w:r w:rsidR="002F6C93">
        <w:t xml:space="preserve">bezpečnostní </w:t>
      </w:r>
      <w:r w:rsidRPr="00AE5523">
        <w:t xml:space="preserve">zařízení i webová aplikace bez problému fungují. Při vývoji mě nicméně napadl nespočet možných změn, které by zařízení vylepšily, jako například napájení z baterie nebo lepší způsob komunikace mezi aplikací a zařízením. Na tato vylepšení mi již bohužel nestačil čas před </w:t>
      </w:r>
      <w:r w:rsidR="00D431D4">
        <w:t xml:space="preserve">termínem </w:t>
      </w:r>
      <w:r w:rsidRPr="00AE5523">
        <w:t>odevzdání práce, proto se jim budu věnovat později.</w:t>
      </w:r>
      <w:r w:rsidR="0095060A" w:rsidRPr="00AE5523">
        <w:t xml:space="preserve"> Rád bych také přidal více možností nastavení do webové aplikace, jako například možnost automaticky </w:t>
      </w:r>
      <w:r w:rsidR="00157D1C">
        <w:t>aktivovat</w:t>
      </w:r>
      <w:r w:rsidR="0095060A" w:rsidRPr="00AE5523">
        <w:t xml:space="preserve"> alarm v určitou dobu a podobně. Samotné součástky bych rád umístil na </w:t>
      </w:r>
      <w:r w:rsidR="0075523A">
        <w:t>desku plošných spojů</w:t>
      </w:r>
      <w:r w:rsidR="0095060A" w:rsidRPr="00AE5523">
        <w:t xml:space="preserve"> místo dvou </w:t>
      </w:r>
      <w:proofErr w:type="spellStart"/>
      <w:r w:rsidR="0095060A" w:rsidRPr="00AE5523">
        <w:t>nepájivých</w:t>
      </w:r>
      <w:proofErr w:type="spellEnd"/>
      <w:r w:rsidR="0075523A">
        <w:t xml:space="preserve"> polí</w:t>
      </w:r>
      <w:r w:rsidR="0095060A" w:rsidRPr="00AE5523">
        <w:t xml:space="preserve">, čímž bych vyřešil problém s křehkostí </w:t>
      </w:r>
      <w:r w:rsidR="00327C44" w:rsidRPr="00AE5523">
        <w:t>celého zaří</w:t>
      </w:r>
      <w:r w:rsidR="0095060A" w:rsidRPr="00AE5523">
        <w:t>zení.</w:t>
      </w:r>
    </w:p>
    <w:p w14:paraId="3399C1C4" w14:textId="77777777" w:rsidR="00F03DA6" w:rsidRPr="00AE5523" w:rsidRDefault="00F03DA6">
      <w:pPr>
        <w:pStyle w:val="Nadpis"/>
        <w:rPr>
          <w:rStyle w:val="Pokec"/>
        </w:rPr>
      </w:pPr>
      <w:bookmarkStart w:id="68" w:name="_Toc37577735"/>
      <w:bookmarkStart w:id="69" w:name="_Toc88120446"/>
      <w:bookmarkStart w:id="70" w:name="_Toc88120683"/>
      <w:bookmarkStart w:id="71" w:name="_Toc88120895"/>
      <w:bookmarkStart w:id="72" w:name="_Toc88120999"/>
      <w:bookmarkStart w:id="73" w:name="_Toc88121042"/>
      <w:bookmarkStart w:id="74" w:name="_Toc88121179"/>
      <w:bookmarkStart w:id="75" w:name="_Toc88121553"/>
      <w:bookmarkStart w:id="76" w:name="_Toc88121610"/>
      <w:bookmarkStart w:id="77" w:name="_Toc88121748"/>
      <w:bookmarkStart w:id="78" w:name="_Toc88122014"/>
      <w:bookmarkStart w:id="79" w:name="_Toc88124619"/>
      <w:bookmarkStart w:id="80" w:name="_Toc88124656"/>
      <w:bookmarkStart w:id="81" w:name="_Toc88124806"/>
      <w:bookmarkStart w:id="82" w:name="_Toc88125789"/>
      <w:bookmarkStart w:id="83" w:name="_Toc88126309"/>
      <w:bookmarkStart w:id="84" w:name="_Toc88126460"/>
      <w:bookmarkStart w:id="85" w:name="_Toc88126527"/>
      <w:bookmarkStart w:id="86" w:name="_Toc88126556"/>
      <w:bookmarkStart w:id="87" w:name="_Toc88126772"/>
      <w:bookmarkStart w:id="88" w:name="_Toc88126862"/>
      <w:bookmarkStart w:id="89" w:name="_Toc88127103"/>
      <w:bookmarkStart w:id="90" w:name="_Toc88127146"/>
      <w:bookmarkStart w:id="91" w:name="_Toc88128511"/>
      <w:bookmarkStart w:id="92" w:name="_Toc107634153"/>
      <w:bookmarkStart w:id="93" w:name="_Toc107635188"/>
      <w:bookmarkStart w:id="94" w:name="_Toc107635228"/>
      <w:bookmarkStart w:id="95" w:name="_Toc107635245"/>
      <w:bookmarkStart w:id="96" w:name="_Toc503478477"/>
      <w:r w:rsidRPr="00AE5523">
        <w:lastRenderedPageBreak/>
        <w:t>Seznam použit</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802D4F" w:rsidRPr="00AE5523">
        <w:t>ýCH INFORMAČNÍCH ZDROJů</w:t>
      </w:r>
      <w:bookmarkEnd w:id="96"/>
    </w:p>
    <w:p w14:paraId="2CAB59CA" w14:textId="0B602E6A" w:rsidR="006E0966" w:rsidRPr="009A109D" w:rsidRDefault="00F03DA6" w:rsidP="002D6B40">
      <w:pPr>
        <w:shd w:val="clear" w:color="auto" w:fill="FFFFFF"/>
        <w:spacing w:line="300" w:lineRule="atLeast"/>
        <w:ind w:left="705" w:hanging="705"/>
        <w:jc w:val="left"/>
        <w:rPr>
          <w:color w:val="000000"/>
        </w:rPr>
      </w:pPr>
      <w:bookmarkStart w:id="97" w:name="_Ref94455389"/>
      <w:r w:rsidRPr="009A109D">
        <w:t>[</w:t>
      </w:r>
      <w:fldSimple w:instr=" SEQ [ \* ARABIC ">
        <w:r w:rsidR="00DE1872">
          <w:rPr>
            <w:noProof/>
          </w:rPr>
          <w:t>1</w:t>
        </w:r>
      </w:fldSimple>
      <w:bookmarkEnd w:id="97"/>
      <w:r w:rsidRPr="009A109D">
        <w:t>]</w:t>
      </w:r>
      <w:r w:rsidR="00821259" w:rsidRPr="009A109D">
        <w:tab/>
      </w:r>
      <w:r w:rsidR="00E96246" w:rsidRPr="009A109D">
        <w:rPr>
          <w:i/>
          <w:iCs/>
          <w:color w:val="000000"/>
        </w:rPr>
        <w:t>ESP8266 Quick Start Guide</w:t>
      </w:r>
      <w:r w:rsidR="00E96246" w:rsidRPr="009A109D">
        <w:rPr>
          <w:color w:val="000000"/>
        </w:rPr>
        <w:t> [online]. [cit. 2017-12-28]. Dostupné z: http://rancidbacon.com/files/kiwicon8/ESP8266_WiFi_Module_Quick_Start_Guide_v_1.0.4.pdf</w:t>
      </w:r>
    </w:p>
    <w:p w14:paraId="44A06F34" w14:textId="77777777" w:rsidR="003652EE" w:rsidRPr="009A109D" w:rsidRDefault="00E96246" w:rsidP="002D6B40">
      <w:pPr>
        <w:shd w:val="clear" w:color="auto" w:fill="FFFFFF"/>
        <w:spacing w:line="300" w:lineRule="atLeast"/>
        <w:ind w:left="705" w:hanging="705"/>
        <w:jc w:val="left"/>
        <w:rPr>
          <w:color w:val="000000"/>
        </w:rPr>
      </w:pPr>
      <w:r w:rsidRPr="009A109D">
        <w:t>[2]</w:t>
      </w:r>
      <w:r w:rsidRPr="009A109D">
        <w:tab/>
      </w:r>
      <w:proofErr w:type="spellStart"/>
      <w:r w:rsidRPr="009A109D">
        <w:rPr>
          <w:i/>
          <w:iCs/>
          <w:color w:val="000000"/>
        </w:rPr>
        <w:t>Logic</w:t>
      </w:r>
      <w:proofErr w:type="spellEnd"/>
      <w:r w:rsidRPr="009A109D">
        <w:rPr>
          <w:i/>
          <w:iCs/>
          <w:color w:val="000000"/>
        </w:rPr>
        <w:t> </w:t>
      </w:r>
      <w:proofErr w:type="spellStart"/>
      <w:r w:rsidRPr="009A109D">
        <w:rPr>
          <w:i/>
          <w:iCs/>
          <w:color w:val="000000"/>
        </w:rPr>
        <w:t>Level</w:t>
      </w:r>
      <w:proofErr w:type="spellEnd"/>
      <w:r w:rsidRPr="009A109D">
        <w:rPr>
          <w:i/>
          <w:iCs/>
          <w:color w:val="000000"/>
        </w:rPr>
        <w:t> </w:t>
      </w:r>
      <w:proofErr w:type="spellStart"/>
      <w:r w:rsidRPr="009A109D">
        <w:rPr>
          <w:i/>
          <w:iCs/>
          <w:color w:val="000000"/>
        </w:rPr>
        <w:t>Shifting</w:t>
      </w:r>
      <w:proofErr w:type="spellEnd"/>
      <w:r w:rsidRPr="009A109D">
        <w:rPr>
          <w:color w:val="000000"/>
        </w:rPr>
        <w:t> [online]. [cit. 2017-12-28]. Dostupné z: http://www.instructables.com/id/A-Quick</w:t>
      </w:r>
      <w:r w:rsidR="00821259" w:rsidRPr="009A109D">
        <w:rPr>
          <w:color w:val="000000"/>
        </w:rPr>
        <w:t>-Guide-on-Logic-Level-Shifting/</w:t>
      </w:r>
    </w:p>
    <w:p w14:paraId="59D6E90B" w14:textId="48357CAB" w:rsidR="003652EE" w:rsidRPr="009A109D" w:rsidRDefault="00E96246" w:rsidP="002D6B40">
      <w:pPr>
        <w:shd w:val="clear" w:color="auto" w:fill="FFFFFF"/>
        <w:spacing w:line="300" w:lineRule="atLeast"/>
        <w:ind w:left="705" w:hanging="705"/>
        <w:jc w:val="left"/>
        <w:rPr>
          <w:color w:val="000000"/>
        </w:rPr>
      </w:pPr>
      <w:r w:rsidRPr="009A109D">
        <w:t>[3]</w:t>
      </w:r>
      <w:r w:rsidRPr="009A109D">
        <w:tab/>
      </w:r>
      <w:r w:rsidRPr="009A109D">
        <w:rPr>
          <w:i/>
          <w:iCs/>
          <w:color w:val="000000"/>
        </w:rPr>
        <w:t xml:space="preserve">ESP8266 Full </w:t>
      </w:r>
      <w:proofErr w:type="spellStart"/>
      <w:r w:rsidRPr="009A109D">
        <w:rPr>
          <w:i/>
          <w:iCs/>
          <w:color w:val="000000"/>
        </w:rPr>
        <w:t>Communication</w:t>
      </w:r>
      <w:proofErr w:type="spellEnd"/>
      <w:r w:rsidRPr="009A109D">
        <w:rPr>
          <w:i/>
          <w:iCs/>
          <w:color w:val="000000"/>
        </w:rPr>
        <w:t xml:space="preserve"> </w:t>
      </w:r>
      <w:proofErr w:type="spellStart"/>
      <w:r w:rsidRPr="009A109D">
        <w:rPr>
          <w:i/>
          <w:iCs/>
          <w:color w:val="000000"/>
        </w:rPr>
        <w:t>From</w:t>
      </w:r>
      <w:proofErr w:type="spellEnd"/>
      <w:r w:rsidRPr="009A109D">
        <w:rPr>
          <w:i/>
          <w:iCs/>
          <w:color w:val="000000"/>
        </w:rPr>
        <w:t xml:space="preserve"> </w:t>
      </w:r>
      <w:proofErr w:type="spellStart"/>
      <w:r w:rsidRPr="009A109D">
        <w:rPr>
          <w:i/>
          <w:iCs/>
          <w:color w:val="000000"/>
        </w:rPr>
        <w:t>Anywhere</w:t>
      </w:r>
      <w:proofErr w:type="spellEnd"/>
      <w:r w:rsidRPr="009A109D">
        <w:rPr>
          <w:i/>
          <w:iCs/>
          <w:color w:val="000000"/>
        </w:rPr>
        <w:t xml:space="preserve"> in </w:t>
      </w:r>
      <w:proofErr w:type="spellStart"/>
      <w:r w:rsidRPr="009A109D">
        <w:rPr>
          <w:i/>
          <w:iCs/>
          <w:color w:val="000000"/>
        </w:rPr>
        <w:t>the</w:t>
      </w:r>
      <w:proofErr w:type="spellEnd"/>
      <w:r w:rsidRPr="009A109D">
        <w:rPr>
          <w:i/>
          <w:iCs/>
          <w:color w:val="000000"/>
        </w:rPr>
        <w:t xml:space="preserve"> </w:t>
      </w:r>
      <w:proofErr w:type="spellStart"/>
      <w:r w:rsidRPr="009A109D">
        <w:rPr>
          <w:i/>
          <w:iCs/>
          <w:color w:val="000000"/>
        </w:rPr>
        <w:t>World</w:t>
      </w:r>
      <w:proofErr w:type="spellEnd"/>
      <w:r w:rsidR="00821259" w:rsidRPr="009A109D">
        <w:rPr>
          <w:color w:val="000000"/>
        </w:rPr>
        <w:t xml:space="preserve"> [online]. In: </w:t>
      </w:r>
      <w:r w:rsidRPr="009A109D">
        <w:rPr>
          <w:color w:val="000000"/>
        </w:rPr>
        <w:t>12. 12. 2015</w:t>
      </w:r>
      <w:r w:rsidR="00821259" w:rsidRPr="009A109D">
        <w:rPr>
          <w:color w:val="000000"/>
        </w:rPr>
        <w:t> </w:t>
      </w:r>
      <w:r w:rsidRPr="009A109D">
        <w:rPr>
          <w:color w:val="000000"/>
        </w:rPr>
        <w:t>[cit.</w:t>
      </w:r>
      <w:r w:rsidR="00821259" w:rsidRPr="009A109D">
        <w:rPr>
          <w:color w:val="000000"/>
        </w:rPr>
        <w:t> </w:t>
      </w:r>
      <w:r w:rsidRPr="009A109D">
        <w:rPr>
          <w:color w:val="000000"/>
        </w:rPr>
        <w:t>2017-12-28]. Dostupné</w:t>
      </w:r>
      <w:r w:rsidR="00821259" w:rsidRPr="009A109D">
        <w:rPr>
          <w:color w:val="000000"/>
        </w:rPr>
        <w:t xml:space="preserve"> z: </w:t>
      </w:r>
      <w:r w:rsidRPr="009A109D">
        <w:rPr>
          <w:color w:val="000000"/>
        </w:rPr>
        <w:t>https://www.</w:t>
      </w:r>
      <w:r w:rsidR="00821259" w:rsidRPr="009A109D">
        <w:rPr>
          <w:color w:val="000000"/>
        </w:rPr>
        <w:t>youtube.com/watch?v=uWbLpMJ8jiA</w:t>
      </w:r>
    </w:p>
    <w:p w14:paraId="24B72BF5" w14:textId="77777777" w:rsidR="00821259" w:rsidRPr="009A109D" w:rsidRDefault="00821259" w:rsidP="002D6B40">
      <w:pPr>
        <w:shd w:val="clear" w:color="auto" w:fill="FFFFFF"/>
        <w:spacing w:line="300" w:lineRule="atLeast"/>
        <w:ind w:left="705" w:hanging="705"/>
        <w:jc w:val="left"/>
        <w:rPr>
          <w:color w:val="000000"/>
        </w:rPr>
      </w:pPr>
      <w:r w:rsidRPr="009A109D">
        <w:t>[4]</w:t>
      </w:r>
      <w:r w:rsidRPr="009A109D">
        <w:tab/>
      </w:r>
      <w:proofErr w:type="spellStart"/>
      <w:r w:rsidRPr="009A109D">
        <w:rPr>
          <w:i/>
          <w:iCs/>
          <w:color w:val="000000"/>
        </w:rPr>
        <w:t>Nette</w:t>
      </w:r>
      <w:proofErr w:type="spellEnd"/>
      <w:r w:rsidRPr="009A109D">
        <w:rPr>
          <w:i/>
          <w:iCs/>
          <w:color w:val="000000"/>
        </w:rPr>
        <w:t> </w:t>
      </w:r>
      <w:r w:rsidR="003F10F8" w:rsidRPr="009A109D">
        <w:rPr>
          <w:i/>
          <w:iCs/>
          <w:color w:val="000000"/>
        </w:rPr>
        <w:t>a</w:t>
      </w:r>
      <w:r w:rsidRPr="009A109D">
        <w:rPr>
          <w:i/>
          <w:iCs/>
          <w:color w:val="000000"/>
        </w:rPr>
        <w:t>utentifikace</w:t>
      </w:r>
      <w:r w:rsidRPr="009A109D">
        <w:rPr>
          <w:color w:val="000000"/>
        </w:rPr>
        <w:t> [online]. [cit. 2017-12-28]. Dostupné z: https://doc.nette.org/cs/2.4/quickstart/authentication</w:t>
      </w:r>
    </w:p>
    <w:p w14:paraId="759DC282" w14:textId="5BA35CAF" w:rsidR="003A6913" w:rsidRPr="009A109D" w:rsidRDefault="003A6913" w:rsidP="002D6B40">
      <w:pPr>
        <w:shd w:val="clear" w:color="auto" w:fill="FFFFFF"/>
        <w:spacing w:line="300" w:lineRule="atLeast"/>
        <w:ind w:left="705" w:hanging="705"/>
        <w:jc w:val="left"/>
        <w:rPr>
          <w:color w:val="000000"/>
        </w:rPr>
      </w:pPr>
      <w:r w:rsidRPr="009A109D">
        <w:rPr>
          <w:bCs/>
        </w:rPr>
        <w:t>[</w:t>
      </w:r>
      <w:r w:rsidR="002D6B40">
        <w:rPr>
          <w:bCs/>
        </w:rPr>
        <w:t>5</w:t>
      </w:r>
      <w:r w:rsidRPr="009A109D">
        <w:rPr>
          <w:bCs/>
        </w:rPr>
        <w:t>]</w:t>
      </w:r>
      <w:r w:rsidRPr="009A109D">
        <w:rPr>
          <w:bCs/>
        </w:rPr>
        <w:tab/>
      </w:r>
      <w:proofErr w:type="spellStart"/>
      <w:r w:rsidRPr="009A109D">
        <w:rPr>
          <w:i/>
          <w:iCs/>
          <w:color w:val="000000"/>
        </w:rPr>
        <w:t>Nette</w:t>
      </w:r>
      <w:proofErr w:type="spellEnd"/>
      <w:r w:rsidRPr="009A109D">
        <w:rPr>
          <w:i/>
          <w:iCs/>
          <w:color w:val="000000"/>
        </w:rPr>
        <w:t> autentizace</w:t>
      </w:r>
      <w:r w:rsidRPr="009A109D">
        <w:rPr>
          <w:color w:val="000000"/>
        </w:rPr>
        <w:t xml:space="preserve"> [online]. [cit. 2017-12-28]. Dostupné z: </w:t>
      </w:r>
      <w:hyperlink r:id="rId31" w:history="1">
        <w:r w:rsidR="00D059FC" w:rsidRPr="009A109D">
          <w:rPr>
            <w:rStyle w:val="Hypertextovodkaz"/>
          </w:rPr>
          <w:t>https://doc.nette.org/cs/2.4/access-control</w:t>
        </w:r>
      </w:hyperlink>
    </w:p>
    <w:p w14:paraId="403BE70B" w14:textId="108EFD68" w:rsidR="006E0966" w:rsidRPr="009A109D" w:rsidRDefault="00D059FC" w:rsidP="002D6B40">
      <w:pPr>
        <w:shd w:val="clear" w:color="auto" w:fill="FFFFFF"/>
        <w:spacing w:line="300" w:lineRule="atLeast"/>
        <w:jc w:val="left"/>
        <w:rPr>
          <w:color w:val="000000"/>
        </w:rPr>
      </w:pPr>
      <w:r w:rsidRPr="009A109D">
        <w:rPr>
          <w:bCs/>
        </w:rPr>
        <w:t>[</w:t>
      </w:r>
      <w:r w:rsidR="002D6B40">
        <w:rPr>
          <w:bCs/>
        </w:rPr>
        <w:t>6</w:t>
      </w:r>
      <w:r w:rsidRPr="009A109D">
        <w:rPr>
          <w:bCs/>
        </w:rPr>
        <w:t>]</w:t>
      </w:r>
      <w:r w:rsidRPr="009A109D">
        <w:rPr>
          <w:bCs/>
        </w:rPr>
        <w:tab/>
      </w:r>
      <w:proofErr w:type="spellStart"/>
      <w:r w:rsidRPr="009A109D">
        <w:rPr>
          <w:i/>
          <w:iCs/>
          <w:color w:val="000000"/>
        </w:rPr>
        <w:t>Nette</w:t>
      </w:r>
      <w:proofErr w:type="spellEnd"/>
      <w:r w:rsidRPr="009A109D">
        <w:rPr>
          <w:i/>
          <w:iCs/>
          <w:color w:val="000000"/>
        </w:rPr>
        <w:t xml:space="preserve"> </w:t>
      </w:r>
      <w:proofErr w:type="spellStart"/>
      <w:r w:rsidRPr="009A109D">
        <w:rPr>
          <w:i/>
          <w:iCs/>
          <w:color w:val="000000"/>
        </w:rPr>
        <w:t>Tracy</w:t>
      </w:r>
      <w:proofErr w:type="spellEnd"/>
      <w:r w:rsidRPr="009A109D">
        <w:rPr>
          <w:color w:val="000000"/>
        </w:rPr>
        <w:t xml:space="preserve"> [online]. [cit. 2017-12-28]. Dostupné z: </w:t>
      </w:r>
      <w:hyperlink r:id="rId32" w:history="1">
        <w:r w:rsidRPr="009A109D">
          <w:rPr>
            <w:rStyle w:val="Hypertextovodkaz"/>
          </w:rPr>
          <w:t>https://tracy.nette.org/cs/</w:t>
        </w:r>
      </w:hyperlink>
    </w:p>
    <w:p w14:paraId="551B678A" w14:textId="6463FFF4" w:rsidR="003A6913" w:rsidRPr="009A109D" w:rsidRDefault="003A6913" w:rsidP="002D6B40">
      <w:pPr>
        <w:shd w:val="clear" w:color="auto" w:fill="FFFFFF"/>
        <w:spacing w:line="300" w:lineRule="atLeast"/>
        <w:ind w:left="705" w:hanging="705"/>
        <w:jc w:val="left"/>
        <w:rPr>
          <w:color w:val="000000"/>
        </w:rPr>
      </w:pPr>
      <w:r w:rsidRPr="009A109D">
        <w:t>[</w:t>
      </w:r>
      <w:r w:rsidR="002D6B40">
        <w:t>7</w:t>
      </w:r>
      <w:r w:rsidRPr="009A109D">
        <w:t>]</w:t>
      </w:r>
      <w:r w:rsidRPr="009A109D">
        <w:tab/>
      </w:r>
      <w:proofErr w:type="spellStart"/>
      <w:r w:rsidRPr="009A109D">
        <w:rPr>
          <w:i/>
          <w:iCs/>
          <w:color w:val="000000"/>
        </w:rPr>
        <w:t>Drahak</w:t>
      </w:r>
      <w:proofErr w:type="spellEnd"/>
      <w:r w:rsidRPr="009A109D">
        <w:rPr>
          <w:i/>
          <w:iCs/>
          <w:color w:val="000000"/>
        </w:rPr>
        <w:t xml:space="preserve"> REST API, chráněná komunikace</w:t>
      </w:r>
      <w:r w:rsidRPr="009A109D">
        <w:rPr>
          <w:color w:val="000000"/>
        </w:rPr>
        <w:t xml:space="preserve"> [online]. [cit. 2017-12-28]. Dostupné z: </w:t>
      </w:r>
      <w:hyperlink r:id="rId33" w:history="1">
        <w:r w:rsidR="006E0966" w:rsidRPr="009A109D">
          <w:rPr>
            <w:rStyle w:val="Hypertextovodkaz"/>
          </w:rPr>
          <w:t>https://www.itnetwork.cz/php/nette/diskuzni-forum-php-nette-framework/drahak-rest-api-chranena-komunikace-5767f69a2b12b</w:t>
        </w:r>
      </w:hyperlink>
    </w:p>
    <w:p w14:paraId="175FEB1B" w14:textId="3A32E6BC" w:rsidR="006E0966" w:rsidRPr="009A109D" w:rsidRDefault="006E0966" w:rsidP="002D6B40">
      <w:pPr>
        <w:shd w:val="clear" w:color="auto" w:fill="FFFFFF"/>
        <w:spacing w:line="300" w:lineRule="atLeast"/>
        <w:ind w:left="705" w:hanging="705"/>
        <w:jc w:val="left"/>
        <w:rPr>
          <w:color w:val="000000"/>
        </w:rPr>
      </w:pPr>
      <w:r w:rsidRPr="009A109D">
        <w:t>[</w:t>
      </w:r>
      <w:r w:rsidR="002D6B40">
        <w:t>8</w:t>
      </w:r>
      <w:r w:rsidRPr="009A109D">
        <w:t>]</w:t>
      </w:r>
      <w:r w:rsidRPr="009A109D">
        <w:tab/>
      </w:r>
      <w:r w:rsidRPr="009A109D">
        <w:rPr>
          <w:i/>
          <w:iCs/>
          <w:color w:val="000000"/>
        </w:rPr>
        <w:t>JSON </w:t>
      </w:r>
      <w:proofErr w:type="spellStart"/>
      <w:r w:rsidRPr="009A109D">
        <w:rPr>
          <w:i/>
          <w:iCs/>
          <w:color w:val="000000"/>
        </w:rPr>
        <w:t>decode</w:t>
      </w:r>
      <w:proofErr w:type="spellEnd"/>
      <w:r w:rsidRPr="009A109D">
        <w:rPr>
          <w:color w:val="000000"/>
        </w:rPr>
        <w:t> [online]. [cit. 2017-12-2</w:t>
      </w:r>
      <w:r w:rsidR="006D74A8" w:rsidRPr="009A109D">
        <w:rPr>
          <w:color w:val="000000"/>
        </w:rPr>
        <w:t>8</w:t>
      </w:r>
      <w:r w:rsidRPr="009A109D">
        <w:rPr>
          <w:color w:val="000000"/>
        </w:rPr>
        <w:t>]. Dostupné z: http://php.net/manual/en/function.json-decode.php</w:t>
      </w:r>
    </w:p>
    <w:p w14:paraId="55CB39B5" w14:textId="6CE473F1" w:rsidR="003A6913" w:rsidRPr="009A109D" w:rsidRDefault="003A6913" w:rsidP="002D6B40">
      <w:pPr>
        <w:shd w:val="clear" w:color="auto" w:fill="FFFFFF"/>
        <w:spacing w:line="300" w:lineRule="atLeast"/>
        <w:ind w:left="705" w:hanging="705"/>
        <w:jc w:val="left"/>
        <w:rPr>
          <w:color w:val="000000"/>
        </w:rPr>
      </w:pPr>
      <w:r w:rsidRPr="009A109D">
        <w:t>[</w:t>
      </w:r>
      <w:r w:rsidR="002D6B40">
        <w:t>9</w:t>
      </w:r>
      <w:r w:rsidRPr="009A109D">
        <w:t>]</w:t>
      </w:r>
      <w:r w:rsidRPr="009A109D">
        <w:tab/>
      </w:r>
      <w:proofErr w:type="spellStart"/>
      <w:r w:rsidR="00E06211" w:rsidRPr="009A109D">
        <w:rPr>
          <w:i/>
          <w:iCs/>
          <w:color w:val="000000"/>
        </w:rPr>
        <w:t>ArduinoJson</w:t>
      </w:r>
      <w:proofErr w:type="spellEnd"/>
      <w:r w:rsidR="00E06211" w:rsidRPr="009A109D">
        <w:rPr>
          <w:color w:val="000000"/>
        </w:rPr>
        <w:t> [online]. [cit. 2017-12-28]. Dostupné z: https://github.com/bblanchon/ArduinoJson</w:t>
      </w:r>
    </w:p>
    <w:p w14:paraId="7071B8DB" w14:textId="36FA06E2" w:rsidR="003A6913" w:rsidRPr="009A109D" w:rsidRDefault="003A6913" w:rsidP="002D6B40">
      <w:pPr>
        <w:shd w:val="clear" w:color="auto" w:fill="FFFFFF"/>
        <w:spacing w:line="300" w:lineRule="atLeast"/>
        <w:ind w:left="705" w:hanging="705"/>
        <w:jc w:val="left"/>
        <w:rPr>
          <w:color w:val="000000"/>
        </w:rPr>
      </w:pPr>
      <w:r w:rsidRPr="009A109D">
        <w:t>[</w:t>
      </w:r>
      <w:r w:rsidR="002D6B40">
        <w:t>10</w:t>
      </w:r>
      <w:r w:rsidRPr="009A109D">
        <w:t>]</w:t>
      </w:r>
      <w:r w:rsidRPr="009A109D">
        <w:tab/>
      </w:r>
      <w:r w:rsidR="00AE6BCA" w:rsidRPr="009A109D">
        <w:rPr>
          <w:i/>
          <w:iCs/>
          <w:color w:val="000000"/>
        </w:rPr>
        <w:t>ESP8266 Internet Controlled </w:t>
      </w:r>
      <w:r w:rsidR="00E06211" w:rsidRPr="009A109D">
        <w:rPr>
          <w:i/>
          <w:iCs/>
          <w:color w:val="000000"/>
        </w:rPr>
        <w:t>LED</w:t>
      </w:r>
      <w:r w:rsidR="00AE6BCA" w:rsidRPr="009A109D">
        <w:rPr>
          <w:color w:val="000000"/>
        </w:rPr>
        <w:t> [online]. [cit. 2017-12-28]. Dostupné </w:t>
      </w:r>
      <w:r w:rsidR="00E06211" w:rsidRPr="009A109D">
        <w:rPr>
          <w:color w:val="000000"/>
        </w:rPr>
        <w:t>z: http://blog.nyl.io/esp8266-led-arduino/</w:t>
      </w:r>
    </w:p>
    <w:p w14:paraId="55CD9D2C" w14:textId="26497221" w:rsidR="003A6913" w:rsidRPr="009A109D" w:rsidRDefault="003A6913" w:rsidP="002D6B40">
      <w:pPr>
        <w:shd w:val="clear" w:color="auto" w:fill="FFFFFF"/>
        <w:spacing w:line="300" w:lineRule="atLeast"/>
        <w:ind w:left="705" w:hanging="705"/>
        <w:jc w:val="left"/>
        <w:rPr>
          <w:color w:val="000000"/>
        </w:rPr>
      </w:pPr>
      <w:r w:rsidRPr="009A109D">
        <w:t>[</w:t>
      </w:r>
      <w:r w:rsidR="00AE6BCA" w:rsidRPr="009A109D">
        <w:t>1</w:t>
      </w:r>
      <w:r w:rsidR="002D6B40">
        <w:t>1</w:t>
      </w:r>
      <w:r w:rsidRPr="009A109D">
        <w:t>]</w:t>
      </w:r>
      <w:r w:rsidRPr="009A109D">
        <w:tab/>
      </w:r>
      <w:proofErr w:type="spellStart"/>
      <w:r w:rsidR="00AE6BCA" w:rsidRPr="009A109D">
        <w:rPr>
          <w:i/>
          <w:iCs/>
          <w:color w:val="000000"/>
        </w:rPr>
        <w:t>Arduino</w:t>
      </w:r>
      <w:proofErr w:type="spellEnd"/>
      <w:r w:rsidR="00AE6BCA" w:rsidRPr="009A109D">
        <w:rPr>
          <w:i/>
          <w:iCs/>
          <w:color w:val="000000"/>
        </w:rPr>
        <w:t> multitasking</w:t>
      </w:r>
      <w:r w:rsidR="00AE6BCA" w:rsidRPr="009A109D">
        <w:rPr>
          <w:color w:val="000000"/>
        </w:rPr>
        <w:t> [online]. [cit. 2017-12-28]. Dostupné z: https://learn.adafruit.com/multi-tasking-the-arduino-part-1/using-millis-for-timing</w:t>
      </w:r>
    </w:p>
    <w:p w14:paraId="4C138550" w14:textId="67752768" w:rsidR="003A6913" w:rsidRPr="009A109D" w:rsidRDefault="003A6913" w:rsidP="002D6B40">
      <w:pPr>
        <w:shd w:val="clear" w:color="auto" w:fill="FFFFFF"/>
        <w:spacing w:line="300" w:lineRule="atLeast"/>
        <w:ind w:left="705" w:hanging="705"/>
        <w:jc w:val="left"/>
        <w:rPr>
          <w:color w:val="000000"/>
        </w:rPr>
      </w:pPr>
      <w:r w:rsidRPr="009A109D">
        <w:rPr>
          <w:bCs/>
        </w:rPr>
        <w:t>[</w:t>
      </w:r>
      <w:r w:rsidR="00AE6BCA" w:rsidRPr="009A109D">
        <w:rPr>
          <w:bCs/>
        </w:rPr>
        <w:t>1</w:t>
      </w:r>
      <w:r w:rsidR="002D6B40">
        <w:rPr>
          <w:bCs/>
        </w:rPr>
        <w:t>2</w:t>
      </w:r>
      <w:r w:rsidRPr="009A109D">
        <w:rPr>
          <w:bCs/>
        </w:rPr>
        <w:t>]</w:t>
      </w:r>
      <w:r w:rsidRPr="009A109D">
        <w:rPr>
          <w:bCs/>
        </w:rPr>
        <w:tab/>
      </w:r>
      <w:r w:rsidR="00AE6BCA" w:rsidRPr="009A109D">
        <w:rPr>
          <w:i/>
          <w:iCs/>
          <w:color w:val="000000"/>
        </w:rPr>
        <w:t>I2C </w:t>
      </w:r>
      <w:proofErr w:type="spellStart"/>
      <w:r w:rsidR="00AE6BCA" w:rsidRPr="009A109D">
        <w:rPr>
          <w:i/>
          <w:iCs/>
          <w:color w:val="000000"/>
        </w:rPr>
        <w:t>Keypad</w:t>
      </w:r>
      <w:proofErr w:type="spellEnd"/>
      <w:r w:rsidR="00AE6BCA" w:rsidRPr="009A109D">
        <w:rPr>
          <w:color w:val="000000"/>
        </w:rPr>
        <w:t> [online]. [cit. 2017-12-28]. Dostupné z: https://www.hackster.io/venkatesh_rao/i2c-keypad-73a012</w:t>
      </w:r>
    </w:p>
    <w:p w14:paraId="23EE3038" w14:textId="5644E271" w:rsidR="00AE6BCA" w:rsidRPr="009A109D" w:rsidRDefault="003A6913" w:rsidP="002D6B40">
      <w:pPr>
        <w:shd w:val="clear" w:color="auto" w:fill="FFFFFF"/>
        <w:spacing w:line="300" w:lineRule="atLeast"/>
        <w:ind w:left="705" w:hanging="705"/>
        <w:jc w:val="left"/>
        <w:rPr>
          <w:color w:val="000000"/>
        </w:rPr>
      </w:pPr>
      <w:r w:rsidRPr="009A109D">
        <w:rPr>
          <w:bCs/>
        </w:rPr>
        <w:t>[</w:t>
      </w:r>
      <w:r w:rsidR="00AE6BCA" w:rsidRPr="009A109D">
        <w:rPr>
          <w:bCs/>
        </w:rPr>
        <w:t>1</w:t>
      </w:r>
      <w:r w:rsidR="00671CB7">
        <w:rPr>
          <w:bCs/>
        </w:rPr>
        <w:t>3</w:t>
      </w:r>
      <w:r w:rsidRPr="009A109D">
        <w:rPr>
          <w:bCs/>
        </w:rPr>
        <w:t>]</w:t>
      </w:r>
      <w:r w:rsidRPr="009A109D">
        <w:rPr>
          <w:bCs/>
        </w:rPr>
        <w:tab/>
      </w:r>
      <w:r w:rsidR="00AE6BCA" w:rsidRPr="009A109D">
        <w:rPr>
          <w:i/>
          <w:iCs/>
          <w:color w:val="000000"/>
        </w:rPr>
        <w:t>Inser</w:t>
      </w:r>
      <w:r w:rsidR="00D059FC" w:rsidRPr="009A109D">
        <w:rPr>
          <w:i/>
          <w:iCs/>
          <w:color w:val="000000"/>
        </w:rPr>
        <w:t>t</w:t>
      </w:r>
      <w:r w:rsidR="00AE6BCA" w:rsidRPr="009A109D">
        <w:rPr>
          <w:i/>
          <w:iCs/>
          <w:color w:val="000000"/>
        </w:rPr>
        <w:t xml:space="preserve"> JSON </w:t>
      </w:r>
      <w:proofErr w:type="spellStart"/>
      <w:r w:rsidR="00AE6BCA" w:rsidRPr="009A109D">
        <w:rPr>
          <w:i/>
          <w:iCs/>
          <w:color w:val="000000"/>
        </w:rPr>
        <w:t>into</w:t>
      </w:r>
      <w:proofErr w:type="spellEnd"/>
      <w:r w:rsidR="00AE6BCA" w:rsidRPr="009A109D">
        <w:rPr>
          <w:i/>
          <w:iCs/>
          <w:color w:val="000000"/>
        </w:rPr>
        <w:t xml:space="preserve"> database </w:t>
      </w:r>
      <w:proofErr w:type="spellStart"/>
      <w:r w:rsidR="00AE6BCA" w:rsidRPr="009A109D">
        <w:rPr>
          <w:i/>
          <w:iCs/>
          <w:color w:val="000000"/>
        </w:rPr>
        <w:t>using</w:t>
      </w:r>
      <w:proofErr w:type="spellEnd"/>
      <w:r w:rsidR="00AE6BCA" w:rsidRPr="009A109D">
        <w:rPr>
          <w:i/>
          <w:iCs/>
          <w:color w:val="000000"/>
        </w:rPr>
        <w:t xml:space="preserve"> PHP REST</w:t>
      </w:r>
      <w:r w:rsidR="00AE6BCA" w:rsidRPr="009A109D">
        <w:rPr>
          <w:color w:val="000000"/>
        </w:rPr>
        <w:t xml:space="preserve"> [online]. In: 18. 1. 2016 </w:t>
      </w:r>
      <w:r w:rsidR="00C32823" w:rsidRPr="009A109D">
        <w:rPr>
          <w:color w:val="000000"/>
        </w:rPr>
        <w:t>[cit. 2017-12-28]. </w:t>
      </w:r>
      <w:r w:rsidR="00AE6BCA" w:rsidRPr="009A109D">
        <w:rPr>
          <w:color w:val="000000"/>
        </w:rPr>
        <w:t xml:space="preserve">Dostupné z: </w:t>
      </w:r>
      <w:hyperlink r:id="rId34" w:history="1">
        <w:r w:rsidR="00AE6BCA" w:rsidRPr="009A109D">
          <w:rPr>
            <w:rStyle w:val="Hypertextovodkaz"/>
          </w:rPr>
          <w:t>https://www.youtube.com/watch?v=4QYt2Yqo5TA</w:t>
        </w:r>
      </w:hyperlink>
    </w:p>
    <w:p w14:paraId="03BCAC3D" w14:textId="686596E3" w:rsidR="003F10F8" w:rsidRPr="009A109D" w:rsidRDefault="00AE6BCA" w:rsidP="002D6B40">
      <w:pPr>
        <w:shd w:val="clear" w:color="auto" w:fill="FFFFFF"/>
        <w:spacing w:line="300" w:lineRule="atLeast"/>
        <w:ind w:left="705" w:hanging="705"/>
        <w:jc w:val="left"/>
        <w:rPr>
          <w:color w:val="000000"/>
        </w:rPr>
      </w:pPr>
      <w:r w:rsidRPr="009A109D">
        <w:t>[</w:t>
      </w:r>
      <w:r w:rsidR="00DF7289">
        <w:t>14</w:t>
      </w:r>
      <w:r w:rsidRPr="009A109D">
        <w:t>]</w:t>
      </w:r>
      <w:r w:rsidRPr="009A109D">
        <w:tab/>
      </w:r>
      <w:r w:rsidR="003F10F8" w:rsidRPr="009A109D">
        <w:rPr>
          <w:i/>
          <w:iCs/>
          <w:color w:val="000000"/>
        </w:rPr>
        <w:t>ESP8266 EEPROM</w:t>
      </w:r>
      <w:r w:rsidR="003F10F8" w:rsidRPr="009A109D">
        <w:rPr>
          <w:color w:val="000000"/>
        </w:rPr>
        <w:t xml:space="preserve"> [online]. [cit. 2017-12-28]. Dostupné z: </w:t>
      </w:r>
      <w:hyperlink r:id="rId35" w:history="1">
        <w:r w:rsidR="003167DD" w:rsidRPr="009A109D">
          <w:rPr>
            <w:rStyle w:val="Hypertextovodkaz"/>
          </w:rPr>
          <w:t>https://circuits4you.com/2016/12/16/esp8266-internal-eeprom-arduino/</w:t>
        </w:r>
      </w:hyperlink>
    </w:p>
    <w:p w14:paraId="08F08619" w14:textId="55D83CDD" w:rsidR="003167DD" w:rsidRPr="009A109D" w:rsidRDefault="003167DD" w:rsidP="002D6B40">
      <w:pPr>
        <w:shd w:val="clear" w:color="auto" w:fill="FFFFFF"/>
        <w:spacing w:line="300" w:lineRule="atLeast"/>
        <w:ind w:left="705" w:hanging="705"/>
        <w:jc w:val="left"/>
        <w:rPr>
          <w:color w:val="000000"/>
        </w:rPr>
      </w:pPr>
      <w:r w:rsidRPr="009A109D">
        <w:t>[</w:t>
      </w:r>
      <w:r w:rsidR="00DF7289">
        <w:t>15</w:t>
      </w:r>
      <w:r w:rsidRPr="009A109D">
        <w:t>]</w:t>
      </w:r>
      <w:r w:rsidRPr="009A109D">
        <w:tab/>
      </w:r>
      <w:proofErr w:type="spellStart"/>
      <w:r w:rsidRPr="009A109D">
        <w:rPr>
          <w:i/>
          <w:iCs/>
          <w:color w:val="000000"/>
        </w:rPr>
        <w:t>Over</w:t>
      </w:r>
      <w:proofErr w:type="spellEnd"/>
      <w:r w:rsidRPr="009A109D">
        <w:rPr>
          <w:i/>
          <w:iCs/>
          <w:color w:val="000000"/>
        </w:rPr>
        <w:t> </w:t>
      </w:r>
      <w:proofErr w:type="spellStart"/>
      <w:r w:rsidRPr="009A109D">
        <w:rPr>
          <w:i/>
          <w:iCs/>
          <w:color w:val="000000"/>
        </w:rPr>
        <w:t>the</w:t>
      </w:r>
      <w:proofErr w:type="spellEnd"/>
      <w:r w:rsidRPr="009A109D">
        <w:rPr>
          <w:i/>
          <w:iCs/>
          <w:color w:val="000000"/>
        </w:rPr>
        <w:t> Air transfer</w:t>
      </w:r>
      <w:r w:rsidRPr="009A109D">
        <w:rPr>
          <w:color w:val="000000"/>
        </w:rPr>
        <w:t> [online]. [cit. 2017-12-28]. Dostupné z: https://randomnerdtutorials.com/esp8266-ota-updates-with-arduino-ide-over-the-air/</w:t>
      </w:r>
    </w:p>
    <w:p w14:paraId="321118C2" w14:textId="77777777" w:rsidR="003167DD" w:rsidRDefault="003167DD" w:rsidP="003167DD">
      <w:bookmarkStart w:id="98" w:name="_Toc37577739"/>
      <w:bookmarkStart w:id="99" w:name="_Toc88120450"/>
      <w:bookmarkStart w:id="100" w:name="_Toc88120687"/>
      <w:bookmarkStart w:id="101" w:name="_Toc88120899"/>
      <w:bookmarkStart w:id="102" w:name="_Toc88121003"/>
      <w:bookmarkStart w:id="103" w:name="_Toc88121046"/>
      <w:bookmarkStart w:id="104" w:name="_Toc88121183"/>
      <w:bookmarkStart w:id="105" w:name="_Toc88121557"/>
      <w:bookmarkStart w:id="106" w:name="_Toc88121614"/>
      <w:bookmarkStart w:id="107" w:name="_Toc88121752"/>
      <w:bookmarkStart w:id="108" w:name="_Toc88122018"/>
      <w:bookmarkStart w:id="109" w:name="_Toc88124623"/>
      <w:bookmarkStart w:id="110" w:name="_Toc88124660"/>
      <w:bookmarkStart w:id="111" w:name="_Toc88124810"/>
      <w:bookmarkStart w:id="112" w:name="_Toc88125793"/>
      <w:bookmarkStart w:id="113" w:name="_Toc88126313"/>
      <w:bookmarkStart w:id="114" w:name="_Toc88126464"/>
      <w:bookmarkStart w:id="115" w:name="_Toc88126531"/>
      <w:bookmarkStart w:id="116" w:name="_Toc88126560"/>
      <w:bookmarkStart w:id="117" w:name="_Toc88126776"/>
      <w:bookmarkStart w:id="118" w:name="_Toc88126866"/>
      <w:bookmarkStart w:id="119" w:name="_Toc88127107"/>
      <w:bookmarkStart w:id="120" w:name="_Toc88127150"/>
      <w:bookmarkStart w:id="121" w:name="_Toc88128515"/>
      <w:bookmarkStart w:id="122" w:name="_Toc107634157"/>
      <w:bookmarkStart w:id="123" w:name="_Toc107635192"/>
      <w:bookmarkStart w:id="124" w:name="_Toc107635232"/>
      <w:bookmarkStart w:id="125" w:name="_Toc107635249"/>
    </w:p>
    <w:p w14:paraId="46838731" w14:textId="77777777" w:rsidR="00BE6242" w:rsidRPr="003167DD" w:rsidRDefault="00BE6242" w:rsidP="003167DD">
      <w:pPr>
        <w:sectPr w:rsidR="00BE6242" w:rsidRPr="003167DD" w:rsidSect="00FF6F58">
          <w:headerReference w:type="default" r:id="rId36"/>
          <w:footerReference w:type="default" r:id="rId37"/>
          <w:type w:val="continuous"/>
          <w:pgSz w:w="11907" w:h="16840" w:code="9"/>
          <w:pgMar w:top="1701" w:right="1134" w:bottom="1134" w:left="1134" w:header="851" w:footer="709" w:gutter="851"/>
          <w:cols w:space="708"/>
        </w:sectPr>
      </w:pPr>
    </w:p>
    <w:p w14:paraId="3E7C419F" w14:textId="77777777" w:rsidR="00F03DA6" w:rsidRPr="00AE5523" w:rsidRDefault="00F94A83">
      <w:pPr>
        <w:pStyle w:val="Nadpis"/>
      </w:pPr>
      <w:bookmarkStart w:id="126" w:name="_Toc503478478"/>
      <w:r w:rsidRPr="00AE5523">
        <w:lastRenderedPageBreak/>
        <w:t>Seznam p</w:t>
      </w:r>
      <w:r w:rsidR="00F03DA6" w:rsidRPr="00AE5523">
        <w:t>říloh</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3FEE3552" w14:textId="77777777" w:rsidR="00304657" w:rsidRDefault="00304657" w:rsidP="001D39EF">
      <w:r>
        <w:t>č. 1 Fotodokumentace</w:t>
      </w:r>
    </w:p>
    <w:p w14:paraId="30806C59" w14:textId="77777777" w:rsidR="00E16B35" w:rsidRPr="00304657" w:rsidRDefault="00F94A83" w:rsidP="001D39EF">
      <w:r w:rsidRPr="00AE5523">
        <w:rPr>
          <w:rStyle w:val="Zdraznnintenzivn"/>
        </w:rPr>
        <w:br w:type="page"/>
      </w:r>
      <w:r w:rsidR="001D39EF" w:rsidRPr="00AE5523">
        <w:rPr>
          <w:b/>
          <w:sz w:val="28"/>
          <w:szCs w:val="28"/>
        </w:rPr>
        <w:lastRenderedPageBreak/>
        <w:t>Příloha č.</w:t>
      </w:r>
      <w:r w:rsidR="00F03DA6" w:rsidRPr="00AE5523">
        <w:rPr>
          <w:b/>
          <w:sz w:val="28"/>
          <w:szCs w:val="28"/>
        </w:rPr>
        <w:t xml:space="preserve"> </w:t>
      </w:r>
      <w:r w:rsidR="001D39EF" w:rsidRPr="00AE5523">
        <w:rPr>
          <w:b/>
          <w:sz w:val="28"/>
          <w:szCs w:val="28"/>
        </w:rPr>
        <w:t>1</w:t>
      </w:r>
      <w:r w:rsidR="00F03DA6" w:rsidRPr="00AE5523">
        <w:rPr>
          <w:b/>
          <w:sz w:val="28"/>
          <w:szCs w:val="28"/>
        </w:rPr>
        <w:t xml:space="preserve">: </w:t>
      </w:r>
      <w:r w:rsidR="00E16B35">
        <w:rPr>
          <w:b/>
          <w:sz w:val="28"/>
          <w:szCs w:val="28"/>
        </w:rPr>
        <w:t>Fotodokumentace</w:t>
      </w:r>
    </w:p>
    <w:p w14:paraId="49C958D7" w14:textId="77777777" w:rsidR="00E16B35" w:rsidRDefault="00386B41" w:rsidP="009E7B9B">
      <w:pPr>
        <w:jc w:val="center"/>
        <w:rPr>
          <w:b/>
          <w:sz w:val="28"/>
          <w:szCs w:val="28"/>
        </w:rPr>
      </w:pPr>
      <w:r>
        <w:rPr>
          <w:b/>
          <w:noProof/>
          <w:sz w:val="28"/>
          <w:szCs w:val="28"/>
        </w:rPr>
        <w:pict w14:anchorId="15227695">
          <v:shape id="_x0000_s1081" type="#_x0000_t202" style="position:absolute;left:0;text-align:left;margin-left:77pt;margin-top:244.1pt;width:276pt;height:21pt;z-index:15" filled="f" stroked="f">
            <v:textbox style="mso-next-textbox:#_x0000_s1081">
              <w:txbxContent>
                <w:p w14:paraId="66EC6E3B" w14:textId="77777777" w:rsidR="008E355D" w:rsidRDefault="008E355D" w:rsidP="00E16B35">
                  <w:pPr>
                    <w:rPr>
                      <w:i/>
                      <w:sz w:val="16"/>
                      <w:szCs w:val="16"/>
                    </w:rPr>
                  </w:pPr>
                  <w:r>
                    <w:rPr>
                      <w:i/>
                      <w:sz w:val="16"/>
                      <w:szCs w:val="16"/>
                    </w:rPr>
                    <w:t>První verze bezpečnostního zařízení složená z </w:t>
                  </w:r>
                  <w:proofErr w:type="spellStart"/>
                  <w:r>
                    <w:rPr>
                      <w:i/>
                      <w:sz w:val="16"/>
                      <w:szCs w:val="16"/>
                    </w:rPr>
                    <w:t>Arduino</w:t>
                  </w:r>
                  <w:proofErr w:type="spellEnd"/>
                  <w:r>
                    <w:rPr>
                      <w:i/>
                      <w:sz w:val="16"/>
                      <w:szCs w:val="16"/>
                    </w:rPr>
                    <w:t xml:space="preserve"> UNO a ESP8266-01</w:t>
                  </w:r>
                </w:p>
                <w:p w14:paraId="174DC21A" w14:textId="77777777" w:rsidR="008E355D" w:rsidRPr="00357C3B" w:rsidRDefault="008E355D" w:rsidP="00E16B35">
                  <w:pPr>
                    <w:rPr>
                      <w:i/>
                      <w:sz w:val="16"/>
                      <w:szCs w:val="16"/>
                    </w:rPr>
                  </w:pPr>
                </w:p>
              </w:txbxContent>
            </v:textbox>
          </v:shape>
        </w:pict>
      </w:r>
      <w:r>
        <w:rPr>
          <w:b/>
          <w:sz w:val="28"/>
          <w:szCs w:val="28"/>
        </w:rPr>
        <w:pict w14:anchorId="662BF6E9">
          <v:shape id="_x0000_i1044" type="#_x0000_t75" style="width:5in;height:240pt">
            <v:imagedata r:id="rId38" o:title="DSC_0004"/>
          </v:shape>
        </w:pict>
      </w:r>
    </w:p>
    <w:p w14:paraId="4C620706" w14:textId="77777777" w:rsidR="009E7B9B" w:rsidRDefault="009E7B9B" w:rsidP="009E7B9B">
      <w:pPr>
        <w:jc w:val="center"/>
        <w:rPr>
          <w:b/>
          <w:sz w:val="28"/>
          <w:szCs w:val="28"/>
        </w:rPr>
      </w:pPr>
    </w:p>
    <w:p w14:paraId="67B43FA1" w14:textId="77777777" w:rsidR="00E16B35" w:rsidRDefault="00386B41" w:rsidP="00E16B35">
      <w:pPr>
        <w:jc w:val="center"/>
        <w:rPr>
          <w:b/>
          <w:sz w:val="28"/>
          <w:szCs w:val="28"/>
        </w:rPr>
      </w:pPr>
      <w:r>
        <w:rPr>
          <w:b/>
          <w:noProof/>
          <w:sz w:val="28"/>
          <w:szCs w:val="28"/>
        </w:rPr>
        <w:pict w14:anchorId="3FAC3F1B">
          <v:shape id="_x0000_s1083" type="#_x0000_t202" style="position:absolute;left:0;text-align:left;margin-left:18.5pt;margin-top:246.75pt;width:447.75pt;height:21pt;z-index:17" filled="f" stroked="f">
            <v:textbox style="mso-next-textbox:#_x0000_s1083">
              <w:txbxContent>
                <w:p w14:paraId="57FDA5B1" w14:textId="77777777" w:rsidR="008E355D" w:rsidRDefault="008E355D" w:rsidP="00304657">
                  <w:pPr>
                    <w:rPr>
                      <w:i/>
                      <w:sz w:val="16"/>
                      <w:szCs w:val="16"/>
                    </w:rPr>
                  </w:pPr>
                  <w:r>
                    <w:rPr>
                      <w:i/>
                      <w:sz w:val="16"/>
                      <w:szCs w:val="16"/>
                    </w:rPr>
                    <w:t>Detail na rezistorové pole sloužící k zapojení klávesnice přes jeden analogový pin, později nahrazené I2C sběrnicí</w:t>
                  </w:r>
                </w:p>
                <w:p w14:paraId="38CA588F" w14:textId="77777777" w:rsidR="008E355D" w:rsidRPr="00357C3B" w:rsidRDefault="008E355D" w:rsidP="00304657">
                  <w:pPr>
                    <w:rPr>
                      <w:i/>
                      <w:sz w:val="16"/>
                      <w:szCs w:val="16"/>
                    </w:rPr>
                  </w:pPr>
                </w:p>
              </w:txbxContent>
            </v:textbox>
          </v:shape>
        </w:pict>
      </w:r>
      <w:r>
        <w:rPr>
          <w:b/>
          <w:sz w:val="28"/>
          <w:szCs w:val="28"/>
        </w:rPr>
        <w:pict w14:anchorId="4DFDCF51">
          <v:shape id="_x0000_i1045" type="#_x0000_t75" style="width:5in;height:240pt">
            <v:imagedata r:id="rId39" o:title="DSC_0015"/>
          </v:shape>
        </w:pict>
      </w:r>
    </w:p>
    <w:p w14:paraId="08F9E426" w14:textId="77777777" w:rsidR="00E16B35" w:rsidRDefault="00E16B35" w:rsidP="00E16B35">
      <w:pPr>
        <w:jc w:val="center"/>
        <w:rPr>
          <w:b/>
          <w:sz w:val="28"/>
          <w:szCs w:val="28"/>
        </w:rPr>
      </w:pPr>
    </w:p>
    <w:p w14:paraId="75B2456A" w14:textId="77777777" w:rsidR="00E16B35" w:rsidRDefault="00E16B35" w:rsidP="00E16B35">
      <w:pPr>
        <w:jc w:val="center"/>
        <w:rPr>
          <w:b/>
          <w:sz w:val="28"/>
          <w:szCs w:val="28"/>
        </w:rPr>
      </w:pPr>
    </w:p>
    <w:p w14:paraId="531DFBE0" w14:textId="77777777" w:rsidR="00E16B35" w:rsidRDefault="00386B41" w:rsidP="00E16B35">
      <w:pPr>
        <w:jc w:val="center"/>
        <w:rPr>
          <w:b/>
          <w:i/>
        </w:rPr>
      </w:pPr>
      <w:r>
        <w:rPr>
          <w:b/>
          <w:i/>
          <w:noProof/>
        </w:rPr>
        <w:lastRenderedPageBreak/>
        <w:pict w14:anchorId="1D072E78">
          <v:shape id="_x0000_s1082" type="#_x0000_t202" style="position:absolute;left:0;text-align:left;margin-left:126.5pt;margin-top:244.15pt;width:193.5pt;height:21pt;z-index:16" filled="f" stroked="f">
            <v:textbox style="mso-next-textbox:#_x0000_s1082">
              <w:txbxContent>
                <w:p w14:paraId="2DACC951" w14:textId="77777777" w:rsidR="008E355D" w:rsidRPr="00357C3B" w:rsidRDefault="008E355D" w:rsidP="00E16B35">
                  <w:pPr>
                    <w:rPr>
                      <w:i/>
                      <w:sz w:val="16"/>
                      <w:szCs w:val="16"/>
                    </w:rPr>
                  </w:pPr>
                  <w:r>
                    <w:rPr>
                      <w:i/>
                      <w:sz w:val="16"/>
                      <w:szCs w:val="16"/>
                    </w:rPr>
                    <w:t>Výroba krabičky na bezpečnostní zařízení</w:t>
                  </w:r>
                </w:p>
              </w:txbxContent>
            </v:textbox>
          </v:shape>
        </w:pict>
      </w:r>
      <w:r>
        <w:rPr>
          <w:b/>
          <w:i/>
        </w:rPr>
        <w:pict w14:anchorId="378E757B">
          <v:shape id="_x0000_i1046" type="#_x0000_t75" style="width:5in;height:240pt">
            <v:imagedata r:id="rId40" o:title="DSC_0404"/>
          </v:shape>
        </w:pict>
      </w:r>
    </w:p>
    <w:p w14:paraId="4054B0B1" w14:textId="77777777" w:rsidR="00304657" w:rsidRDefault="00304657" w:rsidP="00E16B35">
      <w:pPr>
        <w:jc w:val="center"/>
        <w:rPr>
          <w:b/>
          <w:i/>
        </w:rPr>
      </w:pPr>
    </w:p>
    <w:p w14:paraId="0C0B5ADC" w14:textId="77777777" w:rsidR="00304657" w:rsidRDefault="00386B41" w:rsidP="00E16B35">
      <w:pPr>
        <w:jc w:val="center"/>
        <w:rPr>
          <w:b/>
          <w:i/>
        </w:rPr>
      </w:pPr>
      <w:r>
        <w:rPr>
          <w:b/>
          <w:i/>
          <w:noProof/>
        </w:rPr>
        <w:pict w14:anchorId="6F3DB8E3">
          <v:shape id="_x0000_s1084" type="#_x0000_t202" style="position:absolute;left:0;text-align:left;margin-left:134.75pt;margin-top:246.35pt;width:193.5pt;height:21pt;z-index:18" filled="f" stroked="f">
            <v:textbox style="mso-next-textbox:#_x0000_s1084">
              <w:txbxContent>
                <w:p w14:paraId="0AD9529F" w14:textId="77777777" w:rsidR="008E355D" w:rsidRPr="00357C3B" w:rsidRDefault="008E355D" w:rsidP="00304657">
                  <w:pPr>
                    <w:rPr>
                      <w:i/>
                      <w:sz w:val="16"/>
                      <w:szCs w:val="16"/>
                    </w:rPr>
                  </w:pPr>
                  <w:r>
                    <w:rPr>
                      <w:i/>
                      <w:sz w:val="16"/>
                      <w:szCs w:val="16"/>
                    </w:rPr>
                    <w:t>Finální podoba bezpečnostního zařízení</w:t>
                  </w:r>
                </w:p>
              </w:txbxContent>
            </v:textbox>
          </v:shape>
        </w:pict>
      </w:r>
      <w:r>
        <w:rPr>
          <w:b/>
          <w:i/>
        </w:rPr>
        <w:pict w14:anchorId="2DEAC810">
          <v:shape id="_x0000_i1047" type="#_x0000_t75" style="width:5in;height:240pt">
            <v:imagedata r:id="rId41" o:title="DSC_0455"/>
          </v:shape>
        </w:pict>
      </w:r>
    </w:p>
    <w:p w14:paraId="2AA95442" w14:textId="77777777" w:rsidR="00E16B35" w:rsidRDefault="00E16B35" w:rsidP="00E16B35">
      <w:pPr>
        <w:jc w:val="center"/>
        <w:rPr>
          <w:b/>
          <w:i/>
        </w:rPr>
      </w:pPr>
    </w:p>
    <w:p w14:paraId="3D123381" w14:textId="77777777" w:rsidR="00E16B35" w:rsidRDefault="00E16B35" w:rsidP="00E16B35">
      <w:pPr>
        <w:jc w:val="center"/>
        <w:rPr>
          <w:b/>
          <w:i/>
        </w:rPr>
      </w:pPr>
    </w:p>
    <w:p w14:paraId="7E4EB94C" w14:textId="77777777" w:rsidR="00E16B35" w:rsidRDefault="00E16B35" w:rsidP="00E16B35">
      <w:pPr>
        <w:jc w:val="center"/>
        <w:rPr>
          <w:b/>
          <w:i/>
        </w:rPr>
      </w:pPr>
    </w:p>
    <w:p w14:paraId="2D2785DB" w14:textId="77777777" w:rsidR="00E16B35" w:rsidRPr="00E16B35" w:rsidRDefault="00E16B35" w:rsidP="00E16B35">
      <w:pPr>
        <w:jc w:val="center"/>
        <w:rPr>
          <w:b/>
          <w:i/>
        </w:rPr>
      </w:pPr>
    </w:p>
    <w:sectPr w:rsidR="00E16B35" w:rsidRPr="00E16B35" w:rsidSect="000F1F8E">
      <w:headerReference w:type="default" r:id="rId42"/>
      <w:footerReference w:type="default" r:id="rId43"/>
      <w:pgSz w:w="11907" w:h="16840" w:code="9"/>
      <w:pgMar w:top="1701" w:right="1134" w:bottom="1134" w:left="1134" w:header="851" w:footer="709" w:gutter="851"/>
      <w:cols w:space="708"/>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9A1A8C" w15:done="0"/>
  <w15:commentEx w15:paraId="2EF92A87" w15:done="0"/>
  <w15:commentEx w15:paraId="426F280A" w15:done="0"/>
  <w15:commentEx w15:paraId="057A8E1D" w15:done="0"/>
  <w15:commentEx w15:paraId="6AA7D00B" w15:done="0"/>
  <w15:commentEx w15:paraId="3EF7ECE7" w15:done="0"/>
  <w15:commentEx w15:paraId="63674BCE" w15:done="0"/>
  <w15:commentEx w15:paraId="66E35C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28D4A" w14:textId="77777777" w:rsidR="00386B41" w:rsidRDefault="00386B41">
      <w:r>
        <w:separator/>
      </w:r>
    </w:p>
    <w:p w14:paraId="4AD3497E" w14:textId="77777777" w:rsidR="00386B41" w:rsidRDefault="00386B41"/>
  </w:endnote>
  <w:endnote w:type="continuationSeparator" w:id="0">
    <w:p w14:paraId="5E1445C4" w14:textId="77777777" w:rsidR="00386B41" w:rsidRDefault="00386B41">
      <w:r>
        <w:continuationSeparator/>
      </w:r>
    </w:p>
    <w:p w14:paraId="4AC56A30" w14:textId="77777777" w:rsidR="00386B41" w:rsidRDefault="00386B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D04C4" w14:textId="77777777" w:rsidR="008E355D" w:rsidRDefault="008E355D">
    <w:pPr>
      <w:pStyle w:val="Zpat"/>
      <w:jc w:val="center"/>
    </w:pPr>
  </w:p>
  <w:p w14:paraId="141C8316" w14:textId="77777777" w:rsidR="008E355D" w:rsidRDefault="008E355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DCE1B" w14:textId="73F092AD" w:rsidR="008E355D" w:rsidRPr="00FF6F58" w:rsidRDefault="008E355D"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DE1872">
      <w:rPr>
        <w:b/>
        <w:noProof/>
      </w:rPr>
      <w:t>11</w:t>
    </w:r>
    <w:r w:rsidRPr="00FF6F58">
      <w:rPr>
        <w:b/>
      </w:rPr>
      <w:fldChar w:fldCharType="end"/>
    </w:r>
  </w:p>
  <w:p w14:paraId="4288D2A4" w14:textId="77777777" w:rsidR="008E355D" w:rsidRDefault="008E355D">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6D894" w14:textId="77777777" w:rsidR="008E355D" w:rsidRDefault="008E355D">
    <w:pPr>
      <w:pStyle w:val="Zpat"/>
      <w:jc w:val="center"/>
    </w:pPr>
  </w:p>
  <w:p w14:paraId="17AF98B5" w14:textId="77777777" w:rsidR="008E355D" w:rsidRDefault="008E355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09D17" w14:textId="77777777" w:rsidR="00386B41" w:rsidRDefault="00386B41">
      <w:r>
        <w:separator/>
      </w:r>
    </w:p>
    <w:p w14:paraId="01A77F29" w14:textId="77777777" w:rsidR="00386B41" w:rsidRDefault="00386B41"/>
  </w:footnote>
  <w:footnote w:type="continuationSeparator" w:id="0">
    <w:p w14:paraId="7074DDC6" w14:textId="77777777" w:rsidR="00386B41" w:rsidRDefault="00386B41">
      <w:r>
        <w:continuationSeparator/>
      </w:r>
    </w:p>
    <w:p w14:paraId="4E6CDC84" w14:textId="77777777" w:rsidR="00386B41" w:rsidRDefault="00386B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6FDBE" w14:textId="77777777" w:rsidR="008E355D" w:rsidRDefault="008E355D" w:rsidP="00DB42AE">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6DF7A" w14:textId="77777777" w:rsidR="008E355D" w:rsidRDefault="008E355D" w:rsidP="00D054DB">
    <w:pPr>
      <w:pStyle w:val="Zkladntext"/>
      <w:pBdr>
        <w:bottom w:val="single" w:sz="4" w:space="1" w:color="auto"/>
      </w:pBdr>
      <w:tabs>
        <w:tab w:val="right" w:pos="8788"/>
      </w:tabs>
      <w:jc w:val="left"/>
    </w:pPr>
    <w:r w:rsidRPr="000F1F8E">
      <w:rPr>
        <w:b w:val="0"/>
        <w:sz w:val="20"/>
        <w:szCs w:val="20"/>
      </w:rPr>
      <w:t xml:space="preserve">Závěrečná studijní práce, </w:t>
    </w:r>
    <w:r>
      <w:rPr>
        <w:b w:val="0"/>
        <w:sz w:val="20"/>
        <w:szCs w:val="20"/>
      </w:rPr>
      <w:t xml:space="preserve">Jakub </w:t>
    </w:r>
    <w:proofErr w:type="spellStart"/>
    <w:r>
      <w:rPr>
        <w:b w:val="0"/>
        <w:sz w:val="20"/>
        <w:szCs w:val="20"/>
      </w:rPr>
      <w:t>Feret</w:t>
    </w:r>
    <w:proofErr w:type="spellEnd"/>
    <w:r w:rsidRPr="000F1F8E">
      <w:rPr>
        <w:b w:val="0"/>
        <w:sz w:val="20"/>
        <w:szCs w:val="20"/>
      </w:rPr>
      <w:t>, IT4, 201</w:t>
    </w:r>
    <w:r>
      <w:rPr>
        <w:b w:val="0"/>
        <w:sz w:val="20"/>
        <w:szCs w:val="20"/>
      </w:rPr>
      <w:t>7</w:t>
    </w:r>
    <w:r w:rsidRPr="000F1F8E">
      <w:rPr>
        <w:b w:val="0"/>
        <w:sz w:val="20"/>
        <w:szCs w:val="20"/>
      </w:rPr>
      <w:t>/201</w:t>
    </w:r>
    <w:r>
      <w:rPr>
        <w:b w:val="0"/>
        <w:sz w:val="20"/>
        <w:szCs w:val="20"/>
      </w:rPr>
      <w:t>8</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A8B74" w14:textId="77777777" w:rsidR="008E355D" w:rsidRPr="000F1F8E" w:rsidRDefault="008E355D" w:rsidP="000F1F8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7211A6"/>
    <w:lvl w:ilvl="0">
      <w:start w:val="1"/>
      <w:numFmt w:val="decimal"/>
      <w:lvlText w:val="%1."/>
      <w:lvlJc w:val="left"/>
      <w:pPr>
        <w:tabs>
          <w:tab w:val="num" w:pos="1492"/>
        </w:tabs>
        <w:ind w:left="1492" w:hanging="360"/>
      </w:pPr>
    </w:lvl>
  </w:abstractNum>
  <w:abstractNum w:abstractNumId="1">
    <w:nsid w:val="FFFFFF7D"/>
    <w:multiLevelType w:val="singleLevel"/>
    <w:tmpl w:val="4F1E80A4"/>
    <w:lvl w:ilvl="0">
      <w:start w:val="1"/>
      <w:numFmt w:val="decimal"/>
      <w:lvlText w:val="%1."/>
      <w:lvlJc w:val="left"/>
      <w:pPr>
        <w:tabs>
          <w:tab w:val="num" w:pos="1209"/>
        </w:tabs>
        <w:ind w:left="1209" w:hanging="360"/>
      </w:pPr>
    </w:lvl>
  </w:abstractNum>
  <w:abstractNum w:abstractNumId="2">
    <w:nsid w:val="FFFFFF7E"/>
    <w:multiLevelType w:val="singleLevel"/>
    <w:tmpl w:val="A1B887B2"/>
    <w:lvl w:ilvl="0">
      <w:start w:val="1"/>
      <w:numFmt w:val="decimal"/>
      <w:lvlText w:val="%1."/>
      <w:lvlJc w:val="left"/>
      <w:pPr>
        <w:tabs>
          <w:tab w:val="num" w:pos="926"/>
        </w:tabs>
        <w:ind w:left="926" w:hanging="360"/>
      </w:pPr>
    </w:lvl>
  </w:abstractNum>
  <w:abstractNum w:abstractNumId="3">
    <w:nsid w:val="FFFFFF7F"/>
    <w:multiLevelType w:val="singleLevel"/>
    <w:tmpl w:val="13924474"/>
    <w:lvl w:ilvl="0">
      <w:start w:val="1"/>
      <w:numFmt w:val="decimal"/>
      <w:lvlText w:val="%1."/>
      <w:lvlJc w:val="left"/>
      <w:pPr>
        <w:tabs>
          <w:tab w:val="num" w:pos="643"/>
        </w:tabs>
        <w:ind w:left="643" w:hanging="360"/>
      </w:p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1CAC4B4C"/>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27"/>
        </w:tabs>
        <w:ind w:left="0" w:firstLine="0"/>
      </w:pPr>
      <w:rPr>
        <w:rFonts w:hint="default"/>
        <w:i w:val="0"/>
        <w:color w:val="auto"/>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nsid w:val="28DB2300"/>
    <w:multiLevelType w:val="hybridMultilevel"/>
    <w:tmpl w:val="C1600E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5">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3"/>
  </w:num>
  <w:num w:numId="3">
    <w:abstractNumId w:val="25"/>
  </w:num>
  <w:num w:numId="4">
    <w:abstractNumId w:val="42"/>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8"/>
  </w:num>
  <w:num w:numId="19">
    <w:abstractNumId w:val="39"/>
  </w:num>
  <w:num w:numId="20">
    <w:abstractNumId w:val="12"/>
  </w:num>
  <w:num w:numId="21">
    <w:abstractNumId w:val="28"/>
  </w:num>
  <w:num w:numId="22">
    <w:abstractNumId w:val="41"/>
  </w:num>
  <w:num w:numId="23">
    <w:abstractNumId w:val="18"/>
  </w:num>
  <w:num w:numId="24">
    <w:abstractNumId w:val="21"/>
  </w:num>
  <w:num w:numId="25">
    <w:abstractNumId w:val="31"/>
  </w:num>
  <w:num w:numId="26">
    <w:abstractNumId w:val="11"/>
  </w:num>
  <w:num w:numId="27">
    <w:abstractNumId w:val="35"/>
  </w:num>
  <w:num w:numId="28">
    <w:abstractNumId w:val="14"/>
  </w:num>
  <w:num w:numId="29">
    <w:abstractNumId w:val="26"/>
  </w:num>
  <w:num w:numId="30">
    <w:abstractNumId w:val="23"/>
  </w:num>
  <w:num w:numId="31">
    <w:abstractNumId w:val="37"/>
  </w:num>
  <w:num w:numId="32">
    <w:abstractNumId w:val="20"/>
  </w:num>
  <w:num w:numId="33">
    <w:abstractNumId w:val="30"/>
  </w:num>
  <w:num w:numId="34">
    <w:abstractNumId w:val="36"/>
  </w:num>
  <w:num w:numId="35">
    <w:abstractNumId w:val="40"/>
  </w:num>
  <w:num w:numId="36">
    <w:abstractNumId w:val="27"/>
  </w:num>
  <w:num w:numId="37">
    <w:abstractNumId w:val="16"/>
  </w:num>
  <w:num w:numId="38">
    <w:abstractNumId w:val="34"/>
  </w:num>
  <w:num w:numId="39">
    <w:abstractNumId w:val="22"/>
  </w:num>
  <w:num w:numId="40">
    <w:abstractNumId w:val="19"/>
  </w:num>
  <w:num w:numId="41">
    <w:abstractNumId w:val="29"/>
  </w:num>
  <w:num w:numId="42">
    <w:abstractNumId w:val="32"/>
  </w:num>
  <w:num w:numId="43">
    <w:abstractNumId w:val="2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l">
    <w15:presenceInfo w15:providerId="None" w15:userId="ml"/>
  </w15:person>
  <w15:person w15:author="student">
    <w15:presenceInfo w15:providerId="None" w15:userId="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676A8"/>
    <w:rsid w:val="00001EA4"/>
    <w:rsid w:val="0001380E"/>
    <w:rsid w:val="000228C7"/>
    <w:rsid w:val="00025F47"/>
    <w:rsid w:val="00032E39"/>
    <w:rsid w:val="00035B04"/>
    <w:rsid w:val="000421E0"/>
    <w:rsid w:val="00046525"/>
    <w:rsid w:val="00047BB0"/>
    <w:rsid w:val="00055845"/>
    <w:rsid w:val="00070555"/>
    <w:rsid w:val="00070758"/>
    <w:rsid w:val="00071ADE"/>
    <w:rsid w:val="00074590"/>
    <w:rsid w:val="00080B6D"/>
    <w:rsid w:val="0008105F"/>
    <w:rsid w:val="00081A3D"/>
    <w:rsid w:val="0008229F"/>
    <w:rsid w:val="0008497F"/>
    <w:rsid w:val="0009258E"/>
    <w:rsid w:val="00097C17"/>
    <w:rsid w:val="000B40C6"/>
    <w:rsid w:val="000C5BA1"/>
    <w:rsid w:val="000D0E4D"/>
    <w:rsid w:val="000D1367"/>
    <w:rsid w:val="000D4C6F"/>
    <w:rsid w:val="000E026A"/>
    <w:rsid w:val="000E032E"/>
    <w:rsid w:val="000F1F8E"/>
    <w:rsid w:val="000F391A"/>
    <w:rsid w:val="000F4EF1"/>
    <w:rsid w:val="000F5BAC"/>
    <w:rsid w:val="000F5ED1"/>
    <w:rsid w:val="000F64FF"/>
    <w:rsid w:val="001047FB"/>
    <w:rsid w:val="0010492C"/>
    <w:rsid w:val="00106D4A"/>
    <w:rsid w:val="001122A6"/>
    <w:rsid w:val="00124594"/>
    <w:rsid w:val="001315B8"/>
    <w:rsid w:val="00131D49"/>
    <w:rsid w:val="00133BAE"/>
    <w:rsid w:val="00134FF4"/>
    <w:rsid w:val="00137BB1"/>
    <w:rsid w:val="00152D2F"/>
    <w:rsid w:val="001542A3"/>
    <w:rsid w:val="00157365"/>
    <w:rsid w:val="00157D1C"/>
    <w:rsid w:val="00157EC8"/>
    <w:rsid w:val="00166076"/>
    <w:rsid w:val="001676A8"/>
    <w:rsid w:val="001676FF"/>
    <w:rsid w:val="0017033B"/>
    <w:rsid w:val="00171FCE"/>
    <w:rsid w:val="00177EA3"/>
    <w:rsid w:val="0019520C"/>
    <w:rsid w:val="001A0EB3"/>
    <w:rsid w:val="001B6F92"/>
    <w:rsid w:val="001D39EF"/>
    <w:rsid w:val="001E1B63"/>
    <w:rsid w:val="001F296B"/>
    <w:rsid w:val="001F423D"/>
    <w:rsid w:val="001F7EA8"/>
    <w:rsid w:val="00202AA2"/>
    <w:rsid w:val="002067F2"/>
    <w:rsid w:val="00217F70"/>
    <w:rsid w:val="00223D28"/>
    <w:rsid w:val="0022795B"/>
    <w:rsid w:val="00230592"/>
    <w:rsid w:val="00242924"/>
    <w:rsid w:val="00243E4C"/>
    <w:rsid w:val="002463E9"/>
    <w:rsid w:val="002471B1"/>
    <w:rsid w:val="002569E8"/>
    <w:rsid w:val="002606D7"/>
    <w:rsid w:val="00261454"/>
    <w:rsid w:val="002619F2"/>
    <w:rsid w:val="00263A3B"/>
    <w:rsid w:val="00280946"/>
    <w:rsid w:val="002810D2"/>
    <w:rsid w:val="002823B7"/>
    <w:rsid w:val="00284776"/>
    <w:rsid w:val="00286700"/>
    <w:rsid w:val="0029056B"/>
    <w:rsid w:val="00294C06"/>
    <w:rsid w:val="00294E53"/>
    <w:rsid w:val="002A055D"/>
    <w:rsid w:val="002B67E8"/>
    <w:rsid w:val="002D3A64"/>
    <w:rsid w:val="002D6B40"/>
    <w:rsid w:val="002F0B53"/>
    <w:rsid w:val="002F3109"/>
    <w:rsid w:val="002F6C93"/>
    <w:rsid w:val="002F75CE"/>
    <w:rsid w:val="002F7835"/>
    <w:rsid w:val="00304657"/>
    <w:rsid w:val="003053CB"/>
    <w:rsid w:val="003078C6"/>
    <w:rsid w:val="003142E8"/>
    <w:rsid w:val="003167DD"/>
    <w:rsid w:val="00316963"/>
    <w:rsid w:val="00320CEC"/>
    <w:rsid w:val="00325A72"/>
    <w:rsid w:val="00327C44"/>
    <w:rsid w:val="00331459"/>
    <w:rsid w:val="00331AC0"/>
    <w:rsid w:val="00331B7D"/>
    <w:rsid w:val="00332C64"/>
    <w:rsid w:val="00335379"/>
    <w:rsid w:val="003466F2"/>
    <w:rsid w:val="003527AA"/>
    <w:rsid w:val="00357C3B"/>
    <w:rsid w:val="003652EE"/>
    <w:rsid w:val="003662BF"/>
    <w:rsid w:val="00366BEB"/>
    <w:rsid w:val="00371F4C"/>
    <w:rsid w:val="00374FDB"/>
    <w:rsid w:val="00381445"/>
    <w:rsid w:val="003826F1"/>
    <w:rsid w:val="003844A7"/>
    <w:rsid w:val="00386B41"/>
    <w:rsid w:val="0039116B"/>
    <w:rsid w:val="003A19EC"/>
    <w:rsid w:val="003A5991"/>
    <w:rsid w:val="003A5D03"/>
    <w:rsid w:val="003A6913"/>
    <w:rsid w:val="003B05B9"/>
    <w:rsid w:val="003B2FB6"/>
    <w:rsid w:val="003C074D"/>
    <w:rsid w:val="003C123D"/>
    <w:rsid w:val="003C242E"/>
    <w:rsid w:val="003D0FAC"/>
    <w:rsid w:val="003E617B"/>
    <w:rsid w:val="003F10F8"/>
    <w:rsid w:val="00403842"/>
    <w:rsid w:val="00423AC0"/>
    <w:rsid w:val="00424072"/>
    <w:rsid w:val="00426DAD"/>
    <w:rsid w:val="0044453B"/>
    <w:rsid w:val="004579B9"/>
    <w:rsid w:val="004807B1"/>
    <w:rsid w:val="004810DB"/>
    <w:rsid w:val="00483A69"/>
    <w:rsid w:val="00486309"/>
    <w:rsid w:val="004A04C8"/>
    <w:rsid w:val="004A12E0"/>
    <w:rsid w:val="004A4791"/>
    <w:rsid w:val="004A58F3"/>
    <w:rsid w:val="004E5EB4"/>
    <w:rsid w:val="004F06ED"/>
    <w:rsid w:val="004F0934"/>
    <w:rsid w:val="004F1FB2"/>
    <w:rsid w:val="004F6A1E"/>
    <w:rsid w:val="00502EBC"/>
    <w:rsid w:val="005136A7"/>
    <w:rsid w:val="00522A27"/>
    <w:rsid w:val="00532415"/>
    <w:rsid w:val="0053342D"/>
    <w:rsid w:val="0053650F"/>
    <w:rsid w:val="00540536"/>
    <w:rsid w:val="00545CC1"/>
    <w:rsid w:val="00550066"/>
    <w:rsid w:val="00550F86"/>
    <w:rsid w:val="0055489A"/>
    <w:rsid w:val="00560F3D"/>
    <w:rsid w:val="005665A9"/>
    <w:rsid w:val="00570D9F"/>
    <w:rsid w:val="0057228A"/>
    <w:rsid w:val="00585FD4"/>
    <w:rsid w:val="00590D2E"/>
    <w:rsid w:val="00594D38"/>
    <w:rsid w:val="005A1A10"/>
    <w:rsid w:val="005C0E5F"/>
    <w:rsid w:val="005C3151"/>
    <w:rsid w:val="005C38FC"/>
    <w:rsid w:val="005D031F"/>
    <w:rsid w:val="005D1E42"/>
    <w:rsid w:val="005D5047"/>
    <w:rsid w:val="005D5EFD"/>
    <w:rsid w:val="005E2606"/>
    <w:rsid w:val="005E2CBE"/>
    <w:rsid w:val="005E4B29"/>
    <w:rsid w:val="005F3335"/>
    <w:rsid w:val="006022A1"/>
    <w:rsid w:val="00614852"/>
    <w:rsid w:val="00622D1C"/>
    <w:rsid w:val="00625ABB"/>
    <w:rsid w:val="0063255D"/>
    <w:rsid w:val="00632F1B"/>
    <w:rsid w:val="006374FE"/>
    <w:rsid w:val="0064089A"/>
    <w:rsid w:val="00657ACD"/>
    <w:rsid w:val="00662A2C"/>
    <w:rsid w:val="00662A5C"/>
    <w:rsid w:val="00662E96"/>
    <w:rsid w:val="00670C04"/>
    <w:rsid w:val="00671CB7"/>
    <w:rsid w:val="00676A3A"/>
    <w:rsid w:val="00680144"/>
    <w:rsid w:val="00685F71"/>
    <w:rsid w:val="0069175F"/>
    <w:rsid w:val="00691B51"/>
    <w:rsid w:val="00692191"/>
    <w:rsid w:val="006A5E6F"/>
    <w:rsid w:val="006A7C67"/>
    <w:rsid w:val="006B0086"/>
    <w:rsid w:val="006B523A"/>
    <w:rsid w:val="006C1D37"/>
    <w:rsid w:val="006C2C63"/>
    <w:rsid w:val="006D1D26"/>
    <w:rsid w:val="006D74A8"/>
    <w:rsid w:val="006E0966"/>
    <w:rsid w:val="006E2B97"/>
    <w:rsid w:val="0070571A"/>
    <w:rsid w:val="007117A3"/>
    <w:rsid w:val="00730B9F"/>
    <w:rsid w:val="00735881"/>
    <w:rsid w:val="0073647B"/>
    <w:rsid w:val="00750868"/>
    <w:rsid w:val="00753F13"/>
    <w:rsid w:val="0075523A"/>
    <w:rsid w:val="00756E7C"/>
    <w:rsid w:val="007576D8"/>
    <w:rsid w:val="007728CF"/>
    <w:rsid w:val="007A43BB"/>
    <w:rsid w:val="007A78E8"/>
    <w:rsid w:val="007B5CF3"/>
    <w:rsid w:val="007C0E0D"/>
    <w:rsid w:val="007C1254"/>
    <w:rsid w:val="007C373A"/>
    <w:rsid w:val="007C4434"/>
    <w:rsid w:val="007C5EE2"/>
    <w:rsid w:val="007E5EC3"/>
    <w:rsid w:val="007E74FE"/>
    <w:rsid w:val="007F3A2A"/>
    <w:rsid w:val="007F4245"/>
    <w:rsid w:val="007F55CE"/>
    <w:rsid w:val="007F55D2"/>
    <w:rsid w:val="00802D4F"/>
    <w:rsid w:val="0081030E"/>
    <w:rsid w:val="00811BD3"/>
    <w:rsid w:val="0081471C"/>
    <w:rsid w:val="008171FD"/>
    <w:rsid w:val="00821259"/>
    <w:rsid w:val="00821DC5"/>
    <w:rsid w:val="00826E6E"/>
    <w:rsid w:val="00837063"/>
    <w:rsid w:val="00842DF7"/>
    <w:rsid w:val="008471B0"/>
    <w:rsid w:val="008471FB"/>
    <w:rsid w:val="00855A83"/>
    <w:rsid w:val="008573EC"/>
    <w:rsid w:val="0086790E"/>
    <w:rsid w:val="00872D50"/>
    <w:rsid w:val="0087774F"/>
    <w:rsid w:val="008807A8"/>
    <w:rsid w:val="0088314B"/>
    <w:rsid w:val="00886427"/>
    <w:rsid w:val="008907EA"/>
    <w:rsid w:val="00890922"/>
    <w:rsid w:val="00896E56"/>
    <w:rsid w:val="008B6730"/>
    <w:rsid w:val="008C0881"/>
    <w:rsid w:val="008C2D89"/>
    <w:rsid w:val="008D4896"/>
    <w:rsid w:val="008D52AE"/>
    <w:rsid w:val="008E355D"/>
    <w:rsid w:val="008E5AB1"/>
    <w:rsid w:val="008E7B76"/>
    <w:rsid w:val="008F72FF"/>
    <w:rsid w:val="00904DFF"/>
    <w:rsid w:val="00907764"/>
    <w:rsid w:val="00907A50"/>
    <w:rsid w:val="009107E0"/>
    <w:rsid w:val="00912BF0"/>
    <w:rsid w:val="00915D90"/>
    <w:rsid w:val="00917522"/>
    <w:rsid w:val="009265E4"/>
    <w:rsid w:val="00940795"/>
    <w:rsid w:val="009425E5"/>
    <w:rsid w:val="0094400E"/>
    <w:rsid w:val="0095060A"/>
    <w:rsid w:val="009547B5"/>
    <w:rsid w:val="00963D1B"/>
    <w:rsid w:val="0096535C"/>
    <w:rsid w:val="00967F73"/>
    <w:rsid w:val="009807D3"/>
    <w:rsid w:val="009838D2"/>
    <w:rsid w:val="0098466F"/>
    <w:rsid w:val="009910B6"/>
    <w:rsid w:val="009A109D"/>
    <w:rsid w:val="009A73C5"/>
    <w:rsid w:val="009A742E"/>
    <w:rsid w:val="009B129D"/>
    <w:rsid w:val="009B6A87"/>
    <w:rsid w:val="009E13AC"/>
    <w:rsid w:val="009E7B9B"/>
    <w:rsid w:val="009E7EAB"/>
    <w:rsid w:val="009F441F"/>
    <w:rsid w:val="009F6054"/>
    <w:rsid w:val="00A00297"/>
    <w:rsid w:val="00A0246F"/>
    <w:rsid w:val="00A0304C"/>
    <w:rsid w:val="00A05882"/>
    <w:rsid w:val="00A07095"/>
    <w:rsid w:val="00A07699"/>
    <w:rsid w:val="00A1344E"/>
    <w:rsid w:val="00A15971"/>
    <w:rsid w:val="00A22D6D"/>
    <w:rsid w:val="00A476D8"/>
    <w:rsid w:val="00A5215D"/>
    <w:rsid w:val="00A52349"/>
    <w:rsid w:val="00A53909"/>
    <w:rsid w:val="00A72EFD"/>
    <w:rsid w:val="00A75058"/>
    <w:rsid w:val="00A76747"/>
    <w:rsid w:val="00A77613"/>
    <w:rsid w:val="00A97328"/>
    <w:rsid w:val="00AA5317"/>
    <w:rsid w:val="00AA66C1"/>
    <w:rsid w:val="00AB0A49"/>
    <w:rsid w:val="00AB18DA"/>
    <w:rsid w:val="00AB217B"/>
    <w:rsid w:val="00AB4C15"/>
    <w:rsid w:val="00AC1EBE"/>
    <w:rsid w:val="00AC2127"/>
    <w:rsid w:val="00AC31BA"/>
    <w:rsid w:val="00AC4000"/>
    <w:rsid w:val="00AC7BB6"/>
    <w:rsid w:val="00AE4E95"/>
    <w:rsid w:val="00AE5523"/>
    <w:rsid w:val="00AE6BCA"/>
    <w:rsid w:val="00AF00D2"/>
    <w:rsid w:val="00AF7342"/>
    <w:rsid w:val="00B103FF"/>
    <w:rsid w:val="00B11588"/>
    <w:rsid w:val="00B15EDF"/>
    <w:rsid w:val="00B214C5"/>
    <w:rsid w:val="00B221B7"/>
    <w:rsid w:val="00B26A04"/>
    <w:rsid w:val="00B308DE"/>
    <w:rsid w:val="00B31B65"/>
    <w:rsid w:val="00B32B6A"/>
    <w:rsid w:val="00B44A72"/>
    <w:rsid w:val="00B56271"/>
    <w:rsid w:val="00B57E7F"/>
    <w:rsid w:val="00B61455"/>
    <w:rsid w:val="00B63837"/>
    <w:rsid w:val="00B75E70"/>
    <w:rsid w:val="00B8449A"/>
    <w:rsid w:val="00B8502A"/>
    <w:rsid w:val="00B97E74"/>
    <w:rsid w:val="00BA4313"/>
    <w:rsid w:val="00BA5883"/>
    <w:rsid w:val="00BA7C87"/>
    <w:rsid w:val="00BB3B58"/>
    <w:rsid w:val="00BC0589"/>
    <w:rsid w:val="00BD48EF"/>
    <w:rsid w:val="00BD4D22"/>
    <w:rsid w:val="00BE57F8"/>
    <w:rsid w:val="00BE6242"/>
    <w:rsid w:val="00BF6D57"/>
    <w:rsid w:val="00C0345F"/>
    <w:rsid w:val="00C049CE"/>
    <w:rsid w:val="00C128CD"/>
    <w:rsid w:val="00C26D8A"/>
    <w:rsid w:val="00C32823"/>
    <w:rsid w:val="00C32BF3"/>
    <w:rsid w:val="00C34631"/>
    <w:rsid w:val="00C41E0F"/>
    <w:rsid w:val="00C459D8"/>
    <w:rsid w:val="00C4631A"/>
    <w:rsid w:val="00C576D3"/>
    <w:rsid w:val="00C60C7D"/>
    <w:rsid w:val="00C70CB7"/>
    <w:rsid w:val="00C70DD1"/>
    <w:rsid w:val="00C758A0"/>
    <w:rsid w:val="00C85E96"/>
    <w:rsid w:val="00C91564"/>
    <w:rsid w:val="00C925A2"/>
    <w:rsid w:val="00C94091"/>
    <w:rsid w:val="00C94641"/>
    <w:rsid w:val="00C970AB"/>
    <w:rsid w:val="00CA2713"/>
    <w:rsid w:val="00CA334A"/>
    <w:rsid w:val="00CA3973"/>
    <w:rsid w:val="00CB0EBC"/>
    <w:rsid w:val="00CB6E59"/>
    <w:rsid w:val="00CC2946"/>
    <w:rsid w:val="00CC7366"/>
    <w:rsid w:val="00CD1967"/>
    <w:rsid w:val="00CD3652"/>
    <w:rsid w:val="00CD380A"/>
    <w:rsid w:val="00CE2BC4"/>
    <w:rsid w:val="00CE3159"/>
    <w:rsid w:val="00CF1F88"/>
    <w:rsid w:val="00CF7670"/>
    <w:rsid w:val="00D02D43"/>
    <w:rsid w:val="00D04AE6"/>
    <w:rsid w:val="00D054DB"/>
    <w:rsid w:val="00D059FC"/>
    <w:rsid w:val="00D067B5"/>
    <w:rsid w:val="00D12AB2"/>
    <w:rsid w:val="00D17DE7"/>
    <w:rsid w:val="00D205FD"/>
    <w:rsid w:val="00D301B4"/>
    <w:rsid w:val="00D41AB3"/>
    <w:rsid w:val="00D41F67"/>
    <w:rsid w:val="00D431D4"/>
    <w:rsid w:val="00D433EA"/>
    <w:rsid w:val="00D46FDD"/>
    <w:rsid w:val="00D52F36"/>
    <w:rsid w:val="00D62FA2"/>
    <w:rsid w:val="00D63016"/>
    <w:rsid w:val="00D72EB1"/>
    <w:rsid w:val="00D75539"/>
    <w:rsid w:val="00D765BF"/>
    <w:rsid w:val="00D8202B"/>
    <w:rsid w:val="00D83900"/>
    <w:rsid w:val="00D92D12"/>
    <w:rsid w:val="00D94485"/>
    <w:rsid w:val="00D967BB"/>
    <w:rsid w:val="00DA4997"/>
    <w:rsid w:val="00DB00E1"/>
    <w:rsid w:val="00DB42AE"/>
    <w:rsid w:val="00DD682E"/>
    <w:rsid w:val="00DE1872"/>
    <w:rsid w:val="00DE22E0"/>
    <w:rsid w:val="00DE4228"/>
    <w:rsid w:val="00DF418D"/>
    <w:rsid w:val="00DF58C6"/>
    <w:rsid w:val="00DF7289"/>
    <w:rsid w:val="00E06211"/>
    <w:rsid w:val="00E078A9"/>
    <w:rsid w:val="00E11CF3"/>
    <w:rsid w:val="00E14BCC"/>
    <w:rsid w:val="00E15D00"/>
    <w:rsid w:val="00E15FA1"/>
    <w:rsid w:val="00E16B35"/>
    <w:rsid w:val="00E219C1"/>
    <w:rsid w:val="00E25320"/>
    <w:rsid w:val="00E37554"/>
    <w:rsid w:val="00E41AE1"/>
    <w:rsid w:val="00E41FE3"/>
    <w:rsid w:val="00E5416C"/>
    <w:rsid w:val="00E55965"/>
    <w:rsid w:val="00E579D2"/>
    <w:rsid w:val="00E61EC4"/>
    <w:rsid w:val="00E72C60"/>
    <w:rsid w:val="00E74132"/>
    <w:rsid w:val="00E770B7"/>
    <w:rsid w:val="00E86AF3"/>
    <w:rsid w:val="00E8731E"/>
    <w:rsid w:val="00E8756C"/>
    <w:rsid w:val="00E96246"/>
    <w:rsid w:val="00E9780B"/>
    <w:rsid w:val="00EA4374"/>
    <w:rsid w:val="00EA55ED"/>
    <w:rsid w:val="00EA693D"/>
    <w:rsid w:val="00EA74E2"/>
    <w:rsid w:val="00EB0D51"/>
    <w:rsid w:val="00EC36A4"/>
    <w:rsid w:val="00EC41DD"/>
    <w:rsid w:val="00EC43BA"/>
    <w:rsid w:val="00EC5373"/>
    <w:rsid w:val="00ED1DE4"/>
    <w:rsid w:val="00ED71C0"/>
    <w:rsid w:val="00EE1171"/>
    <w:rsid w:val="00EE37D1"/>
    <w:rsid w:val="00EE69F1"/>
    <w:rsid w:val="00EF14B4"/>
    <w:rsid w:val="00EF22C8"/>
    <w:rsid w:val="00EF4543"/>
    <w:rsid w:val="00F03DA6"/>
    <w:rsid w:val="00F06331"/>
    <w:rsid w:val="00F0737C"/>
    <w:rsid w:val="00F07F02"/>
    <w:rsid w:val="00F10824"/>
    <w:rsid w:val="00F12A17"/>
    <w:rsid w:val="00F17366"/>
    <w:rsid w:val="00F20128"/>
    <w:rsid w:val="00F22A3F"/>
    <w:rsid w:val="00F22EB3"/>
    <w:rsid w:val="00F234BE"/>
    <w:rsid w:val="00F23DC5"/>
    <w:rsid w:val="00F257C9"/>
    <w:rsid w:val="00F26DE6"/>
    <w:rsid w:val="00F3760E"/>
    <w:rsid w:val="00F37E49"/>
    <w:rsid w:val="00F42CCF"/>
    <w:rsid w:val="00F430F9"/>
    <w:rsid w:val="00F43C53"/>
    <w:rsid w:val="00F44B94"/>
    <w:rsid w:val="00F45C54"/>
    <w:rsid w:val="00F55797"/>
    <w:rsid w:val="00F720E2"/>
    <w:rsid w:val="00F8275C"/>
    <w:rsid w:val="00F8292D"/>
    <w:rsid w:val="00F87F7C"/>
    <w:rsid w:val="00F93B55"/>
    <w:rsid w:val="00F93DD9"/>
    <w:rsid w:val="00F94A83"/>
    <w:rsid w:val="00F973E7"/>
    <w:rsid w:val="00FA07B3"/>
    <w:rsid w:val="00FA158C"/>
    <w:rsid w:val="00FA2B6B"/>
    <w:rsid w:val="00FA586B"/>
    <w:rsid w:val="00FA75DE"/>
    <w:rsid w:val="00FB5100"/>
    <w:rsid w:val="00FB7D3D"/>
    <w:rsid w:val="00FC1F9B"/>
    <w:rsid w:val="00FD197D"/>
    <w:rsid w:val="00FD4A89"/>
    <w:rsid w:val="00FE356B"/>
    <w:rsid w:val="00FE6206"/>
    <w:rsid w:val="00FE7485"/>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63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5E2606"/>
    <w:pPr>
      <w:keepNext/>
      <w:numPr>
        <w:ilvl w:val="2"/>
        <w:numId w:val="28"/>
      </w:numPr>
      <w:tabs>
        <w:tab w:val="left" w:pos="0"/>
        <w:tab w:val="left" w:pos="1134"/>
      </w:tabs>
      <w:spacing w:before="240"/>
      <w:ind w:left="0" w:firstLine="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1">
    <w:name w:val="Zvýraznění1"/>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link w:val="TextkomenteChar"/>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emboss/>
      <w:color w:val="FF0000"/>
      <w:sz w:val="24"/>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5E2606"/>
    <w:rPr>
      <w:b/>
      <w:bCs/>
      <w:sz w:val="24"/>
      <w:szCs w:val="24"/>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Textbubliny">
    <w:name w:val="Balloon Text"/>
    <w:basedOn w:val="Normln"/>
    <w:link w:val="TextbublinyChar"/>
    <w:uiPriority w:val="99"/>
    <w:semiHidden/>
    <w:unhideWhenUsed/>
    <w:rsid w:val="003C074D"/>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3C074D"/>
    <w:rPr>
      <w:rFonts w:ascii="Tahoma" w:hAnsi="Tahoma" w:cs="Tahoma"/>
      <w:sz w:val="16"/>
      <w:szCs w:val="16"/>
    </w:rPr>
  </w:style>
  <w:style w:type="paragraph" w:styleId="Pedmtkomente">
    <w:name w:val="annotation subject"/>
    <w:basedOn w:val="Textkomente"/>
    <w:next w:val="Textkomente"/>
    <w:link w:val="PedmtkomenteChar"/>
    <w:uiPriority w:val="99"/>
    <w:semiHidden/>
    <w:unhideWhenUsed/>
    <w:rsid w:val="00912BF0"/>
    <w:rPr>
      <w:b/>
      <w:bCs/>
    </w:rPr>
  </w:style>
  <w:style w:type="character" w:customStyle="1" w:styleId="TextkomenteChar">
    <w:name w:val="Text komentáře Char"/>
    <w:basedOn w:val="Standardnpsmoodstavce"/>
    <w:link w:val="Textkomente"/>
    <w:semiHidden/>
    <w:rsid w:val="00912BF0"/>
  </w:style>
  <w:style w:type="character" w:customStyle="1" w:styleId="PedmtkomenteChar">
    <w:name w:val="Předmět komentáře Char"/>
    <w:link w:val="Pedmtkomente"/>
    <w:uiPriority w:val="99"/>
    <w:semiHidden/>
    <w:rsid w:val="00912BF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bsah2">
    <w:name w:val="11111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102375">
      <w:bodyDiv w:val="1"/>
      <w:marLeft w:val="0"/>
      <w:marRight w:val="0"/>
      <w:marTop w:val="0"/>
      <w:marBottom w:val="0"/>
      <w:divBdr>
        <w:top w:val="none" w:sz="0" w:space="0" w:color="auto"/>
        <w:left w:val="none" w:sz="0" w:space="0" w:color="auto"/>
        <w:bottom w:val="none" w:sz="0" w:space="0" w:color="auto"/>
        <w:right w:val="none" w:sz="0" w:space="0" w:color="auto"/>
      </w:divBdr>
      <w:divsChild>
        <w:div w:id="172183805">
          <w:marLeft w:val="0"/>
          <w:marRight w:val="0"/>
          <w:marTop w:val="30"/>
          <w:marBottom w:val="0"/>
          <w:divBdr>
            <w:top w:val="none" w:sz="0" w:space="0" w:color="auto"/>
            <w:left w:val="none" w:sz="0" w:space="0" w:color="auto"/>
            <w:bottom w:val="none" w:sz="0" w:space="0" w:color="auto"/>
            <w:right w:val="none" w:sz="0" w:space="0" w:color="auto"/>
          </w:divBdr>
        </w:div>
      </w:divsChild>
    </w:div>
    <w:div w:id="221915009">
      <w:bodyDiv w:val="1"/>
      <w:marLeft w:val="0"/>
      <w:marRight w:val="0"/>
      <w:marTop w:val="0"/>
      <w:marBottom w:val="0"/>
      <w:divBdr>
        <w:top w:val="none" w:sz="0" w:space="0" w:color="auto"/>
        <w:left w:val="none" w:sz="0" w:space="0" w:color="auto"/>
        <w:bottom w:val="none" w:sz="0" w:space="0" w:color="auto"/>
        <w:right w:val="none" w:sz="0" w:space="0" w:color="auto"/>
      </w:divBdr>
      <w:divsChild>
        <w:div w:id="1241257796">
          <w:marLeft w:val="0"/>
          <w:marRight w:val="0"/>
          <w:marTop w:val="30"/>
          <w:marBottom w:val="0"/>
          <w:divBdr>
            <w:top w:val="none" w:sz="0" w:space="0" w:color="auto"/>
            <w:left w:val="none" w:sz="0" w:space="0" w:color="auto"/>
            <w:bottom w:val="none" w:sz="0" w:space="0" w:color="auto"/>
            <w:right w:val="none" w:sz="0" w:space="0" w:color="auto"/>
          </w:divBdr>
        </w:div>
      </w:divsChild>
    </w:div>
    <w:div w:id="350644322">
      <w:bodyDiv w:val="1"/>
      <w:marLeft w:val="0"/>
      <w:marRight w:val="0"/>
      <w:marTop w:val="0"/>
      <w:marBottom w:val="0"/>
      <w:divBdr>
        <w:top w:val="none" w:sz="0" w:space="0" w:color="auto"/>
        <w:left w:val="none" w:sz="0" w:space="0" w:color="auto"/>
        <w:bottom w:val="none" w:sz="0" w:space="0" w:color="auto"/>
        <w:right w:val="none" w:sz="0" w:space="0" w:color="auto"/>
      </w:divBdr>
      <w:divsChild>
        <w:div w:id="1534685849">
          <w:marLeft w:val="0"/>
          <w:marRight w:val="0"/>
          <w:marTop w:val="30"/>
          <w:marBottom w:val="0"/>
          <w:divBdr>
            <w:top w:val="none" w:sz="0" w:space="0" w:color="auto"/>
            <w:left w:val="none" w:sz="0" w:space="0" w:color="auto"/>
            <w:bottom w:val="none" w:sz="0" w:space="0" w:color="auto"/>
            <w:right w:val="none" w:sz="0" w:space="0" w:color="auto"/>
          </w:divBdr>
        </w:div>
      </w:divsChild>
    </w:div>
    <w:div w:id="372116699">
      <w:bodyDiv w:val="1"/>
      <w:marLeft w:val="0"/>
      <w:marRight w:val="0"/>
      <w:marTop w:val="0"/>
      <w:marBottom w:val="0"/>
      <w:divBdr>
        <w:top w:val="none" w:sz="0" w:space="0" w:color="auto"/>
        <w:left w:val="none" w:sz="0" w:space="0" w:color="auto"/>
        <w:bottom w:val="none" w:sz="0" w:space="0" w:color="auto"/>
        <w:right w:val="none" w:sz="0" w:space="0" w:color="auto"/>
      </w:divBdr>
      <w:divsChild>
        <w:div w:id="1765295102">
          <w:marLeft w:val="0"/>
          <w:marRight w:val="0"/>
          <w:marTop w:val="30"/>
          <w:marBottom w:val="0"/>
          <w:divBdr>
            <w:top w:val="none" w:sz="0" w:space="0" w:color="auto"/>
            <w:left w:val="none" w:sz="0" w:space="0" w:color="auto"/>
            <w:bottom w:val="none" w:sz="0" w:space="0" w:color="auto"/>
            <w:right w:val="none" w:sz="0" w:space="0" w:color="auto"/>
          </w:divBdr>
        </w:div>
      </w:divsChild>
    </w:div>
    <w:div w:id="473761980">
      <w:bodyDiv w:val="1"/>
      <w:marLeft w:val="0"/>
      <w:marRight w:val="0"/>
      <w:marTop w:val="0"/>
      <w:marBottom w:val="0"/>
      <w:divBdr>
        <w:top w:val="none" w:sz="0" w:space="0" w:color="auto"/>
        <w:left w:val="none" w:sz="0" w:space="0" w:color="auto"/>
        <w:bottom w:val="none" w:sz="0" w:space="0" w:color="auto"/>
        <w:right w:val="none" w:sz="0" w:space="0" w:color="auto"/>
      </w:divBdr>
      <w:divsChild>
        <w:div w:id="1186092392">
          <w:marLeft w:val="0"/>
          <w:marRight w:val="0"/>
          <w:marTop w:val="30"/>
          <w:marBottom w:val="0"/>
          <w:divBdr>
            <w:top w:val="none" w:sz="0" w:space="0" w:color="auto"/>
            <w:left w:val="none" w:sz="0" w:space="0" w:color="auto"/>
            <w:bottom w:val="none" w:sz="0" w:space="0" w:color="auto"/>
            <w:right w:val="none" w:sz="0" w:space="0" w:color="auto"/>
          </w:divBdr>
        </w:div>
      </w:divsChild>
    </w:div>
    <w:div w:id="555817071">
      <w:bodyDiv w:val="1"/>
      <w:marLeft w:val="0"/>
      <w:marRight w:val="0"/>
      <w:marTop w:val="0"/>
      <w:marBottom w:val="0"/>
      <w:divBdr>
        <w:top w:val="none" w:sz="0" w:space="0" w:color="auto"/>
        <w:left w:val="none" w:sz="0" w:space="0" w:color="auto"/>
        <w:bottom w:val="none" w:sz="0" w:space="0" w:color="auto"/>
        <w:right w:val="none" w:sz="0" w:space="0" w:color="auto"/>
      </w:divBdr>
      <w:divsChild>
        <w:div w:id="592594853">
          <w:marLeft w:val="0"/>
          <w:marRight w:val="0"/>
          <w:marTop w:val="30"/>
          <w:marBottom w:val="0"/>
          <w:divBdr>
            <w:top w:val="none" w:sz="0" w:space="0" w:color="auto"/>
            <w:left w:val="none" w:sz="0" w:space="0" w:color="auto"/>
            <w:bottom w:val="none" w:sz="0" w:space="0" w:color="auto"/>
            <w:right w:val="none" w:sz="0" w:space="0" w:color="auto"/>
          </w:divBdr>
        </w:div>
      </w:divsChild>
    </w:div>
    <w:div w:id="683747564">
      <w:bodyDiv w:val="1"/>
      <w:marLeft w:val="0"/>
      <w:marRight w:val="0"/>
      <w:marTop w:val="0"/>
      <w:marBottom w:val="0"/>
      <w:divBdr>
        <w:top w:val="none" w:sz="0" w:space="0" w:color="auto"/>
        <w:left w:val="none" w:sz="0" w:space="0" w:color="auto"/>
        <w:bottom w:val="none" w:sz="0" w:space="0" w:color="auto"/>
        <w:right w:val="none" w:sz="0" w:space="0" w:color="auto"/>
      </w:divBdr>
      <w:divsChild>
        <w:div w:id="2085377428">
          <w:marLeft w:val="0"/>
          <w:marRight w:val="0"/>
          <w:marTop w:val="30"/>
          <w:marBottom w:val="0"/>
          <w:divBdr>
            <w:top w:val="none" w:sz="0" w:space="0" w:color="auto"/>
            <w:left w:val="none" w:sz="0" w:space="0" w:color="auto"/>
            <w:bottom w:val="none" w:sz="0" w:space="0" w:color="auto"/>
            <w:right w:val="none" w:sz="0" w:space="0" w:color="auto"/>
          </w:divBdr>
        </w:div>
      </w:divsChild>
    </w:div>
    <w:div w:id="1164323042">
      <w:bodyDiv w:val="1"/>
      <w:marLeft w:val="0"/>
      <w:marRight w:val="0"/>
      <w:marTop w:val="0"/>
      <w:marBottom w:val="0"/>
      <w:divBdr>
        <w:top w:val="none" w:sz="0" w:space="0" w:color="auto"/>
        <w:left w:val="none" w:sz="0" w:space="0" w:color="auto"/>
        <w:bottom w:val="none" w:sz="0" w:space="0" w:color="auto"/>
        <w:right w:val="none" w:sz="0" w:space="0" w:color="auto"/>
      </w:divBdr>
      <w:divsChild>
        <w:div w:id="1982076411">
          <w:marLeft w:val="0"/>
          <w:marRight w:val="0"/>
          <w:marTop w:val="30"/>
          <w:marBottom w:val="0"/>
          <w:divBdr>
            <w:top w:val="none" w:sz="0" w:space="0" w:color="auto"/>
            <w:left w:val="none" w:sz="0" w:space="0" w:color="auto"/>
            <w:bottom w:val="none" w:sz="0" w:space="0" w:color="auto"/>
            <w:right w:val="none" w:sz="0" w:space="0" w:color="auto"/>
          </w:divBdr>
        </w:div>
      </w:divsChild>
    </w:div>
    <w:div w:id="1345782064">
      <w:bodyDiv w:val="1"/>
      <w:marLeft w:val="0"/>
      <w:marRight w:val="0"/>
      <w:marTop w:val="0"/>
      <w:marBottom w:val="0"/>
      <w:divBdr>
        <w:top w:val="none" w:sz="0" w:space="0" w:color="auto"/>
        <w:left w:val="none" w:sz="0" w:space="0" w:color="auto"/>
        <w:bottom w:val="none" w:sz="0" w:space="0" w:color="auto"/>
        <w:right w:val="none" w:sz="0" w:space="0" w:color="auto"/>
      </w:divBdr>
      <w:divsChild>
        <w:div w:id="2132631524">
          <w:marLeft w:val="0"/>
          <w:marRight w:val="0"/>
          <w:marTop w:val="30"/>
          <w:marBottom w:val="0"/>
          <w:divBdr>
            <w:top w:val="none" w:sz="0" w:space="0" w:color="auto"/>
            <w:left w:val="none" w:sz="0" w:space="0" w:color="auto"/>
            <w:bottom w:val="none" w:sz="0" w:space="0" w:color="auto"/>
            <w:right w:val="none" w:sz="0" w:space="0" w:color="auto"/>
          </w:divBdr>
        </w:div>
      </w:divsChild>
    </w:div>
    <w:div w:id="1519586639">
      <w:bodyDiv w:val="1"/>
      <w:marLeft w:val="0"/>
      <w:marRight w:val="0"/>
      <w:marTop w:val="0"/>
      <w:marBottom w:val="0"/>
      <w:divBdr>
        <w:top w:val="none" w:sz="0" w:space="0" w:color="auto"/>
        <w:left w:val="none" w:sz="0" w:space="0" w:color="auto"/>
        <w:bottom w:val="none" w:sz="0" w:space="0" w:color="auto"/>
        <w:right w:val="none" w:sz="0" w:space="0" w:color="auto"/>
      </w:divBdr>
      <w:divsChild>
        <w:div w:id="1979798049">
          <w:marLeft w:val="0"/>
          <w:marRight w:val="0"/>
          <w:marTop w:val="30"/>
          <w:marBottom w:val="0"/>
          <w:divBdr>
            <w:top w:val="none" w:sz="0" w:space="0" w:color="auto"/>
            <w:left w:val="none" w:sz="0" w:space="0" w:color="auto"/>
            <w:bottom w:val="none" w:sz="0" w:space="0" w:color="auto"/>
            <w:right w:val="none" w:sz="0" w:space="0" w:color="auto"/>
          </w:divBdr>
        </w:div>
      </w:divsChild>
    </w:div>
    <w:div w:id="1588148114">
      <w:bodyDiv w:val="1"/>
      <w:marLeft w:val="0"/>
      <w:marRight w:val="0"/>
      <w:marTop w:val="0"/>
      <w:marBottom w:val="0"/>
      <w:divBdr>
        <w:top w:val="none" w:sz="0" w:space="0" w:color="auto"/>
        <w:left w:val="none" w:sz="0" w:space="0" w:color="auto"/>
        <w:bottom w:val="none" w:sz="0" w:space="0" w:color="auto"/>
        <w:right w:val="none" w:sz="0" w:space="0" w:color="auto"/>
      </w:divBdr>
      <w:divsChild>
        <w:div w:id="508327873">
          <w:marLeft w:val="0"/>
          <w:marRight w:val="0"/>
          <w:marTop w:val="30"/>
          <w:marBottom w:val="0"/>
          <w:divBdr>
            <w:top w:val="none" w:sz="0" w:space="0" w:color="auto"/>
            <w:left w:val="none" w:sz="0" w:space="0" w:color="auto"/>
            <w:bottom w:val="none" w:sz="0" w:space="0" w:color="auto"/>
            <w:right w:val="none" w:sz="0" w:space="0" w:color="auto"/>
          </w:divBdr>
        </w:div>
      </w:divsChild>
    </w:div>
    <w:div w:id="1589733816">
      <w:bodyDiv w:val="1"/>
      <w:marLeft w:val="0"/>
      <w:marRight w:val="0"/>
      <w:marTop w:val="0"/>
      <w:marBottom w:val="0"/>
      <w:divBdr>
        <w:top w:val="none" w:sz="0" w:space="0" w:color="auto"/>
        <w:left w:val="none" w:sz="0" w:space="0" w:color="auto"/>
        <w:bottom w:val="none" w:sz="0" w:space="0" w:color="auto"/>
        <w:right w:val="none" w:sz="0" w:space="0" w:color="auto"/>
      </w:divBdr>
      <w:divsChild>
        <w:div w:id="1783723379">
          <w:marLeft w:val="0"/>
          <w:marRight w:val="0"/>
          <w:marTop w:val="30"/>
          <w:marBottom w:val="0"/>
          <w:divBdr>
            <w:top w:val="none" w:sz="0" w:space="0" w:color="auto"/>
            <w:left w:val="none" w:sz="0" w:space="0" w:color="auto"/>
            <w:bottom w:val="none" w:sz="0" w:space="0" w:color="auto"/>
            <w:right w:val="none" w:sz="0" w:space="0" w:color="auto"/>
          </w:divBdr>
        </w:div>
      </w:divsChild>
    </w:div>
    <w:div w:id="1632127622">
      <w:bodyDiv w:val="1"/>
      <w:marLeft w:val="0"/>
      <w:marRight w:val="0"/>
      <w:marTop w:val="0"/>
      <w:marBottom w:val="0"/>
      <w:divBdr>
        <w:top w:val="none" w:sz="0" w:space="0" w:color="auto"/>
        <w:left w:val="none" w:sz="0" w:space="0" w:color="auto"/>
        <w:bottom w:val="none" w:sz="0" w:space="0" w:color="auto"/>
        <w:right w:val="none" w:sz="0" w:space="0" w:color="auto"/>
      </w:divBdr>
      <w:divsChild>
        <w:div w:id="1158306928">
          <w:marLeft w:val="0"/>
          <w:marRight w:val="0"/>
          <w:marTop w:val="30"/>
          <w:marBottom w:val="0"/>
          <w:divBdr>
            <w:top w:val="none" w:sz="0" w:space="0" w:color="auto"/>
            <w:left w:val="none" w:sz="0" w:space="0" w:color="auto"/>
            <w:bottom w:val="none" w:sz="0" w:space="0" w:color="auto"/>
            <w:right w:val="none" w:sz="0" w:space="0" w:color="auto"/>
          </w:divBdr>
        </w:div>
      </w:divsChild>
    </w:div>
    <w:div w:id="1678115730">
      <w:bodyDiv w:val="1"/>
      <w:marLeft w:val="0"/>
      <w:marRight w:val="0"/>
      <w:marTop w:val="0"/>
      <w:marBottom w:val="0"/>
      <w:divBdr>
        <w:top w:val="none" w:sz="0" w:space="0" w:color="auto"/>
        <w:left w:val="none" w:sz="0" w:space="0" w:color="auto"/>
        <w:bottom w:val="none" w:sz="0" w:space="0" w:color="auto"/>
        <w:right w:val="none" w:sz="0" w:space="0" w:color="auto"/>
      </w:divBdr>
      <w:divsChild>
        <w:div w:id="592858367">
          <w:marLeft w:val="0"/>
          <w:marRight w:val="0"/>
          <w:marTop w:val="30"/>
          <w:marBottom w:val="0"/>
          <w:divBdr>
            <w:top w:val="none" w:sz="0" w:space="0" w:color="auto"/>
            <w:left w:val="none" w:sz="0" w:space="0" w:color="auto"/>
            <w:bottom w:val="none" w:sz="0" w:space="0" w:color="auto"/>
            <w:right w:val="none" w:sz="0" w:space="0" w:color="auto"/>
          </w:divBdr>
        </w:div>
      </w:divsChild>
    </w:div>
    <w:div w:id="1796869039">
      <w:bodyDiv w:val="1"/>
      <w:marLeft w:val="0"/>
      <w:marRight w:val="0"/>
      <w:marTop w:val="0"/>
      <w:marBottom w:val="0"/>
      <w:divBdr>
        <w:top w:val="none" w:sz="0" w:space="0" w:color="auto"/>
        <w:left w:val="none" w:sz="0" w:space="0" w:color="auto"/>
        <w:bottom w:val="none" w:sz="0" w:space="0" w:color="auto"/>
        <w:right w:val="none" w:sz="0" w:space="0" w:color="auto"/>
      </w:divBdr>
      <w:divsChild>
        <w:div w:id="875773252">
          <w:marLeft w:val="0"/>
          <w:marRight w:val="0"/>
          <w:marTop w:val="30"/>
          <w:marBottom w:val="0"/>
          <w:divBdr>
            <w:top w:val="none" w:sz="0" w:space="0" w:color="auto"/>
            <w:left w:val="none" w:sz="0" w:space="0" w:color="auto"/>
            <w:bottom w:val="none" w:sz="0" w:space="0" w:color="auto"/>
            <w:right w:val="none" w:sz="0" w:space="0" w:color="auto"/>
          </w:divBdr>
        </w:div>
      </w:divsChild>
    </w:div>
    <w:div w:id="1812673930">
      <w:bodyDiv w:val="1"/>
      <w:marLeft w:val="0"/>
      <w:marRight w:val="0"/>
      <w:marTop w:val="0"/>
      <w:marBottom w:val="0"/>
      <w:divBdr>
        <w:top w:val="none" w:sz="0" w:space="0" w:color="auto"/>
        <w:left w:val="none" w:sz="0" w:space="0" w:color="auto"/>
        <w:bottom w:val="none" w:sz="0" w:space="0" w:color="auto"/>
        <w:right w:val="none" w:sz="0" w:space="0" w:color="auto"/>
      </w:divBdr>
      <w:divsChild>
        <w:div w:id="603003031">
          <w:marLeft w:val="0"/>
          <w:marRight w:val="0"/>
          <w:marTop w:val="30"/>
          <w:marBottom w:val="0"/>
          <w:divBdr>
            <w:top w:val="none" w:sz="0" w:space="0" w:color="auto"/>
            <w:left w:val="none" w:sz="0" w:space="0" w:color="auto"/>
            <w:bottom w:val="none" w:sz="0" w:space="0" w:color="auto"/>
            <w:right w:val="none" w:sz="0" w:space="0" w:color="auto"/>
          </w:divBdr>
        </w:div>
      </w:divsChild>
    </w:div>
    <w:div w:id="1886021826">
      <w:bodyDiv w:val="1"/>
      <w:marLeft w:val="0"/>
      <w:marRight w:val="0"/>
      <w:marTop w:val="0"/>
      <w:marBottom w:val="0"/>
      <w:divBdr>
        <w:top w:val="none" w:sz="0" w:space="0" w:color="auto"/>
        <w:left w:val="none" w:sz="0" w:space="0" w:color="auto"/>
        <w:bottom w:val="none" w:sz="0" w:space="0" w:color="auto"/>
        <w:right w:val="none" w:sz="0" w:space="0" w:color="auto"/>
      </w:divBdr>
      <w:divsChild>
        <w:div w:id="2039963581">
          <w:marLeft w:val="0"/>
          <w:marRight w:val="0"/>
          <w:marTop w:val="30"/>
          <w:marBottom w:val="0"/>
          <w:divBdr>
            <w:top w:val="none" w:sz="0" w:space="0" w:color="auto"/>
            <w:left w:val="none" w:sz="0" w:space="0" w:color="auto"/>
            <w:bottom w:val="none" w:sz="0" w:space="0" w:color="auto"/>
            <w:right w:val="none" w:sz="0" w:space="0" w:color="auto"/>
          </w:divBdr>
        </w:div>
      </w:divsChild>
    </w:div>
    <w:div w:id="1945334244">
      <w:bodyDiv w:val="1"/>
      <w:marLeft w:val="0"/>
      <w:marRight w:val="0"/>
      <w:marTop w:val="0"/>
      <w:marBottom w:val="0"/>
      <w:divBdr>
        <w:top w:val="none" w:sz="0" w:space="0" w:color="auto"/>
        <w:left w:val="none" w:sz="0" w:space="0" w:color="auto"/>
        <w:bottom w:val="none" w:sz="0" w:space="0" w:color="auto"/>
        <w:right w:val="none" w:sz="0" w:space="0" w:color="auto"/>
      </w:divBdr>
      <w:divsChild>
        <w:div w:id="1480925543">
          <w:marLeft w:val="0"/>
          <w:marRight w:val="0"/>
          <w:marTop w:val="30"/>
          <w:marBottom w:val="0"/>
          <w:divBdr>
            <w:top w:val="none" w:sz="0" w:space="0" w:color="auto"/>
            <w:left w:val="none" w:sz="0" w:space="0" w:color="auto"/>
            <w:bottom w:val="none" w:sz="0" w:space="0" w:color="auto"/>
            <w:right w:val="none" w:sz="0" w:space="0" w:color="auto"/>
          </w:divBdr>
        </w:div>
      </w:divsChild>
    </w:div>
    <w:div w:id="2011987330">
      <w:bodyDiv w:val="1"/>
      <w:marLeft w:val="0"/>
      <w:marRight w:val="0"/>
      <w:marTop w:val="0"/>
      <w:marBottom w:val="0"/>
      <w:divBdr>
        <w:top w:val="none" w:sz="0" w:space="0" w:color="auto"/>
        <w:left w:val="none" w:sz="0" w:space="0" w:color="auto"/>
        <w:bottom w:val="none" w:sz="0" w:space="0" w:color="auto"/>
        <w:right w:val="none" w:sz="0" w:space="0" w:color="auto"/>
      </w:divBdr>
      <w:divsChild>
        <w:div w:id="216162254">
          <w:marLeft w:val="0"/>
          <w:marRight w:val="0"/>
          <w:marTop w:val="30"/>
          <w:marBottom w:val="0"/>
          <w:divBdr>
            <w:top w:val="none" w:sz="0" w:space="0" w:color="auto"/>
            <w:left w:val="none" w:sz="0" w:space="0" w:color="auto"/>
            <w:bottom w:val="none" w:sz="0" w:space="0" w:color="auto"/>
            <w:right w:val="none" w:sz="0" w:space="0" w:color="auto"/>
          </w:divBdr>
        </w:div>
      </w:divsChild>
    </w:div>
    <w:div w:id="2054571699">
      <w:bodyDiv w:val="1"/>
      <w:marLeft w:val="0"/>
      <w:marRight w:val="0"/>
      <w:marTop w:val="0"/>
      <w:marBottom w:val="0"/>
      <w:divBdr>
        <w:top w:val="none" w:sz="0" w:space="0" w:color="auto"/>
        <w:left w:val="none" w:sz="0" w:space="0" w:color="auto"/>
        <w:bottom w:val="none" w:sz="0" w:space="0" w:color="auto"/>
        <w:right w:val="none" w:sz="0" w:space="0" w:color="auto"/>
      </w:divBdr>
      <w:divsChild>
        <w:div w:id="841548246">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jpeg"/><Relationship Id="rId21" Type="http://schemas.openxmlformats.org/officeDocument/2006/relationships/image" Target="media/image10.png"/><Relationship Id="rId34" Type="http://schemas.openxmlformats.org/officeDocument/2006/relationships/hyperlink" Target="https://www.youtube.com/watch?v=4QYt2Yqo5TA" TargetMode="External"/><Relationship Id="rId42" Type="http://schemas.openxmlformats.org/officeDocument/2006/relationships/header" Target="header3.xml"/><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http://www.ikanbilis.com/nodemcu/i2c_keypad/pcf8574_add.jpe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tracy.nette.org/cs/" TargetMode="External"/><Relationship Id="rId37" Type="http://schemas.openxmlformats.org/officeDocument/2006/relationships/footer" Target="footer2.xml"/><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c.nette.org/cs/2.4/access-contro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ircuits4you.com/2016/12/16/esp8266-internal-eeprom-arduino/" TargetMode="External"/><Relationship Id="rId43" Type="http://schemas.openxmlformats.org/officeDocument/2006/relationships/footer" Target="footer3.xml"/><Relationship Id="rId48"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tnetwork.cz/php/nette/diskuzni-forum-php-nette-framework/drahak-rest-api-chranena-komunikace-5767f69a2b12b" TargetMode="External"/><Relationship Id="rId38" Type="http://schemas.openxmlformats.org/officeDocument/2006/relationships/image" Target="media/image20.jpeg"/><Relationship Id="rId20" Type="http://schemas.openxmlformats.org/officeDocument/2006/relationships/image" Target="media/image9.png"/><Relationship Id="rId4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1FD5A-D3DD-4064-B50A-5DA726191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7098</TotalTime>
  <Pages>29</Pages>
  <Words>5009</Words>
  <Characters>29558</Characters>
  <Application>Microsoft Office Word</Application>
  <DocSecurity>0</DocSecurity>
  <Lines>246</Lines>
  <Paragraphs>68</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34499</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creator>SŠIEŘ</dc:creator>
  <cp:lastModifiedBy>Uživatel systému Windows</cp:lastModifiedBy>
  <cp:revision>244</cp:revision>
  <cp:lastPrinted>2018-01-17T21:31:00Z</cp:lastPrinted>
  <dcterms:created xsi:type="dcterms:W3CDTF">2016-10-17T06:40:00Z</dcterms:created>
  <dcterms:modified xsi:type="dcterms:W3CDTF">2018-01-17T21:32:00Z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