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rsidRPr="00444165" w14:paraId="672A6659" w14:textId="77777777">
        <w:trPr>
          <w:trHeight w:hRule="exact" w:val="2835"/>
        </w:trPr>
        <w:tc>
          <w:tcPr>
            <w:tcW w:w="9640" w:type="dxa"/>
            <w:gridSpan w:val="3"/>
          </w:tcPr>
          <w:p w14:paraId="0A37501D" w14:textId="34FDAEAB" w:rsidR="00F03DA6" w:rsidRPr="00444165" w:rsidRDefault="007D0320" w:rsidP="00DB42AE">
            <w:pPr>
              <w:pStyle w:val="Rovnice"/>
              <w:tabs>
                <w:tab w:val="clear" w:pos="4253"/>
                <w:tab w:val="clear" w:pos="8505"/>
              </w:tabs>
              <w:spacing w:after="0" w:line="240" w:lineRule="auto"/>
              <w:jc w:val="center"/>
              <w:rPr>
                <w:rFonts w:ascii="Arial Narrow" w:hAnsi="Arial Narrow" w:cs="Arial Narrow"/>
                <w:bCs w:val="0"/>
                <w:iCs w:val="0"/>
              </w:rPr>
            </w:pPr>
            <w:r>
              <w:rPr>
                <w:noProof/>
              </w:rPr>
              <w:drawing>
                <wp:inline distT="0" distB="0" distL="0" distR="0" wp14:anchorId="251EA1C5" wp14:editId="74748420">
                  <wp:extent cx="3295650" cy="1276350"/>
                  <wp:effectExtent l="0" t="0" r="0" b="0"/>
                  <wp:docPr id="1" name="obrázek 1" descr="Logo__SSPU_2016_Ba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_SSPU_2016_Barv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1276350"/>
                          </a:xfrm>
                          <a:prstGeom prst="rect">
                            <a:avLst/>
                          </a:prstGeom>
                          <a:noFill/>
                          <a:ln>
                            <a:noFill/>
                          </a:ln>
                        </pic:spPr>
                      </pic:pic>
                    </a:graphicData>
                  </a:graphic>
                </wp:inline>
              </w:drawing>
            </w:r>
          </w:p>
        </w:tc>
      </w:tr>
      <w:tr w:rsidR="00F03DA6" w:rsidRPr="00444165" w14:paraId="4B9278FA" w14:textId="77777777">
        <w:trPr>
          <w:trHeight w:val="1415"/>
        </w:trPr>
        <w:tc>
          <w:tcPr>
            <w:tcW w:w="9640" w:type="dxa"/>
            <w:gridSpan w:val="3"/>
            <w:vAlign w:val="center"/>
          </w:tcPr>
          <w:p w14:paraId="7751DE3C" w14:textId="77777777" w:rsidR="00F03DA6" w:rsidRPr="00444165" w:rsidRDefault="00811BD3" w:rsidP="009807D3">
            <w:pPr>
              <w:spacing w:before="600" w:after="0" w:line="240" w:lineRule="auto"/>
              <w:jc w:val="center"/>
              <w:rPr>
                <w:rFonts w:ascii="Arial Narrow" w:hAnsi="Arial Narrow" w:cs="Arial Narrow"/>
                <w:b/>
                <w:bCs/>
                <w:caps/>
                <w:sz w:val="48"/>
                <w:szCs w:val="48"/>
              </w:rPr>
            </w:pPr>
            <w:r w:rsidRPr="00444165">
              <w:rPr>
                <w:rFonts w:ascii="Arial Narrow" w:hAnsi="Arial Narrow" w:cs="Arial Narrow"/>
                <w:b/>
                <w:bCs/>
                <w:caps/>
                <w:sz w:val="48"/>
                <w:szCs w:val="48"/>
              </w:rPr>
              <w:t>Závěrečná studijní</w:t>
            </w:r>
            <w:r w:rsidR="00C91564" w:rsidRPr="00444165">
              <w:rPr>
                <w:rFonts w:ascii="Arial Narrow" w:hAnsi="Arial Narrow" w:cs="Arial Narrow"/>
                <w:b/>
                <w:bCs/>
                <w:caps/>
                <w:sz w:val="48"/>
                <w:szCs w:val="48"/>
              </w:rPr>
              <w:t xml:space="preserve"> práce</w:t>
            </w:r>
          </w:p>
          <w:p w14:paraId="6C6819E6" w14:textId="77777777" w:rsidR="00C91564" w:rsidRPr="00444165" w:rsidRDefault="00C91564">
            <w:pPr>
              <w:spacing w:after="0" w:line="240" w:lineRule="auto"/>
              <w:jc w:val="center"/>
              <w:rPr>
                <w:rFonts w:ascii="Arial Narrow" w:hAnsi="Arial Narrow" w:cs="Arial Narrow"/>
                <w:b/>
                <w:bCs/>
                <w:sz w:val="36"/>
                <w:szCs w:val="36"/>
              </w:rPr>
            </w:pPr>
            <w:r w:rsidRPr="00444165">
              <w:rPr>
                <w:rFonts w:ascii="Arial Narrow" w:hAnsi="Arial Narrow" w:cs="Arial Narrow"/>
                <w:b/>
                <w:bCs/>
                <w:sz w:val="36"/>
                <w:szCs w:val="36"/>
              </w:rPr>
              <w:t>dokumentace</w:t>
            </w:r>
          </w:p>
        </w:tc>
      </w:tr>
      <w:tr w:rsidR="00C91564" w:rsidRPr="00444165" w14:paraId="6EAA6870" w14:textId="77777777">
        <w:trPr>
          <w:trHeight w:hRule="exact" w:val="1591"/>
        </w:trPr>
        <w:tc>
          <w:tcPr>
            <w:tcW w:w="9640" w:type="dxa"/>
            <w:gridSpan w:val="3"/>
            <w:vAlign w:val="center"/>
          </w:tcPr>
          <w:p w14:paraId="6125EA00" w14:textId="77777777" w:rsidR="00FC1F9B" w:rsidRPr="00444165" w:rsidRDefault="00C844B8" w:rsidP="00FC1F9B">
            <w:pPr>
              <w:spacing w:after="0" w:line="240" w:lineRule="auto"/>
              <w:jc w:val="center"/>
              <w:rPr>
                <w:rFonts w:ascii="Arial Narrow" w:hAnsi="Arial Narrow" w:cs="Arial Narrow"/>
                <w:b/>
                <w:bCs/>
                <w:sz w:val="44"/>
                <w:szCs w:val="44"/>
              </w:rPr>
            </w:pPr>
            <w:r w:rsidRPr="00444165">
              <w:rPr>
                <w:rFonts w:ascii="Arial Narrow" w:hAnsi="Arial Narrow" w:cs="Arial Narrow"/>
                <w:b/>
                <w:bCs/>
                <w:sz w:val="44"/>
                <w:szCs w:val="44"/>
              </w:rPr>
              <w:t>Auto na dálkové ovládání</w:t>
            </w:r>
          </w:p>
        </w:tc>
      </w:tr>
      <w:tr w:rsidR="00F03DA6" w:rsidRPr="00444165" w14:paraId="4A85D153" w14:textId="77777777">
        <w:trPr>
          <w:trHeight w:hRule="exact" w:val="567"/>
        </w:trPr>
        <w:tc>
          <w:tcPr>
            <w:tcW w:w="9640" w:type="dxa"/>
            <w:gridSpan w:val="3"/>
          </w:tcPr>
          <w:p w14:paraId="0E5A8068" w14:textId="77777777" w:rsidR="00F03DA6" w:rsidRPr="00444165" w:rsidRDefault="00C844B8" w:rsidP="00C91564">
            <w:pPr>
              <w:spacing w:after="0" w:line="240" w:lineRule="auto"/>
              <w:jc w:val="center"/>
              <w:rPr>
                <w:rFonts w:ascii="Arial Narrow" w:hAnsi="Arial Narrow" w:cs="Arial Narrow"/>
              </w:rPr>
            </w:pPr>
            <w:r w:rsidRPr="00444165">
              <w:rPr>
                <w:rFonts w:ascii="Arial Narrow" w:hAnsi="Arial Narrow" w:cs="Arial Narrow"/>
              </w:rPr>
              <w:t>Lukáš Baďura</w:t>
            </w:r>
          </w:p>
        </w:tc>
      </w:tr>
      <w:tr w:rsidR="00C91564" w:rsidRPr="00444165" w14:paraId="5DAB6C7B" w14:textId="77777777">
        <w:trPr>
          <w:trHeight w:val="4781"/>
        </w:trPr>
        <w:tc>
          <w:tcPr>
            <w:tcW w:w="9640" w:type="dxa"/>
            <w:gridSpan w:val="3"/>
            <w:vAlign w:val="center"/>
          </w:tcPr>
          <w:p w14:paraId="02EB378F" w14:textId="3345BF14" w:rsidR="00FC1F9B" w:rsidRPr="00444165" w:rsidRDefault="007D0320" w:rsidP="00E41AE1">
            <w:pPr>
              <w:spacing w:after="0" w:line="240" w:lineRule="auto"/>
              <w:jc w:val="center"/>
              <w:rPr>
                <w:rFonts w:ascii="Arial Narrow" w:hAnsi="Arial Narrow" w:cs="Arial Narrow"/>
                <w:sz w:val="40"/>
                <w:szCs w:val="40"/>
              </w:rPr>
            </w:pPr>
            <w:r>
              <w:rPr>
                <w:rFonts w:ascii="Arial Narrow" w:hAnsi="Arial Narrow" w:cs="Arial Narrow"/>
                <w:noProof/>
                <w:sz w:val="28"/>
                <w:szCs w:val="28"/>
              </w:rPr>
              <w:drawing>
                <wp:inline distT="0" distB="0" distL="0" distR="0" wp14:anchorId="6A85F495" wp14:editId="38446790">
                  <wp:extent cx="3552825" cy="2647950"/>
                  <wp:effectExtent l="0" t="0" r="0" b="0"/>
                  <wp:docPr id="2" name="obrázek 2" descr="IMG_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32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2825" cy="2647950"/>
                          </a:xfrm>
                          <a:prstGeom prst="rect">
                            <a:avLst/>
                          </a:prstGeom>
                          <a:noFill/>
                          <a:ln>
                            <a:noFill/>
                          </a:ln>
                        </pic:spPr>
                      </pic:pic>
                    </a:graphicData>
                  </a:graphic>
                </wp:inline>
              </w:drawing>
            </w:r>
          </w:p>
        </w:tc>
      </w:tr>
      <w:tr w:rsidR="00F03DA6" w:rsidRPr="00444165" w14:paraId="6A05A809" w14:textId="77777777" w:rsidTr="005D5EFD">
        <w:trPr>
          <w:trHeight w:hRule="exact" w:val="108"/>
        </w:trPr>
        <w:tc>
          <w:tcPr>
            <w:tcW w:w="3828" w:type="dxa"/>
            <w:gridSpan w:val="2"/>
          </w:tcPr>
          <w:p w14:paraId="5A39BBE3" w14:textId="77777777" w:rsidR="00F03DA6" w:rsidRPr="00444165" w:rsidRDefault="00F03DA6">
            <w:pPr>
              <w:spacing w:after="0" w:line="240" w:lineRule="auto"/>
              <w:rPr>
                <w:rFonts w:ascii="Arial Narrow" w:hAnsi="Arial Narrow" w:cs="Arial Narrow"/>
              </w:rPr>
            </w:pPr>
          </w:p>
        </w:tc>
        <w:tc>
          <w:tcPr>
            <w:tcW w:w="5812" w:type="dxa"/>
          </w:tcPr>
          <w:p w14:paraId="41C8F396" w14:textId="77777777" w:rsidR="00F03DA6" w:rsidRPr="00444165" w:rsidRDefault="00F03DA6">
            <w:pPr>
              <w:spacing w:after="0" w:line="240" w:lineRule="auto"/>
              <w:rPr>
                <w:rFonts w:ascii="Arial Narrow" w:hAnsi="Arial Narrow" w:cs="Arial Narrow"/>
              </w:rPr>
            </w:pPr>
          </w:p>
        </w:tc>
      </w:tr>
      <w:tr w:rsidR="005D5EFD" w:rsidRPr="00444165" w14:paraId="63E38993" w14:textId="77777777" w:rsidTr="005D5EFD">
        <w:trPr>
          <w:trHeight w:hRule="exact" w:val="930"/>
        </w:trPr>
        <w:tc>
          <w:tcPr>
            <w:tcW w:w="2410" w:type="dxa"/>
            <w:vAlign w:val="center"/>
          </w:tcPr>
          <w:p w14:paraId="4A597549" w14:textId="77777777" w:rsidR="005D5EFD" w:rsidRPr="00444165" w:rsidRDefault="005D5EFD" w:rsidP="005D5EFD">
            <w:pPr>
              <w:spacing w:after="0" w:line="240" w:lineRule="auto"/>
              <w:ind w:left="397" w:right="284"/>
              <w:rPr>
                <w:rFonts w:ascii="Arial Narrow" w:hAnsi="Arial Narrow" w:cs="Arial Narrow"/>
                <w:sz w:val="28"/>
                <w:szCs w:val="28"/>
              </w:rPr>
            </w:pPr>
            <w:r w:rsidRPr="00444165">
              <w:rPr>
                <w:rFonts w:ascii="Arial Narrow" w:hAnsi="Arial Narrow" w:cs="Arial Narrow"/>
                <w:b/>
                <w:bCs/>
                <w:sz w:val="28"/>
                <w:szCs w:val="28"/>
              </w:rPr>
              <w:t>Obor:</w:t>
            </w:r>
            <w:r w:rsidRPr="00444165">
              <w:rPr>
                <w:rFonts w:ascii="Arial Narrow" w:hAnsi="Arial Narrow" w:cs="Arial Narrow"/>
                <w:sz w:val="28"/>
                <w:szCs w:val="28"/>
              </w:rPr>
              <w:t xml:space="preserve"> </w:t>
            </w:r>
          </w:p>
          <w:p w14:paraId="72A3D3EC" w14:textId="77777777" w:rsidR="005D5EFD" w:rsidRPr="00444165"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444165" w:rsidRDefault="005D5EFD" w:rsidP="005D5EFD">
            <w:pPr>
              <w:spacing w:after="0" w:line="240" w:lineRule="auto"/>
              <w:ind w:left="397" w:right="284"/>
              <w:jc w:val="left"/>
              <w:rPr>
                <w:rFonts w:ascii="Arial Narrow" w:hAnsi="Arial Narrow" w:cs="Arial Narrow"/>
                <w:sz w:val="28"/>
                <w:szCs w:val="28"/>
              </w:rPr>
            </w:pPr>
            <w:bookmarkStart w:id="0" w:name="Rozevírací2"/>
            <w:r w:rsidRPr="00444165">
              <w:rPr>
                <w:rFonts w:ascii="Arial Narrow" w:hAnsi="Arial Narrow" w:cs="Arial Narrow"/>
                <w:sz w:val="28"/>
                <w:szCs w:val="28"/>
              </w:rPr>
              <w:t xml:space="preserve">18-20-M/01 INFORMAČNÍ TECHNOLOGIE </w:t>
            </w:r>
            <w:r w:rsidRPr="00444165">
              <w:rPr>
                <w:rFonts w:ascii="Arial Narrow" w:hAnsi="Arial Narrow" w:cs="Arial Narrow"/>
                <w:sz w:val="28"/>
                <w:szCs w:val="28"/>
              </w:rPr>
              <w:br/>
              <w:t xml:space="preserve">se zaměřením na počítačové sítě a programování </w:t>
            </w:r>
            <w:bookmarkEnd w:id="0"/>
          </w:p>
        </w:tc>
      </w:tr>
      <w:tr w:rsidR="005D5EFD" w:rsidRPr="00444165" w14:paraId="437DEA72" w14:textId="77777777" w:rsidTr="005D5EFD">
        <w:trPr>
          <w:trHeight w:hRule="exact" w:val="930"/>
        </w:trPr>
        <w:tc>
          <w:tcPr>
            <w:tcW w:w="2410" w:type="dxa"/>
            <w:vAlign w:val="center"/>
          </w:tcPr>
          <w:p w14:paraId="7C546FE4" w14:textId="77777777" w:rsidR="005D5EFD" w:rsidRPr="00444165" w:rsidRDefault="005D5EFD" w:rsidP="005D5EFD">
            <w:pPr>
              <w:spacing w:line="240" w:lineRule="auto"/>
              <w:ind w:left="397" w:right="284"/>
              <w:rPr>
                <w:rFonts w:ascii="Arial Narrow" w:hAnsi="Arial Narrow" w:cs="Arial Narrow"/>
                <w:b/>
                <w:bCs/>
                <w:sz w:val="28"/>
                <w:szCs w:val="28"/>
              </w:rPr>
            </w:pPr>
            <w:r w:rsidRPr="00444165">
              <w:rPr>
                <w:rFonts w:ascii="Arial Narrow" w:hAnsi="Arial Narrow" w:cs="Arial Narrow"/>
                <w:b/>
                <w:bCs/>
                <w:sz w:val="28"/>
                <w:szCs w:val="28"/>
              </w:rPr>
              <w:t>Třída:</w:t>
            </w:r>
          </w:p>
          <w:p w14:paraId="5057CC31" w14:textId="77777777" w:rsidR="005D5EFD" w:rsidRPr="00444165" w:rsidRDefault="005D5EFD" w:rsidP="005D5EFD">
            <w:pPr>
              <w:spacing w:after="0" w:line="240" w:lineRule="auto"/>
              <w:ind w:left="397" w:right="284"/>
              <w:rPr>
                <w:rFonts w:ascii="Arial Narrow" w:hAnsi="Arial Narrow" w:cs="Arial Narrow"/>
                <w:b/>
                <w:bCs/>
                <w:sz w:val="28"/>
                <w:szCs w:val="28"/>
              </w:rPr>
            </w:pPr>
            <w:r w:rsidRPr="00444165">
              <w:rPr>
                <w:rFonts w:ascii="Arial Narrow" w:hAnsi="Arial Narrow" w:cs="Arial Narrow"/>
                <w:b/>
                <w:bCs/>
                <w:sz w:val="28"/>
                <w:szCs w:val="28"/>
              </w:rPr>
              <w:t>Školní rok:</w:t>
            </w:r>
          </w:p>
        </w:tc>
        <w:tc>
          <w:tcPr>
            <w:tcW w:w="7230" w:type="dxa"/>
            <w:gridSpan w:val="2"/>
            <w:vAlign w:val="center"/>
          </w:tcPr>
          <w:p w14:paraId="70B99F6E" w14:textId="77777777" w:rsidR="005D5EFD" w:rsidRPr="00444165" w:rsidRDefault="005D5EFD" w:rsidP="005D5EFD">
            <w:pPr>
              <w:spacing w:line="240" w:lineRule="auto"/>
              <w:ind w:left="397" w:right="284"/>
              <w:jc w:val="left"/>
              <w:rPr>
                <w:rFonts w:ascii="Arial Narrow" w:hAnsi="Arial Narrow" w:cs="Arial Narrow"/>
                <w:sz w:val="28"/>
                <w:szCs w:val="28"/>
              </w:rPr>
            </w:pPr>
            <w:r w:rsidRPr="00444165">
              <w:rPr>
                <w:rFonts w:ascii="Arial Narrow" w:hAnsi="Arial Narrow" w:cs="Arial Narrow"/>
                <w:sz w:val="28"/>
                <w:szCs w:val="28"/>
              </w:rPr>
              <w:t>IT4</w:t>
            </w:r>
          </w:p>
          <w:p w14:paraId="3E5C38F0" w14:textId="77777777" w:rsidR="005D5EFD" w:rsidRPr="00444165" w:rsidRDefault="005D5EFD" w:rsidP="00C844B8">
            <w:pPr>
              <w:spacing w:after="0" w:line="240" w:lineRule="auto"/>
              <w:ind w:left="397" w:right="284"/>
              <w:jc w:val="left"/>
              <w:rPr>
                <w:rFonts w:ascii="Arial Narrow" w:hAnsi="Arial Narrow" w:cs="Arial Narrow"/>
                <w:sz w:val="28"/>
                <w:szCs w:val="28"/>
              </w:rPr>
            </w:pPr>
            <w:r w:rsidRPr="00444165">
              <w:rPr>
                <w:rFonts w:ascii="Arial Narrow" w:hAnsi="Arial Narrow" w:cs="Arial Narrow"/>
                <w:sz w:val="28"/>
                <w:szCs w:val="28"/>
              </w:rPr>
              <w:t>201</w:t>
            </w:r>
            <w:r w:rsidR="00C844B8" w:rsidRPr="00444165">
              <w:rPr>
                <w:rFonts w:ascii="Arial Narrow" w:hAnsi="Arial Narrow" w:cs="Arial Narrow"/>
                <w:sz w:val="28"/>
                <w:szCs w:val="28"/>
              </w:rPr>
              <w:t>9/2020</w:t>
            </w:r>
          </w:p>
        </w:tc>
      </w:tr>
    </w:tbl>
    <w:p w14:paraId="0D0B940D" w14:textId="77777777" w:rsidR="00F03DA6" w:rsidRPr="00444165" w:rsidRDefault="00F03DA6">
      <w:pPr>
        <w:sectPr w:rsidR="00F03DA6" w:rsidRPr="00444165">
          <w:footerReference w:type="default" r:id="rId10"/>
          <w:headerReference w:type="first" r:id="rId11"/>
          <w:pgSz w:w="11907" w:h="16840" w:code="9"/>
          <w:pgMar w:top="1134" w:right="851" w:bottom="851" w:left="1418" w:header="709" w:footer="709" w:gutter="0"/>
          <w:pgNumType w:start="1"/>
          <w:cols w:space="708"/>
          <w:titlePg/>
        </w:sectPr>
      </w:pPr>
    </w:p>
    <w:p w14:paraId="10D7C65A" w14:textId="77777777" w:rsidR="00E15FA1" w:rsidRPr="00444165" w:rsidRDefault="00896E56" w:rsidP="00D967BB">
      <w:pPr>
        <w:pStyle w:val="Nadpis4"/>
      </w:pPr>
      <w:r w:rsidRPr="00444165">
        <w:br w:type="page"/>
      </w:r>
      <w:bookmarkStart w:id="1" w:name="_Toc29845322"/>
      <w:r w:rsidR="00D967BB" w:rsidRPr="00444165">
        <w:lastRenderedPageBreak/>
        <w:t>Poděkování</w:t>
      </w:r>
      <w:bookmarkEnd w:id="1"/>
    </w:p>
    <w:p w14:paraId="3087EC74" w14:textId="77777777" w:rsidR="004A12E0" w:rsidRPr="007D0320" w:rsidRDefault="00C844B8" w:rsidP="00C844B8">
      <w:pPr>
        <w:rPr>
          <w:rStyle w:val="Pokec"/>
          <w:i/>
          <w:color w:val="auto"/>
        </w:rPr>
      </w:pPr>
      <w:r w:rsidRPr="00444165">
        <w:rPr>
          <w:i/>
        </w:rPr>
        <w:t>Děkuji panu učiteli Ing. Petru Grussmannovi</w:t>
      </w:r>
      <w:r w:rsidR="008D555F" w:rsidRPr="00444165">
        <w:rPr>
          <w:i/>
        </w:rPr>
        <w:t xml:space="preserve"> za užitečné rady,</w:t>
      </w:r>
      <w:r w:rsidRPr="00444165">
        <w:rPr>
          <w:i/>
        </w:rPr>
        <w:t xml:space="preserve"> vylepšení</w:t>
      </w:r>
      <w:r w:rsidR="008D555F" w:rsidRPr="00444165">
        <w:rPr>
          <w:i/>
        </w:rPr>
        <w:t xml:space="preserve"> a konzultaci mého  </w:t>
      </w:r>
      <w:r w:rsidRPr="00444165">
        <w:rPr>
          <w:i/>
        </w:rPr>
        <w:t>proje</w:t>
      </w:r>
      <w:r w:rsidR="008D555F" w:rsidRPr="00444165">
        <w:rPr>
          <w:i/>
        </w:rPr>
        <w:t>ktu. Mým spolužákům za pomoc a řešení společných problémů.</w:t>
      </w:r>
    </w:p>
    <w:p w14:paraId="2EB3AA78" w14:textId="77777777" w:rsidR="004A12E0" w:rsidRPr="007D0320" w:rsidRDefault="008B6730" w:rsidP="00320CEC">
      <w:pPr>
        <w:spacing w:before="8520"/>
        <w:jc w:val="left"/>
        <w:rPr>
          <w:rStyle w:val="Pokec"/>
          <w:color w:val="auto"/>
        </w:rPr>
      </w:pPr>
      <w:r w:rsidRPr="00444165">
        <w:rPr>
          <w:rStyle w:val="Pokec"/>
          <w:color w:val="auto"/>
        </w:rPr>
        <w:t xml:space="preserve">Prohlašuji, že jsem závěrečnou práci vypracoval samostatně a uvedl veškeré použité </w:t>
      </w:r>
      <w:r w:rsidRPr="00444165">
        <w:rPr>
          <w:rStyle w:val="Pokec"/>
          <w:color w:val="auto"/>
        </w:rPr>
        <w:br/>
        <w:t>informační zdroje</w:t>
      </w:r>
      <w:r w:rsidR="004A12E0" w:rsidRPr="00444165">
        <w:rPr>
          <w:rStyle w:val="Pokec"/>
          <w:color w:val="auto"/>
        </w:rPr>
        <w:t>.</w:t>
      </w:r>
    </w:p>
    <w:p w14:paraId="1676642A" w14:textId="77777777" w:rsidR="00320CEC" w:rsidRPr="007D0320" w:rsidRDefault="00320CEC" w:rsidP="00320CEC">
      <w:pPr>
        <w:jc w:val="left"/>
        <w:rPr>
          <w:rStyle w:val="Pokec"/>
          <w:color w:val="auto"/>
        </w:rPr>
      </w:pPr>
      <w:r w:rsidRPr="00444165">
        <w:rPr>
          <w:rStyle w:val="Pokec"/>
          <w:color w:val="auto"/>
        </w:rPr>
        <w:t xml:space="preserve">Souhlasím, aby tato studijní práce byla použita k výukovým účelům na Střední průmyslové </w:t>
      </w:r>
      <w:r w:rsidRPr="00444165">
        <w:rPr>
          <w:rStyle w:val="Pokec"/>
          <w:color w:val="auto"/>
        </w:rPr>
        <w:br/>
        <w:t xml:space="preserve">a umělecké škole v Opavě, Praskova </w:t>
      </w:r>
      <w:r w:rsidRPr="00444165">
        <w:t>399/8.</w:t>
      </w:r>
    </w:p>
    <w:p w14:paraId="5D8CBF18" w14:textId="77777777" w:rsidR="008B6730" w:rsidRPr="007D0320" w:rsidRDefault="008D555F" w:rsidP="008B6730">
      <w:pPr>
        <w:spacing w:before="120"/>
        <w:jc w:val="left"/>
        <w:rPr>
          <w:rStyle w:val="Pokec"/>
          <w:color w:val="auto"/>
        </w:rPr>
      </w:pPr>
      <w:r w:rsidRPr="00444165">
        <w:rPr>
          <w:rStyle w:val="Pokec"/>
          <w:color w:val="auto"/>
        </w:rPr>
        <w:t xml:space="preserve">V Opavě </w:t>
      </w:r>
      <w:r w:rsidRPr="00444165">
        <w:rPr>
          <w:rStyle w:val="Pokec"/>
          <w:color w:val="auto"/>
        </w:rPr>
        <w:tab/>
        <w:t>31. 12. 2019</w:t>
      </w:r>
    </w:p>
    <w:p w14:paraId="4CAF0863" w14:textId="77777777" w:rsidR="00294C06" w:rsidRPr="00444165" w:rsidRDefault="004A12E0" w:rsidP="008B6730">
      <w:pPr>
        <w:pBdr>
          <w:top w:val="single" w:sz="4" w:space="1" w:color="auto"/>
        </w:pBdr>
        <w:ind w:left="4963" w:firstLine="709"/>
        <w:rPr>
          <w:i/>
        </w:rPr>
      </w:pPr>
      <w:r w:rsidRPr="00444165">
        <w:rPr>
          <w:rStyle w:val="Pokec"/>
          <w:i/>
          <w:color w:val="auto"/>
        </w:rPr>
        <w:t xml:space="preserve">podpis </w:t>
      </w:r>
      <w:r w:rsidR="008B6730" w:rsidRPr="00444165">
        <w:rPr>
          <w:rStyle w:val="Pokec"/>
          <w:i/>
          <w:color w:val="auto"/>
        </w:rPr>
        <w:t>autora práce</w:t>
      </w:r>
    </w:p>
    <w:p w14:paraId="51A5BE92" w14:textId="77777777" w:rsidR="00F03DA6" w:rsidRPr="00444165" w:rsidRDefault="00F03DA6">
      <w:pPr>
        <w:rPr>
          <w:b/>
          <w:sz w:val="28"/>
          <w:szCs w:val="28"/>
        </w:rPr>
      </w:pPr>
      <w:bookmarkStart w:id="2" w:name="_Toc37577728"/>
      <w:r w:rsidRPr="00444165">
        <w:rPr>
          <w:b/>
          <w:sz w:val="28"/>
          <w:szCs w:val="28"/>
        </w:rPr>
        <w:lastRenderedPageBreak/>
        <w:t>A</w:t>
      </w:r>
      <w:bookmarkEnd w:id="2"/>
      <w:r w:rsidR="00D12AB2" w:rsidRPr="00444165">
        <w:rPr>
          <w:b/>
          <w:sz w:val="28"/>
          <w:szCs w:val="28"/>
        </w:rPr>
        <w:t>NOTACE</w:t>
      </w:r>
    </w:p>
    <w:p w14:paraId="660D08AC" w14:textId="77777777" w:rsidR="001776ED" w:rsidRPr="00444165" w:rsidRDefault="00D22822">
      <w:pPr>
        <w:rPr>
          <w:szCs w:val="28"/>
        </w:rPr>
      </w:pPr>
      <w:r w:rsidRPr="00444165">
        <w:rPr>
          <w:szCs w:val="28"/>
        </w:rPr>
        <w:t>Cílem projektu bylo sestavení</w:t>
      </w:r>
      <w:r w:rsidR="001776ED" w:rsidRPr="00444165">
        <w:rPr>
          <w:szCs w:val="28"/>
        </w:rPr>
        <w:t xml:space="preserve"> auta na dálkové ovládání </w:t>
      </w:r>
      <w:r w:rsidRPr="00444165">
        <w:rPr>
          <w:szCs w:val="28"/>
        </w:rPr>
        <w:t>z</w:t>
      </w:r>
      <w:r w:rsidR="001776ED" w:rsidRPr="00444165">
        <w:rPr>
          <w:szCs w:val="28"/>
        </w:rPr>
        <w:t xml:space="preserve"> mobilní </w:t>
      </w:r>
      <w:r w:rsidRPr="00444165">
        <w:rPr>
          <w:szCs w:val="28"/>
        </w:rPr>
        <w:t>aplikace v </w:t>
      </w:r>
      <w:r w:rsidR="00AF1DBD" w:rsidRPr="00444165">
        <w:rPr>
          <w:szCs w:val="28"/>
        </w:rPr>
        <w:t>A</w:t>
      </w:r>
      <w:r w:rsidRPr="00444165">
        <w:rPr>
          <w:szCs w:val="28"/>
        </w:rPr>
        <w:t xml:space="preserve">ndroid </w:t>
      </w:r>
      <w:r w:rsidR="00AF1DBD" w:rsidRPr="00444165">
        <w:rPr>
          <w:szCs w:val="28"/>
        </w:rPr>
        <w:t>S</w:t>
      </w:r>
      <w:r w:rsidRPr="00444165">
        <w:rPr>
          <w:szCs w:val="28"/>
        </w:rPr>
        <w:t>tudiu</w:t>
      </w:r>
      <w:r w:rsidR="001776ED" w:rsidRPr="00444165">
        <w:rPr>
          <w:szCs w:val="28"/>
        </w:rPr>
        <w:t xml:space="preserve"> pomocí WiFi.</w:t>
      </w:r>
      <w:r w:rsidRPr="00444165">
        <w:rPr>
          <w:szCs w:val="28"/>
        </w:rPr>
        <w:t xml:space="preserve"> </w:t>
      </w:r>
      <w:r w:rsidR="001776ED" w:rsidRPr="00444165">
        <w:rPr>
          <w:szCs w:val="28"/>
        </w:rPr>
        <w:t xml:space="preserve">Hardwarovou část tvoří </w:t>
      </w:r>
      <w:r w:rsidR="00F96602" w:rsidRPr="00444165">
        <w:rPr>
          <w:szCs w:val="28"/>
        </w:rPr>
        <w:t xml:space="preserve">vývojová deska NodeMcu s čipem ESP8266. Zařízení za pomoci již zmíněného ESP8266 a modulu L298N řídí čtyři převodové motory. </w:t>
      </w:r>
      <w:r w:rsidRPr="00444165">
        <w:rPr>
          <w:szCs w:val="28"/>
        </w:rPr>
        <w:t xml:space="preserve">Mobilní aplikace posílá ESP hodnoty, pokud jsou vyhodnoceny jako „pravda“ je spuštěna příslušná funkce pro pohyb auta. Softwarová část auta je řešena v jazyce Arduino, který je kombinací jazyků C a C++. </w:t>
      </w:r>
    </w:p>
    <w:p w14:paraId="42C04D64" w14:textId="77777777" w:rsidR="00AF1DBD" w:rsidRPr="00444165" w:rsidRDefault="00AF1DBD">
      <w:pPr>
        <w:rPr>
          <w:szCs w:val="28"/>
        </w:rPr>
      </w:pPr>
      <w:r w:rsidRPr="00444165">
        <w:rPr>
          <w:szCs w:val="28"/>
        </w:rPr>
        <w:t xml:space="preserve">Goal </w:t>
      </w:r>
      <w:r w:rsidR="00E14891" w:rsidRPr="00444165">
        <w:rPr>
          <w:szCs w:val="28"/>
        </w:rPr>
        <w:t>of the project was build a remote controlling car with mobile application in Android Studio which uses WiFi to communicate. Hardware part of the project is development board with chip ESP8266. Project uses ESP8266 and L298N module to control 4 geared motors. Mobile application sends values to ESP. If is value evaluated as „true“ the function for car direction controll is launched.</w:t>
      </w:r>
      <w:r w:rsidR="007A46C1" w:rsidRPr="00444165">
        <w:rPr>
          <w:szCs w:val="28"/>
        </w:rPr>
        <w:t xml:space="preserve"> Software part of the project is wrote in Arduino language which is the combination of C and C++ languages.</w:t>
      </w:r>
    </w:p>
    <w:p w14:paraId="63C52B55" w14:textId="77777777" w:rsidR="00F03DA6" w:rsidRPr="00444165" w:rsidRDefault="00AF1DBD">
      <w:pPr>
        <w:rPr>
          <w:b/>
          <w:sz w:val="28"/>
        </w:rPr>
      </w:pPr>
      <w:r w:rsidRPr="00444165">
        <w:rPr>
          <w:b/>
          <w:sz w:val="28"/>
        </w:rPr>
        <w:t>Klíčová slova</w:t>
      </w:r>
    </w:p>
    <w:p w14:paraId="6108763F" w14:textId="77777777" w:rsidR="00AF1DBD" w:rsidRPr="00444165" w:rsidRDefault="00AF1DBD">
      <w:pPr>
        <w:rPr>
          <w:rStyle w:val="Pokec"/>
        </w:rPr>
      </w:pPr>
      <w:r w:rsidRPr="00444165">
        <w:t>WiFi; dálkové ovládání; NodeMcu; Arduino; převodové motory; mobilní aplikace; motorový modul</w:t>
      </w:r>
    </w:p>
    <w:p w14:paraId="0E27B00A" w14:textId="77777777" w:rsidR="00F03DA6" w:rsidRPr="00444165" w:rsidRDefault="00F03DA6"/>
    <w:p w14:paraId="60061E4C" w14:textId="77777777" w:rsidR="005F3335" w:rsidRPr="00444165" w:rsidRDefault="005F3335"/>
    <w:p w14:paraId="44EAFD9C" w14:textId="77777777" w:rsidR="00F03DA6" w:rsidRPr="00444165" w:rsidRDefault="00F03DA6"/>
    <w:p w14:paraId="4B94D5A5" w14:textId="77777777" w:rsidR="00294C06" w:rsidRPr="007D0320" w:rsidRDefault="00294C06" w:rsidP="004A12E0">
      <w:pPr>
        <w:tabs>
          <w:tab w:val="left" w:pos="7088"/>
        </w:tabs>
        <w:rPr>
          <w:rStyle w:val="Pokec"/>
          <w:color w:val="auto"/>
        </w:rPr>
      </w:pPr>
    </w:p>
    <w:p w14:paraId="3DEEC669" w14:textId="77777777" w:rsidR="00294C06" w:rsidRPr="00444165" w:rsidRDefault="00294C06"/>
    <w:p w14:paraId="31C20F48" w14:textId="77777777" w:rsidR="00C9031E" w:rsidRDefault="00F03DA6" w:rsidP="005B7D73">
      <w:pPr>
        <w:pStyle w:val="Nadpis-Obsah"/>
        <w:pageBreakBefore/>
        <w:rPr>
          <w:noProof/>
        </w:rPr>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rsidRPr="00444165">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Pr="00444165">
        <w:rPr>
          <w:b w:val="0"/>
          <w:bCs w:val="0"/>
          <w:szCs w:val="36"/>
        </w:rPr>
        <w:fldChar w:fldCharType="begin"/>
      </w:r>
      <w:r w:rsidRPr="00444165">
        <w:rPr>
          <w:b w:val="0"/>
          <w:szCs w:val="36"/>
        </w:rPr>
        <w:instrText xml:space="preserve"> TOC \h \z \t "Nadpis 1;2;Nadpis 2;3;Nadpis 3;4;Nadpis 4;5;Nadpis;2;Část;1" </w:instrText>
      </w:r>
      <w:r w:rsidRPr="00444165">
        <w:rPr>
          <w:b w:val="0"/>
          <w:bCs w:val="0"/>
          <w:szCs w:val="36"/>
        </w:rPr>
        <w:fldChar w:fldCharType="separate"/>
      </w:r>
    </w:p>
    <w:p w14:paraId="7B8610A7" w14:textId="14774B93" w:rsidR="00C9031E" w:rsidRPr="00843EBF" w:rsidRDefault="00583AD4">
      <w:pPr>
        <w:pStyle w:val="Obsah2"/>
        <w:rPr>
          <w:rFonts w:ascii="Calibri" w:hAnsi="Calibri"/>
          <w:b w:val="0"/>
          <w:caps w:val="0"/>
          <w:sz w:val="22"/>
          <w:szCs w:val="22"/>
        </w:rPr>
      </w:pPr>
      <w:hyperlink w:anchor="_Toc29845323" w:history="1">
        <w:r w:rsidR="00C9031E" w:rsidRPr="00C52DEB">
          <w:rPr>
            <w:rStyle w:val="Hypertextovodkaz"/>
          </w:rPr>
          <w:t>Úvod</w:t>
        </w:r>
        <w:r w:rsidR="00C9031E">
          <w:rPr>
            <w:webHidden/>
          </w:rPr>
          <w:tab/>
        </w:r>
        <w:r w:rsidR="00C9031E">
          <w:rPr>
            <w:webHidden/>
          </w:rPr>
          <w:fldChar w:fldCharType="begin"/>
        </w:r>
        <w:r w:rsidR="00C9031E">
          <w:rPr>
            <w:webHidden/>
          </w:rPr>
          <w:instrText xml:space="preserve"> PAGEREF _Toc29845323 \h </w:instrText>
        </w:r>
        <w:r w:rsidR="00C9031E">
          <w:rPr>
            <w:webHidden/>
          </w:rPr>
        </w:r>
        <w:r w:rsidR="00C9031E">
          <w:rPr>
            <w:webHidden/>
          </w:rPr>
          <w:fldChar w:fldCharType="separate"/>
        </w:r>
        <w:r w:rsidR="00FD44E9">
          <w:rPr>
            <w:webHidden/>
          </w:rPr>
          <w:t>5</w:t>
        </w:r>
        <w:r w:rsidR="00C9031E">
          <w:rPr>
            <w:webHidden/>
          </w:rPr>
          <w:fldChar w:fldCharType="end"/>
        </w:r>
      </w:hyperlink>
    </w:p>
    <w:p w14:paraId="6139C6FC" w14:textId="617AF3EF" w:rsidR="00C9031E" w:rsidRPr="00843EBF" w:rsidRDefault="00583AD4">
      <w:pPr>
        <w:pStyle w:val="Obsah2"/>
        <w:rPr>
          <w:rFonts w:ascii="Calibri" w:hAnsi="Calibri"/>
          <w:b w:val="0"/>
          <w:caps w:val="0"/>
          <w:sz w:val="22"/>
          <w:szCs w:val="22"/>
        </w:rPr>
      </w:pPr>
      <w:hyperlink w:anchor="_Toc29845324" w:history="1">
        <w:r w:rsidR="00C9031E" w:rsidRPr="00C52DEB">
          <w:rPr>
            <w:rStyle w:val="Hypertextovodkaz"/>
          </w:rPr>
          <w:t>1</w:t>
        </w:r>
        <w:r w:rsidR="00C9031E" w:rsidRPr="00843EBF">
          <w:rPr>
            <w:rFonts w:ascii="Calibri" w:hAnsi="Calibri"/>
            <w:b w:val="0"/>
            <w:caps w:val="0"/>
            <w:sz w:val="22"/>
            <w:szCs w:val="22"/>
          </w:rPr>
          <w:tab/>
        </w:r>
        <w:r w:rsidR="00C9031E" w:rsidRPr="00C52DEB">
          <w:rPr>
            <w:rStyle w:val="Hypertextovodkaz"/>
          </w:rPr>
          <w:t>SESTAVENÍ AUTA</w:t>
        </w:r>
        <w:r w:rsidR="00C9031E">
          <w:rPr>
            <w:webHidden/>
          </w:rPr>
          <w:tab/>
        </w:r>
        <w:r w:rsidR="00C9031E">
          <w:rPr>
            <w:webHidden/>
          </w:rPr>
          <w:fldChar w:fldCharType="begin"/>
        </w:r>
        <w:r w:rsidR="00C9031E">
          <w:rPr>
            <w:webHidden/>
          </w:rPr>
          <w:instrText xml:space="preserve"> PAGEREF _Toc29845324 \h </w:instrText>
        </w:r>
        <w:r w:rsidR="00C9031E">
          <w:rPr>
            <w:webHidden/>
          </w:rPr>
        </w:r>
        <w:r w:rsidR="00C9031E">
          <w:rPr>
            <w:webHidden/>
          </w:rPr>
          <w:fldChar w:fldCharType="separate"/>
        </w:r>
        <w:r w:rsidR="00FD44E9">
          <w:rPr>
            <w:webHidden/>
          </w:rPr>
          <w:t>6</w:t>
        </w:r>
        <w:r w:rsidR="00C9031E">
          <w:rPr>
            <w:webHidden/>
          </w:rPr>
          <w:fldChar w:fldCharType="end"/>
        </w:r>
      </w:hyperlink>
    </w:p>
    <w:p w14:paraId="0093962E" w14:textId="5172D342" w:rsidR="00C9031E" w:rsidRPr="00843EBF" w:rsidRDefault="00583AD4">
      <w:pPr>
        <w:pStyle w:val="Obsah2"/>
        <w:rPr>
          <w:rFonts w:ascii="Calibri" w:hAnsi="Calibri"/>
          <w:b w:val="0"/>
          <w:caps w:val="0"/>
          <w:sz w:val="22"/>
          <w:szCs w:val="22"/>
        </w:rPr>
      </w:pPr>
      <w:hyperlink w:anchor="_Toc29845325" w:history="1">
        <w:r w:rsidR="00C9031E" w:rsidRPr="00C52DEB">
          <w:rPr>
            <w:rStyle w:val="Hypertextovodkaz"/>
          </w:rPr>
          <w:t>2</w:t>
        </w:r>
        <w:r w:rsidR="00C9031E" w:rsidRPr="00843EBF">
          <w:rPr>
            <w:rFonts w:ascii="Calibri" w:hAnsi="Calibri"/>
            <w:b w:val="0"/>
            <w:caps w:val="0"/>
            <w:sz w:val="22"/>
            <w:szCs w:val="22"/>
          </w:rPr>
          <w:tab/>
        </w:r>
        <w:r w:rsidR="00C9031E" w:rsidRPr="00C52DEB">
          <w:rPr>
            <w:rStyle w:val="Hypertextovodkaz"/>
          </w:rPr>
          <w:t>Využité technologie</w:t>
        </w:r>
        <w:r w:rsidR="00C9031E">
          <w:rPr>
            <w:webHidden/>
          </w:rPr>
          <w:tab/>
        </w:r>
        <w:r w:rsidR="00C9031E">
          <w:rPr>
            <w:webHidden/>
          </w:rPr>
          <w:fldChar w:fldCharType="begin"/>
        </w:r>
        <w:r w:rsidR="00C9031E">
          <w:rPr>
            <w:webHidden/>
          </w:rPr>
          <w:instrText xml:space="preserve"> PAGEREF _Toc29845325 \h </w:instrText>
        </w:r>
        <w:r w:rsidR="00C9031E">
          <w:rPr>
            <w:webHidden/>
          </w:rPr>
        </w:r>
        <w:r w:rsidR="00C9031E">
          <w:rPr>
            <w:webHidden/>
          </w:rPr>
          <w:fldChar w:fldCharType="separate"/>
        </w:r>
        <w:r w:rsidR="00FD44E9">
          <w:rPr>
            <w:webHidden/>
          </w:rPr>
          <w:t>7</w:t>
        </w:r>
        <w:r w:rsidR="00C9031E">
          <w:rPr>
            <w:webHidden/>
          </w:rPr>
          <w:fldChar w:fldCharType="end"/>
        </w:r>
      </w:hyperlink>
    </w:p>
    <w:p w14:paraId="38F51404" w14:textId="76A54C07" w:rsidR="00C9031E" w:rsidRPr="00843EBF" w:rsidRDefault="00583AD4">
      <w:pPr>
        <w:pStyle w:val="Obsah3"/>
        <w:rPr>
          <w:rFonts w:ascii="Calibri" w:hAnsi="Calibri"/>
          <w:smallCaps w:val="0"/>
          <w:sz w:val="22"/>
          <w:szCs w:val="22"/>
        </w:rPr>
      </w:pPr>
      <w:hyperlink w:anchor="_Toc29845326" w:history="1">
        <w:r w:rsidR="00C9031E" w:rsidRPr="00C52DEB">
          <w:rPr>
            <w:rStyle w:val="Hypertextovodkaz"/>
          </w:rPr>
          <w:t>2.1</w:t>
        </w:r>
        <w:r w:rsidR="00C9031E" w:rsidRPr="00843EBF">
          <w:rPr>
            <w:rFonts w:ascii="Calibri" w:hAnsi="Calibri"/>
            <w:smallCaps w:val="0"/>
            <w:sz w:val="22"/>
            <w:szCs w:val="22"/>
          </w:rPr>
          <w:tab/>
        </w:r>
        <w:r w:rsidR="00C9031E" w:rsidRPr="00C52DEB">
          <w:rPr>
            <w:rStyle w:val="Hypertextovodkaz"/>
          </w:rPr>
          <w:t>Hardware</w:t>
        </w:r>
        <w:r w:rsidR="00C9031E">
          <w:rPr>
            <w:webHidden/>
          </w:rPr>
          <w:tab/>
        </w:r>
        <w:r w:rsidR="00C9031E">
          <w:rPr>
            <w:webHidden/>
          </w:rPr>
          <w:fldChar w:fldCharType="begin"/>
        </w:r>
        <w:r w:rsidR="00C9031E">
          <w:rPr>
            <w:webHidden/>
          </w:rPr>
          <w:instrText xml:space="preserve"> PAGEREF _Toc29845326 \h </w:instrText>
        </w:r>
        <w:r w:rsidR="00C9031E">
          <w:rPr>
            <w:webHidden/>
          </w:rPr>
        </w:r>
        <w:r w:rsidR="00C9031E">
          <w:rPr>
            <w:webHidden/>
          </w:rPr>
          <w:fldChar w:fldCharType="separate"/>
        </w:r>
        <w:r w:rsidR="00FD44E9">
          <w:rPr>
            <w:webHidden/>
          </w:rPr>
          <w:t>7</w:t>
        </w:r>
        <w:r w:rsidR="00C9031E">
          <w:rPr>
            <w:webHidden/>
          </w:rPr>
          <w:fldChar w:fldCharType="end"/>
        </w:r>
      </w:hyperlink>
    </w:p>
    <w:p w14:paraId="2D0DA4DD" w14:textId="69B6FBB8" w:rsidR="00C9031E" w:rsidRPr="00843EBF" w:rsidRDefault="00583AD4">
      <w:pPr>
        <w:pStyle w:val="Obsah4"/>
        <w:tabs>
          <w:tab w:val="left" w:pos="1418"/>
        </w:tabs>
        <w:rPr>
          <w:rFonts w:ascii="Calibri" w:hAnsi="Calibri"/>
          <w:sz w:val="22"/>
          <w:szCs w:val="22"/>
        </w:rPr>
      </w:pPr>
      <w:hyperlink w:anchor="_Toc29845327" w:history="1">
        <w:r w:rsidR="00C9031E" w:rsidRPr="00C52DEB">
          <w:rPr>
            <w:rStyle w:val="Hypertextovodkaz"/>
          </w:rPr>
          <w:t>2.1.1</w:t>
        </w:r>
        <w:r w:rsidR="00C9031E" w:rsidRPr="00843EBF">
          <w:rPr>
            <w:rFonts w:ascii="Calibri" w:hAnsi="Calibri"/>
            <w:sz w:val="22"/>
            <w:szCs w:val="22"/>
          </w:rPr>
          <w:tab/>
        </w:r>
        <w:r w:rsidR="00C9031E" w:rsidRPr="00C52DEB">
          <w:rPr>
            <w:rStyle w:val="Hypertextovodkaz"/>
          </w:rPr>
          <w:t>Seznam součástek</w:t>
        </w:r>
        <w:r w:rsidR="00C9031E">
          <w:rPr>
            <w:webHidden/>
          </w:rPr>
          <w:tab/>
        </w:r>
        <w:r w:rsidR="00C9031E">
          <w:rPr>
            <w:webHidden/>
          </w:rPr>
          <w:fldChar w:fldCharType="begin"/>
        </w:r>
        <w:r w:rsidR="00C9031E">
          <w:rPr>
            <w:webHidden/>
          </w:rPr>
          <w:instrText xml:space="preserve"> PAGEREF _Toc29845327 \h </w:instrText>
        </w:r>
        <w:r w:rsidR="00C9031E">
          <w:rPr>
            <w:webHidden/>
          </w:rPr>
        </w:r>
        <w:r w:rsidR="00C9031E">
          <w:rPr>
            <w:webHidden/>
          </w:rPr>
          <w:fldChar w:fldCharType="separate"/>
        </w:r>
        <w:r w:rsidR="00FD44E9">
          <w:rPr>
            <w:webHidden/>
          </w:rPr>
          <w:t>7</w:t>
        </w:r>
        <w:r w:rsidR="00C9031E">
          <w:rPr>
            <w:webHidden/>
          </w:rPr>
          <w:fldChar w:fldCharType="end"/>
        </w:r>
      </w:hyperlink>
    </w:p>
    <w:p w14:paraId="786D3669" w14:textId="57ACE52A" w:rsidR="00C9031E" w:rsidRPr="00843EBF" w:rsidRDefault="00583AD4">
      <w:pPr>
        <w:pStyle w:val="Obsah4"/>
        <w:tabs>
          <w:tab w:val="left" w:pos="1418"/>
        </w:tabs>
        <w:rPr>
          <w:rFonts w:ascii="Calibri" w:hAnsi="Calibri"/>
          <w:sz w:val="22"/>
          <w:szCs w:val="22"/>
        </w:rPr>
      </w:pPr>
      <w:hyperlink w:anchor="_Toc29845336" w:history="1">
        <w:r w:rsidR="00C9031E" w:rsidRPr="00C52DEB">
          <w:rPr>
            <w:rStyle w:val="Hypertextovodkaz"/>
          </w:rPr>
          <w:t>2.1.2</w:t>
        </w:r>
        <w:r w:rsidR="00C9031E" w:rsidRPr="00843EBF">
          <w:rPr>
            <w:rFonts w:ascii="Calibri" w:hAnsi="Calibri"/>
            <w:sz w:val="22"/>
            <w:szCs w:val="22"/>
          </w:rPr>
          <w:tab/>
        </w:r>
        <w:r w:rsidR="00C9031E" w:rsidRPr="00C52DEB">
          <w:rPr>
            <w:rStyle w:val="Hypertextovodkaz"/>
          </w:rPr>
          <w:t>NodeMcu</w:t>
        </w:r>
        <w:r w:rsidR="00C9031E">
          <w:rPr>
            <w:webHidden/>
          </w:rPr>
          <w:tab/>
        </w:r>
        <w:r w:rsidR="00C9031E">
          <w:rPr>
            <w:webHidden/>
          </w:rPr>
          <w:fldChar w:fldCharType="begin"/>
        </w:r>
        <w:r w:rsidR="00C9031E">
          <w:rPr>
            <w:webHidden/>
          </w:rPr>
          <w:instrText xml:space="preserve"> PAGEREF _Toc29845336 \h </w:instrText>
        </w:r>
        <w:r w:rsidR="00C9031E">
          <w:rPr>
            <w:webHidden/>
          </w:rPr>
        </w:r>
        <w:r w:rsidR="00C9031E">
          <w:rPr>
            <w:webHidden/>
          </w:rPr>
          <w:fldChar w:fldCharType="separate"/>
        </w:r>
        <w:r w:rsidR="00FD44E9">
          <w:rPr>
            <w:webHidden/>
          </w:rPr>
          <w:t>8</w:t>
        </w:r>
        <w:r w:rsidR="00C9031E">
          <w:rPr>
            <w:webHidden/>
          </w:rPr>
          <w:fldChar w:fldCharType="end"/>
        </w:r>
      </w:hyperlink>
    </w:p>
    <w:p w14:paraId="10CD56D4" w14:textId="22140F12" w:rsidR="00C9031E" w:rsidRPr="00843EBF" w:rsidRDefault="00583AD4">
      <w:pPr>
        <w:pStyle w:val="Obsah4"/>
        <w:tabs>
          <w:tab w:val="left" w:pos="1418"/>
        </w:tabs>
        <w:rPr>
          <w:rFonts w:ascii="Calibri" w:hAnsi="Calibri"/>
          <w:sz w:val="22"/>
          <w:szCs w:val="22"/>
        </w:rPr>
      </w:pPr>
      <w:hyperlink w:anchor="_Toc29845337" w:history="1">
        <w:r w:rsidR="00C9031E" w:rsidRPr="00C52DEB">
          <w:rPr>
            <w:rStyle w:val="Hypertextovodkaz"/>
          </w:rPr>
          <w:t>2.1.3</w:t>
        </w:r>
        <w:r w:rsidR="00C9031E" w:rsidRPr="00843EBF">
          <w:rPr>
            <w:rFonts w:ascii="Calibri" w:hAnsi="Calibri"/>
            <w:sz w:val="22"/>
            <w:szCs w:val="22"/>
          </w:rPr>
          <w:tab/>
        </w:r>
        <w:r w:rsidR="00C9031E" w:rsidRPr="00C52DEB">
          <w:rPr>
            <w:rStyle w:val="Hypertextovodkaz"/>
          </w:rPr>
          <w:t>H-můstek L298N</w:t>
        </w:r>
        <w:r w:rsidR="00C9031E">
          <w:rPr>
            <w:webHidden/>
          </w:rPr>
          <w:tab/>
        </w:r>
        <w:r w:rsidR="00C9031E">
          <w:rPr>
            <w:webHidden/>
          </w:rPr>
          <w:fldChar w:fldCharType="begin"/>
        </w:r>
        <w:r w:rsidR="00C9031E">
          <w:rPr>
            <w:webHidden/>
          </w:rPr>
          <w:instrText xml:space="preserve"> PAGEREF _Toc29845337 \h </w:instrText>
        </w:r>
        <w:r w:rsidR="00C9031E">
          <w:rPr>
            <w:webHidden/>
          </w:rPr>
        </w:r>
        <w:r w:rsidR="00C9031E">
          <w:rPr>
            <w:webHidden/>
          </w:rPr>
          <w:fldChar w:fldCharType="separate"/>
        </w:r>
        <w:r w:rsidR="00FD44E9">
          <w:rPr>
            <w:webHidden/>
          </w:rPr>
          <w:t>8</w:t>
        </w:r>
        <w:r w:rsidR="00C9031E">
          <w:rPr>
            <w:webHidden/>
          </w:rPr>
          <w:fldChar w:fldCharType="end"/>
        </w:r>
      </w:hyperlink>
    </w:p>
    <w:p w14:paraId="3088C015" w14:textId="7E7633C3" w:rsidR="00C9031E" w:rsidRPr="00843EBF" w:rsidRDefault="00583AD4">
      <w:pPr>
        <w:pStyle w:val="Obsah3"/>
        <w:rPr>
          <w:rFonts w:ascii="Calibri" w:hAnsi="Calibri"/>
          <w:smallCaps w:val="0"/>
          <w:sz w:val="22"/>
          <w:szCs w:val="22"/>
        </w:rPr>
      </w:pPr>
      <w:hyperlink w:anchor="_Toc29845338" w:history="1">
        <w:r w:rsidR="00C9031E" w:rsidRPr="00C52DEB">
          <w:rPr>
            <w:rStyle w:val="Hypertextovodkaz"/>
          </w:rPr>
          <w:t>2.2</w:t>
        </w:r>
        <w:r w:rsidR="00C9031E" w:rsidRPr="00843EBF">
          <w:rPr>
            <w:rFonts w:ascii="Calibri" w:hAnsi="Calibri"/>
            <w:smallCaps w:val="0"/>
            <w:sz w:val="22"/>
            <w:szCs w:val="22"/>
          </w:rPr>
          <w:tab/>
        </w:r>
        <w:r w:rsidR="00C9031E" w:rsidRPr="00C52DEB">
          <w:rPr>
            <w:rStyle w:val="Hypertextovodkaz"/>
          </w:rPr>
          <w:t>Software</w:t>
        </w:r>
        <w:r w:rsidR="00C9031E">
          <w:rPr>
            <w:webHidden/>
          </w:rPr>
          <w:tab/>
        </w:r>
        <w:r w:rsidR="00C9031E">
          <w:rPr>
            <w:webHidden/>
          </w:rPr>
          <w:fldChar w:fldCharType="begin"/>
        </w:r>
        <w:r w:rsidR="00C9031E">
          <w:rPr>
            <w:webHidden/>
          </w:rPr>
          <w:instrText xml:space="preserve"> PAGEREF _Toc29845338 \h </w:instrText>
        </w:r>
        <w:r w:rsidR="00C9031E">
          <w:rPr>
            <w:webHidden/>
          </w:rPr>
        </w:r>
        <w:r w:rsidR="00C9031E">
          <w:rPr>
            <w:webHidden/>
          </w:rPr>
          <w:fldChar w:fldCharType="separate"/>
        </w:r>
        <w:r w:rsidR="00FD44E9">
          <w:rPr>
            <w:webHidden/>
          </w:rPr>
          <w:t>9</w:t>
        </w:r>
        <w:r w:rsidR="00C9031E">
          <w:rPr>
            <w:webHidden/>
          </w:rPr>
          <w:fldChar w:fldCharType="end"/>
        </w:r>
      </w:hyperlink>
    </w:p>
    <w:p w14:paraId="093DC0E5" w14:textId="5A24EE2C" w:rsidR="00C9031E" w:rsidRPr="00843EBF" w:rsidRDefault="00583AD4">
      <w:pPr>
        <w:pStyle w:val="Obsah4"/>
        <w:tabs>
          <w:tab w:val="left" w:pos="1418"/>
        </w:tabs>
        <w:rPr>
          <w:rFonts w:ascii="Calibri" w:hAnsi="Calibri"/>
          <w:sz w:val="22"/>
          <w:szCs w:val="22"/>
        </w:rPr>
      </w:pPr>
      <w:hyperlink w:anchor="_Toc29845339" w:history="1">
        <w:r w:rsidR="00C9031E" w:rsidRPr="00C52DEB">
          <w:rPr>
            <w:rStyle w:val="Hypertextovodkaz"/>
          </w:rPr>
          <w:t>2.2.1</w:t>
        </w:r>
        <w:r w:rsidR="00C9031E" w:rsidRPr="00843EBF">
          <w:rPr>
            <w:rFonts w:ascii="Calibri" w:hAnsi="Calibri"/>
            <w:sz w:val="22"/>
            <w:szCs w:val="22"/>
          </w:rPr>
          <w:tab/>
        </w:r>
        <w:r w:rsidR="00C9031E" w:rsidRPr="00C52DEB">
          <w:rPr>
            <w:rStyle w:val="Hypertextovodkaz"/>
          </w:rPr>
          <w:t>Visual Studio Code</w:t>
        </w:r>
        <w:r w:rsidR="00C9031E">
          <w:rPr>
            <w:webHidden/>
          </w:rPr>
          <w:tab/>
        </w:r>
        <w:r w:rsidR="00C9031E">
          <w:rPr>
            <w:webHidden/>
          </w:rPr>
          <w:fldChar w:fldCharType="begin"/>
        </w:r>
        <w:r w:rsidR="00C9031E">
          <w:rPr>
            <w:webHidden/>
          </w:rPr>
          <w:instrText xml:space="preserve"> PAGEREF _Toc29845339 \h </w:instrText>
        </w:r>
        <w:r w:rsidR="00C9031E">
          <w:rPr>
            <w:webHidden/>
          </w:rPr>
        </w:r>
        <w:r w:rsidR="00C9031E">
          <w:rPr>
            <w:webHidden/>
          </w:rPr>
          <w:fldChar w:fldCharType="separate"/>
        </w:r>
        <w:r w:rsidR="00FD44E9">
          <w:rPr>
            <w:webHidden/>
          </w:rPr>
          <w:t>9</w:t>
        </w:r>
        <w:r w:rsidR="00C9031E">
          <w:rPr>
            <w:webHidden/>
          </w:rPr>
          <w:fldChar w:fldCharType="end"/>
        </w:r>
      </w:hyperlink>
    </w:p>
    <w:p w14:paraId="211DCDD0" w14:textId="71FC2CB5" w:rsidR="00C9031E" w:rsidRPr="00843EBF" w:rsidRDefault="00583AD4">
      <w:pPr>
        <w:pStyle w:val="Obsah4"/>
        <w:tabs>
          <w:tab w:val="left" w:pos="1418"/>
        </w:tabs>
        <w:rPr>
          <w:rFonts w:ascii="Calibri" w:hAnsi="Calibri"/>
          <w:sz w:val="22"/>
          <w:szCs w:val="22"/>
        </w:rPr>
      </w:pPr>
      <w:hyperlink w:anchor="_Toc29845340" w:history="1">
        <w:r w:rsidR="00C9031E" w:rsidRPr="00C52DEB">
          <w:rPr>
            <w:rStyle w:val="Hypertextovodkaz"/>
          </w:rPr>
          <w:t>2.2.2</w:t>
        </w:r>
        <w:r w:rsidR="00C9031E" w:rsidRPr="00843EBF">
          <w:rPr>
            <w:rFonts w:ascii="Calibri" w:hAnsi="Calibri"/>
            <w:sz w:val="22"/>
            <w:szCs w:val="22"/>
          </w:rPr>
          <w:tab/>
        </w:r>
        <w:r w:rsidR="00C9031E" w:rsidRPr="00C52DEB">
          <w:rPr>
            <w:rStyle w:val="Hypertextovodkaz"/>
          </w:rPr>
          <w:t>App Inventor</w:t>
        </w:r>
        <w:r w:rsidR="00C9031E">
          <w:rPr>
            <w:webHidden/>
          </w:rPr>
          <w:tab/>
        </w:r>
        <w:r w:rsidR="00C9031E">
          <w:rPr>
            <w:webHidden/>
          </w:rPr>
          <w:fldChar w:fldCharType="begin"/>
        </w:r>
        <w:r w:rsidR="00C9031E">
          <w:rPr>
            <w:webHidden/>
          </w:rPr>
          <w:instrText xml:space="preserve"> PAGEREF _Toc29845340 \h </w:instrText>
        </w:r>
        <w:r w:rsidR="00C9031E">
          <w:rPr>
            <w:webHidden/>
          </w:rPr>
        </w:r>
        <w:r w:rsidR="00C9031E">
          <w:rPr>
            <w:webHidden/>
          </w:rPr>
          <w:fldChar w:fldCharType="separate"/>
        </w:r>
        <w:r w:rsidR="00FD44E9">
          <w:rPr>
            <w:webHidden/>
          </w:rPr>
          <w:t>9</w:t>
        </w:r>
        <w:r w:rsidR="00C9031E">
          <w:rPr>
            <w:webHidden/>
          </w:rPr>
          <w:fldChar w:fldCharType="end"/>
        </w:r>
      </w:hyperlink>
    </w:p>
    <w:p w14:paraId="0F6D5605" w14:textId="6BFC01C8" w:rsidR="00C9031E" w:rsidRPr="00843EBF" w:rsidRDefault="00583AD4">
      <w:pPr>
        <w:pStyle w:val="Obsah2"/>
        <w:rPr>
          <w:rFonts w:ascii="Calibri" w:hAnsi="Calibri"/>
          <w:b w:val="0"/>
          <w:caps w:val="0"/>
          <w:sz w:val="22"/>
          <w:szCs w:val="22"/>
        </w:rPr>
      </w:pPr>
      <w:hyperlink w:anchor="_Toc29845341" w:history="1">
        <w:r w:rsidR="00C9031E" w:rsidRPr="00C52DEB">
          <w:rPr>
            <w:rStyle w:val="Hypertextovodkaz"/>
          </w:rPr>
          <w:t>3</w:t>
        </w:r>
        <w:r w:rsidR="00C9031E" w:rsidRPr="00843EBF">
          <w:rPr>
            <w:rFonts w:ascii="Calibri" w:hAnsi="Calibri"/>
            <w:b w:val="0"/>
            <w:caps w:val="0"/>
            <w:sz w:val="22"/>
            <w:szCs w:val="22"/>
          </w:rPr>
          <w:tab/>
        </w:r>
        <w:r w:rsidR="00C9031E" w:rsidRPr="00C52DEB">
          <w:rPr>
            <w:rStyle w:val="Hypertextovodkaz"/>
          </w:rPr>
          <w:t>ZPŮSOBY ŘEŠENÍ A POUŽITÉ POSTUPY</w:t>
        </w:r>
        <w:r w:rsidR="00C9031E">
          <w:rPr>
            <w:webHidden/>
          </w:rPr>
          <w:tab/>
        </w:r>
        <w:r w:rsidR="00C9031E">
          <w:rPr>
            <w:webHidden/>
          </w:rPr>
          <w:fldChar w:fldCharType="begin"/>
        </w:r>
        <w:r w:rsidR="00C9031E">
          <w:rPr>
            <w:webHidden/>
          </w:rPr>
          <w:instrText xml:space="preserve"> PAGEREF _Toc29845341 \h </w:instrText>
        </w:r>
        <w:r w:rsidR="00C9031E">
          <w:rPr>
            <w:webHidden/>
          </w:rPr>
        </w:r>
        <w:r w:rsidR="00C9031E">
          <w:rPr>
            <w:webHidden/>
          </w:rPr>
          <w:fldChar w:fldCharType="separate"/>
        </w:r>
        <w:r w:rsidR="00FD44E9">
          <w:rPr>
            <w:webHidden/>
          </w:rPr>
          <w:t>10</w:t>
        </w:r>
        <w:r w:rsidR="00C9031E">
          <w:rPr>
            <w:webHidden/>
          </w:rPr>
          <w:fldChar w:fldCharType="end"/>
        </w:r>
      </w:hyperlink>
    </w:p>
    <w:p w14:paraId="7089ACCB" w14:textId="6D0BC37F" w:rsidR="00C9031E" w:rsidRPr="00843EBF" w:rsidRDefault="00583AD4">
      <w:pPr>
        <w:pStyle w:val="Obsah3"/>
        <w:rPr>
          <w:rFonts w:ascii="Calibri" w:hAnsi="Calibri"/>
          <w:smallCaps w:val="0"/>
          <w:sz w:val="22"/>
          <w:szCs w:val="22"/>
        </w:rPr>
      </w:pPr>
      <w:hyperlink w:anchor="_Toc29845342" w:history="1">
        <w:r w:rsidR="00C9031E" w:rsidRPr="00C52DEB">
          <w:rPr>
            <w:rStyle w:val="Hypertextovodkaz"/>
          </w:rPr>
          <w:t>3.1</w:t>
        </w:r>
        <w:r w:rsidR="00C9031E" w:rsidRPr="00843EBF">
          <w:rPr>
            <w:rFonts w:ascii="Calibri" w:hAnsi="Calibri"/>
            <w:smallCaps w:val="0"/>
            <w:sz w:val="22"/>
            <w:szCs w:val="22"/>
          </w:rPr>
          <w:tab/>
        </w:r>
        <w:r w:rsidR="00C9031E" w:rsidRPr="00C52DEB">
          <w:rPr>
            <w:rStyle w:val="Hypertextovodkaz"/>
          </w:rPr>
          <w:t>Schéma</w:t>
        </w:r>
        <w:r w:rsidR="00C9031E">
          <w:rPr>
            <w:webHidden/>
          </w:rPr>
          <w:tab/>
        </w:r>
        <w:r w:rsidR="00C9031E">
          <w:rPr>
            <w:webHidden/>
          </w:rPr>
          <w:fldChar w:fldCharType="begin"/>
        </w:r>
        <w:r w:rsidR="00C9031E">
          <w:rPr>
            <w:webHidden/>
          </w:rPr>
          <w:instrText xml:space="preserve"> PAGEREF _Toc29845342 \h </w:instrText>
        </w:r>
        <w:r w:rsidR="00C9031E">
          <w:rPr>
            <w:webHidden/>
          </w:rPr>
        </w:r>
        <w:r w:rsidR="00C9031E">
          <w:rPr>
            <w:webHidden/>
          </w:rPr>
          <w:fldChar w:fldCharType="separate"/>
        </w:r>
        <w:r w:rsidR="00FD44E9">
          <w:rPr>
            <w:webHidden/>
          </w:rPr>
          <w:t>10</w:t>
        </w:r>
        <w:r w:rsidR="00C9031E">
          <w:rPr>
            <w:webHidden/>
          </w:rPr>
          <w:fldChar w:fldCharType="end"/>
        </w:r>
      </w:hyperlink>
    </w:p>
    <w:p w14:paraId="6CB6E3AD" w14:textId="7FF20C01" w:rsidR="00C9031E" w:rsidRPr="00843EBF" w:rsidRDefault="00583AD4">
      <w:pPr>
        <w:pStyle w:val="Obsah3"/>
        <w:rPr>
          <w:rFonts w:ascii="Calibri" w:hAnsi="Calibri"/>
          <w:smallCaps w:val="0"/>
          <w:sz w:val="22"/>
          <w:szCs w:val="22"/>
        </w:rPr>
      </w:pPr>
      <w:hyperlink w:anchor="_Toc29845343" w:history="1">
        <w:r w:rsidR="00C9031E" w:rsidRPr="00C52DEB">
          <w:rPr>
            <w:rStyle w:val="Hypertextovodkaz"/>
          </w:rPr>
          <w:t>3.2</w:t>
        </w:r>
        <w:r w:rsidR="00C9031E" w:rsidRPr="00843EBF">
          <w:rPr>
            <w:rFonts w:ascii="Calibri" w:hAnsi="Calibri"/>
            <w:smallCaps w:val="0"/>
            <w:sz w:val="22"/>
            <w:szCs w:val="22"/>
          </w:rPr>
          <w:tab/>
        </w:r>
        <w:r w:rsidR="00C9031E" w:rsidRPr="00C52DEB">
          <w:rPr>
            <w:rStyle w:val="Hypertextovodkaz"/>
          </w:rPr>
          <w:t>Použité knihovny</w:t>
        </w:r>
        <w:r w:rsidR="00C9031E">
          <w:rPr>
            <w:webHidden/>
          </w:rPr>
          <w:tab/>
        </w:r>
        <w:r w:rsidR="00C9031E">
          <w:rPr>
            <w:webHidden/>
          </w:rPr>
          <w:fldChar w:fldCharType="begin"/>
        </w:r>
        <w:r w:rsidR="00C9031E">
          <w:rPr>
            <w:webHidden/>
          </w:rPr>
          <w:instrText xml:space="preserve"> PAGEREF _Toc29845343 \h </w:instrText>
        </w:r>
        <w:r w:rsidR="00C9031E">
          <w:rPr>
            <w:webHidden/>
          </w:rPr>
        </w:r>
        <w:r w:rsidR="00C9031E">
          <w:rPr>
            <w:webHidden/>
          </w:rPr>
          <w:fldChar w:fldCharType="separate"/>
        </w:r>
        <w:r w:rsidR="00FD44E9">
          <w:rPr>
            <w:webHidden/>
          </w:rPr>
          <w:t>11</w:t>
        </w:r>
        <w:r w:rsidR="00C9031E">
          <w:rPr>
            <w:webHidden/>
          </w:rPr>
          <w:fldChar w:fldCharType="end"/>
        </w:r>
      </w:hyperlink>
    </w:p>
    <w:p w14:paraId="3F494E79" w14:textId="7C585EBC" w:rsidR="00C9031E" w:rsidRPr="00843EBF" w:rsidRDefault="00583AD4">
      <w:pPr>
        <w:pStyle w:val="Obsah4"/>
        <w:tabs>
          <w:tab w:val="left" w:pos="1418"/>
        </w:tabs>
        <w:rPr>
          <w:rFonts w:ascii="Calibri" w:hAnsi="Calibri"/>
          <w:sz w:val="22"/>
          <w:szCs w:val="22"/>
        </w:rPr>
      </w:pPr>
      <w:hyperlink w:anchor="_Toc29845344" w:history="1">
        <w:r w:rsidR="00C9031E" w:rsidRPr="00C52DEB">
          <w:rPr>
            <w:rStyle w:val="Hypertextovodkaz"/>
          </w:rPr>
          <w:t>3.2.1</w:t>
        </w:r>
        <w:r w:rsidR="00C9031E" w:rsidRPr="00843EBF">
          <w:rPr>
            <w:rFonts w:ascii="Calibri" w:hAnsi="Calibri"/>
            <w:sz w:val="22"/>
            <w:szCs w:val="22"/>
          </w:rPr>
          <w:tab/>
        </w:r>
        <w:r w:rsidR="00C9031E" w:rsidRPr="00C52DEB">
          <w:rPr>
            <w:rStyle w:val="Hypertextovodkaz"/>
            <w:shd w:val="clear" w:color="auto" w:fill="FFFFFF"/>
          </w:rPr>
          <w:t>ESP8266WiFi.h</w:t>
        </w:r>
        <w:r w:rsidR="00C9031E">
          <w:rPr>
            <w:webHidden/>
          </w:rPr>
          <w:tab/>
        </w:r>
        <w:r w:rsidR="00C9031E">
          <w:rPr>
            <w:webHidden/>
          </w:rPr>
          <w:fldChar w:fldCharType="begin"/>
        </w:r>
        <w:r w:rsidR="00C9031E">
          <w:rPr>
            <w:webHidden/>
          </w:rPr>
          <w:instrText xml:space="preserve"> PAGEREF _Toc29845344 \h </w:instrText>
        </w:r>
        <w:r w:rsidR="00C9031E">
          <w:rPr>
            <w:webHidden/>
          </w:rPr>
        </w:r>
        <w:r w:rsidR="00C9031E">
          <w:rPr>
            <w:webHidden/>
          </w:rPr>
          <w:fldChar w:fldCharType="separate"/>
        </w:r>
        <w:r w:rsidR="00FD44E9">
          <w:rPr>
            <w:webHidden/>
          </w:rPr>
          <w:t>11</w:t>
        </w:r>
        <w:r w:rsidR="00C9031E">
          <w:rPr>
            <w:webHidden/>
          </w:rPr>
          <w:fldChar w:fldCharType="end"/>
        </w:r>
      </w:hyperlink>
    </w:p>
    <w:p w14:paraId="7A543DB6" w14:textId="12BE945B" w:rsidR="00C9031E" w:rsidRPr="00843EBF" w:rsidRDefault="00583AD4">
      <w:pPr>
        <w:pStyle w:val="Obsah4"/>
        <w:tabs>
          <w:tab w:val="left" w:pos="1418"/>
        </w:tabs>
        <w:rPr>
          <w:rFonts w:ascii="Calibri" w:hAnsi="Calibri"/>
          <w:sz w:val="22"/>
          <w:szCs w:val="22"/>
        </w:rPr>
      </w:pPr>
      <w:hyperlink w:anchor="_Toc29845345" w:history="1">
        <w:r w:rsidR="00C9031E" w:rsidRPr="00C52DEB">
          <w:rPr>
            <w:rStyle w:val="Hypertextovodkaz"/>
          </w:rPr>
          <w:t>3.2.2</w:t>
        </w:r>
        <w:r w:rsidR="00C9031E" w:rsidRPr="00843EBF">
          <w:rPr>
            <w:rFonts w:ascii="Calibri" w:hAnsi="Calibri"/>
            <w:sz w:val="22"/>
            <w:szCs w:val="22"/>
          </w:rPr>
          <w:tab/>
        </w:r>
        <w:r w:rsidR="00C9031E" w:rsidRPr="00C52DEB">
          <w:rPr>
            <w:rStyle w:val="Hypertextovodkaz"/>
            <w:shd w:val="clear" w:color="auto" w:fill="FFFFFF"/>
          </w:rPr>
          <w:t>WifiClient.h</w:t>
        </w:r>
        <w:r w:rsidR="00C9031E">
          <w:rPr>
            <w:webHidden/>
          </w:rPr>
          <w:tab/>
        </w:r>
        <w:r w:rsidR="00C9031E">
          <w:rPr>
            <w:webHidden/>
          </w:rPr>
          <w:fldChar w:fldCharType="begin"/>
        </w:r>
        <w:r w:rsidR="00C9031E">
          <w:rPr>
            <w:webHidden/>
          </w:rPr>
          <w:instrText xml:space="preserve"> PAGEREF _Toc29845345 \h </w:instrText>
        </w:r>
        <w:r w:rsidR="00C9031E">
          <w:rPr>
            <w:webHidden/>
          </w:rPr>
        </w:r>
        <w:r w:rsidR="00C9031E">
          <w:rPr>
            <w:webHidden/>
          </w:rPr>
          <w:fldChar w:fldCharType="separate"/>
        </w:r>
        <w:r w:rsidR="00FD44E9">
          <w:rPr>
            <w:webHidden/>
          </w:rPr>
          <w:t>12</w:t>
        </w:r>
        <w:r w:rsidR="00C9031E">
          <w:rPr>
            <w:webHidden/>
          </w:rPr>
          <w:fldChar w:fldCharType="end"/>
        </w:r>
      </w:hyperlink>
    </w:p>
    <w:p w14:paraId="0CD07372" w14:textId="34E0D9FC" w:rsidR="00C9031E" w:rsidRPr="00843EBF" w:rsidRDefault="00583AD4">
      <w:pPr>
        <w:pStyle w:val="Obsah4"/>
        <w:tabs>
          <w:tab w:val="left" w:pos="1418"/>
        </w:tabs>
        <w:rPr>
          <w:rFonts w:ascii="Calibri" w:hAnsi="Calibri"/>
          <w:sz w:val="22"/>
          <w:szCs w:val="22"/>
        </w:rPr>
      </w:pPr>
      <w:hyperlink w:anchor="_Toc29845346" w:history="1">
        <w:r w:rsidR="00C9031E" w:rsidRPr="00C52DEB">
          <w:rPr>
            <w:rStyle w:val="Hypertextovodkaz"/>
          </w:rPr>
          <w:t>3.2.3</w:t>
        </w:r>
        <w:r w:rsidR="00C9031E" w:rsidRPr="00843EBF">
          <w:rPr>
            <w:rFonts w:ascii="Calibri" w:hAnsi="Calibri"/>
            <w:sz w:val="22"/>
            <w:szCs w:val="22"/>
          </w:rPr>
          <w:tab/>
        </w:r>
        <w:r w:rsidR="00C9031E" w:rsidRPr="00C52DEB">
          <w:rPr>
            <w:rStyle w:val="Hypertextovodkaz"/>
          </w:rPr>
          <w:t>ESP8266WebServer.h</w:t>
        </w:r>
        <w:r w:rsidR="00C9031E">
          <w:rPr>
            <w:webHidden/>
          </w:rPr>
          <w:tab/>
        </w:r>
        <w:r w:rsidR="00C9031E">
          <w:rPr>
            <w:webHidden/>
          </w:rPr>
          <w:fldChar w:fldCharType="begin"/>
        </w:r>
        <w:r w:rsidR="00C9031E">
          <w:rPr>
            <w:webHidden/>
          </w:rPr>
          <w:instrText xml:space="preserve"> PAGEREF _Toc29845346 \h </w:instrText>
        </w:r>
        <w:r w:rsidR="00C9031E">
          <w:rPr>
            <w:webHidden/>
          </w:rPr>
        </w:r>
        <w:r w:rsidR="00C9031E">
          <w:rPr>
            <w:webHidden/>
          </w:rPr>
          <w:fldChar w:fldCharType="separate"/>
        </w:r>
        <w:r w:rsidR="00FD44E9">
          <w:rPr>
            <w:webHidden/>
          </w:rPr>
          <w:t>12</w:t>
        </w:r>
        <w:r w:rsidR="00C9031E">
          <w:rPr>
            <w:webHidden/>
          </w:rPr>
          <w:fldChar w:fldCharType="end"/>
        </w:r>
      </w:hyperlink>
    </w:p>
    <w:p w14:paraId="33E98780" w14:textId="689813A6" w:rsidR="00C9031E" w:rsidRPr="00843EBF" w:rsidRDefault="00583AD4">
      <w:pPr>
        <w:pStyle w:val="Obsah2"/>
        <w:rPr>
          <w:rFonts w:ascii="Calibri" w:hAnsi="Calibri"/>
          <w:b w:val="0"/>
          <w:caps w:val="0"/>
          <w:sz w:val="22"/>
          <w:szCs w:val="22"/>
        </w:rPr>
      </w:pPr>
      <w:hyperlink w:anchor="_Toc29845347" w:history="1">
        <w:r w:rsidR="00C9031E" w:rsidRPr="00C52DEB">
          <w:rPr>
            <w:rStyle w:val="Hypertextovodkaz"/>
          </w:rPr>
          <w:t>4</w:t>
        </w:r>
        <w:r w:rsidR="00C9031E" w:rsidRPr="00843EBF">
          <w:rPr>
            <w:rFonts w:ascii="Calibri" w:hAnsi="Calibri"/>
            <w:b w:val="0"/>
            <w:caps w:val="0"/>
            <w:sz w:val="22"/>
            <w:szCs w:val="22"/>
          </w:rPr>
          <w:tab/>
        </w:r>
        <w:r w:rsidR="00C9031E" w:rsidRPr="00C52DEB">
          <w:rPr>
            <w:rStyle w:val="Hypertextovodkaz"/>
          </w:rPr>
          <w:t>HARDWAROVÉ ZAŘÍZENÍ</w:t>
        </w:r>
        <w:r w:rsidR="00C9031E">
          <w:rPr>
            <w:webHidden/>
          </w:rPr>
          <w:tab/>
        </w:r>
        <w:r w:rsidR="00C9031E">
          <w:rPr>
            <w:webHidden/>
          </w:rPr>
          <w:fldChar w:fldCharType="begin"/>
        </w:r>
        <w:r w:rsidR="00C9031E">
          <w:rPr>
            <w:webHidden/>
          </w:rPr>
          <w:instrText xml:space="preserve"> PAGEREF _Toc29845347 \h </w:instrText>
        </w:r>
        <w:r w:rsidR="00C9031E">
          <w:rPr>
            <w:webHidden/>
          </w:rPr>
        </w:r>
        <w:r w:rsidR="00C9031E">
          <w:rPr>
            <w:webHidden/>
          </w:rPr>
          <w:fldChar w:fldCharType="separate"/>
        </w:r>
        <w:r w:rsidR="00FD44E9">
          <w:rPr>
            <w:webHidden/>
          </w:rPr>
          <w:t>13</w:t>
        </w:r>
        <w:r w:rsidR="00C9031E">
          <w:rPr>
            <w:webHidden/>
          </w:rPr>
          <w:fldChar w:fldCharType="end"/>
        </w:r>
      </w:hyperlink>
    </w:p>
    <w:p w14:paraId="20FFFDFD" w14:textId="25326A35" w:rsidR="00C9031E" w:rsidRPr="00843EBF" w:rsidRDefault="00583AD4">
      <w:pPr>
        <w:pStyle w:val="Obsah4"/>
        <w:tabs>
          <w:tab w:val="left" w:pos="1418"/>
        </w:tabs>
        <w:rPr>
          <w:rFonts w:ascii="Calibri" w:hAnsi="Calibri"/>
          <w:sz w:val="22"/>
          <w:szCs w:val="22"/>
        </w:rPr>
      </w:pPr>
      <w:hyperlink w:anchor="_Toc29845348" w:history="1">
        <w:r w:rsidR="00C9031E" w:rsidRPr="00C52DEB">
          <w:rPr>
            <w:rStyle w:val="Hypertextovodkaz"/>
          </w:rPr>
          <w:t>4.1.1</w:t>
        </w:r>
        <w:r w:rsidR="00C9031E" w:rsidRPr="00843EBF">
          <w:rPr>
            <w:rFonts w:ascii="Calibri" w:hAnsi="Calibri"/>
            <w:sz w:val="22"/>
            <w:szCs w:val="22"/>
          </w:rPr>
          <w:tab/>
        </w:r>
        <w:r w:rsidR="00C9031E" w:rsidRPr="00C52DEB">
          <w:rPr>
            <w:rStyle w:val="Hypertextovodkaz"/>
          </w:rPr>
          <w:t>Popis fungování ovládání auta</w:t>
        </w:r>
        <w:r w:rsidR="00C9031E">
          <w:rPr>
            <w:webHidden/>
          </w:rPr>
          <w:tab/>
        </w:r>
        <w:r w:rsidR="00C9031E">
          <w:rPr>
            <w:webHidden/>
          </w:rPr>
          <w:fldChar w:fldCharType="begin"/>
        </w:r>
        <w:r w:rsidR="00C9031E">
          <w:rPr>
            <w:webHidden/>
          </w:rPr>
          <w:instrText xml:space="preserve"> PAGEREF _Toc29845348 \h </w:instrText>
        </w:r>
        <w:r w:rsidR="00C9031E">
          <w:rPr>
            <w:webHidden/>
          </w:rPr>
        </w:r>
        <w:r w:rsidR="00C9031E">
          <w:rPr>
            <w:webHidden/>
          </w:rPr>
          <w:fldChar w:fldCharType="separate"/>
        </w:r>
        <w:r w:rsidR="00FD44E9">
          <w:rPr>
            <w:webHidden/>
          </w:rPr>
          <w:t>13</w:t>
        </w:r>
        <w:r w:rsidR="00C9031E">
          <w:rPr>
            <w:webHidden/>
          </w:rPr>
          <w:fldChar w:fldCharType="end"/>
        </w:r>
      </w:hyperlink>
    </w:p>
    <w:p w14:paraId="17BF8723" w14:textId="094CD244" w:rsidR="00C9031E" w:rsidRPr="00843EBF" w:rsidRDefault="00583AD4">
      <w:pPr>
        <w:pStyle w:val="Obsah4"/>
        <w:tabs>
          <w:tab w:val="left" w:pos="1418"/>
        </w:tabs>
        <w:rPr>
          <w:rFonts w:ascii="Calibri" w:hAnsi="Calibri"/>
          <w:sz w:val="22"/>
          <w:szCs w:val="22"/>
        </w:rPr>
      </w:pPr>
      <w:hyperlink w:anchor="_Toc29845349" w:history="1">
        <w:r w:rsidR="00C9031E" w:rsidRPr="00C52DEB">
          <w:rPr>
            <w:rStyle w:val="Hypertextovodkaz"/>
          </w:rPr>
          <w:t>4.1.2</w:t>
        </w:r>
        <w:r w:rsidR="00C9031E" w:rsidRPr="00843EBF">
          <w:rPr>
            <w:rFonts w:ascii="Calibri" w:hAnsi="Calibri"/>
            <w:sz w:val="22"/>
            <w:szCs w:val="22"/>
          </w:rPr>
          <w:tab/>
        </w:r>
        <w:r w:rsidR="00C9031E" w:rsidRPr="00C52DEB">
          <w:rPr>
            <w:rStyle w:val="Hypertextovodkaz"/>
          </w:rPr>
          <w:t>Připojení k WiFi</w:t>
        </w:r>
        <w:r w:rsidR="00C9031E">
          <w:rPr>
            <w:webHidden/>
          </w:rPr>
          <w:tab/>
        </w:r>
        <w:r w:rsidR="00C9031E">
          <w:rPr>
            <w:webHidden/>
          </w:rPr>
          <w:fldChar w:fldCharType="begin"/>
        </w:r>
        <w:r w:rsidR="00C9031E">
          <w:rPr>
            <w:webHidden/>
          </w:rPr>
          <w:instrText xml:space="preserve"> PAGEREF _Toc29845349 \h </w:instrText>
        </w:r>
        <w:r w:rsidR="00C9031E">
          <w:rPr>
            <w:webHidden/>
          </w:rPr>
        </w:r>
        <w:r w:rsidR="00C9031E">
          <w:rPr>
            <w:webHidden/>
          </w:rPr>
          <w:fldChar w:fldCharType="separate"/>
        </w:r>
        <w:r w:rsidR="00FD44E9">
          <w:rPr>
            <w:webHidden/>
          </w:rPr>
          <w:t>15</w:t>
        </w:r>
        <w:r w:rsidR="00C9031E">
          <w:rPr>
            <w:webHidden/>
          </w:rPr>
          <w:fldChar w:fldCharType="end"/>
        </w:r>
      </w:hyperlink>
    </w:p>
    <w:p w14:paraId="29B01458" w14:textId="0C8E75C1" w:rsidR="00C9031E" w:rsidRPr="00843EBF" w:rsidRDefault="00583AD4">
      <w:pPr>
        <w:pStyle w:val="Obsah4"/>
        <w:tabs>
          <w:tab w:val="left" w:pos="1418"/>
        </w:tabs>
        <w:rPr>
          <w:rFonts w:ascii="Calibri" w:hAnsi="Calibri"/>
          <w:sz w:val="22"/>
          <w:szCs w:val="22"/>
        </w:rPr>
      </w:pPr>
      <w:hyperlink w:anchor="_Toc29845350" w:history="1">
        <w:r w:rsidR="00C9031E" w:rsidRPr="00C52DEB">
          <w:rPr>
            <w:rStyle w:val="Hypertextovodkaz"/>
          </w:rPr>
          <w:t>4.1.3</w:t>
        </w:r>
        <w:r w:rsidR="00C9031E" w:rsidRPr="00843EBF">
          <w:rPr>
            <w:rFonts w:ascii="Calibri" w:hAnsi="Calibri"/>
            <w:sz w:val="22"/>
            <w:szCs w:val="22"/>
          </w:rPr>
          <w:tab/>
        </w:r>
        <w:r w:rsidR="00C9031E" w:rsidRPr="00C52DEB">
          <w:rPr>
            <w:rStyle w:val="Hypertextovodkaz"/>
          </w:rPr>
          <w:t>Převod stringových hodnot z aplikace</w:t>
        </w:r>
        <w:r w:rsidR="00C9031E">
          <w:rPr>
            <w:webHidden/>
          </w:rPr>
          <w:tab/>
        </w:r>
        <w:r w:rsidR="00C9031E">
          <w:rPr>
            <w:webHidden/>
          </w:rPr>
          <w:fldChar w:fldCharType="begin"/>
        </w:r>
        <w:r w:rsidR="00C9031E">
          <w:rPr>
            <w:webHidden/>
          </w:rPr>
          <w:instrText xml:space="preserve"> PAGEREF _Toc29845350 \h </w:instrText>
        </w:r>
        <w:r w:rsidR="00C9031E">
          <w:rPr>
            <w:webHidden/>
          </w:rPr>
        </w:r>
        <w:r w:rsidR="00C9031E">
          <w:rPr>
            <w:webHidden/>
          </w:rPr>
          <w:fldChar w:fldCharType="separate"/>
        </w:r>
        <w:r w:rsidR="00FD44E9">
          <w:rPr>
            <w:webHidden/>
          </w:rPr>
          <w:t>16</w:t>
        </w:r>
        <w:r w:rsidR="00C9031E">
          <w:rPr>
            <w:webHidden/>
          </w:rPr>
          <w:fldChar w:fldCharType="end"/>
        </w:r>
      </w:hyperlink>
    </w:p>
    <w:p w14:paraId="63094A82" w14:textId="7B2DE5FB" w:rsidR="00C9031E" w:rsidRPr="00843EBF" w:rsidRDefault="00583AD4">
      <w:pPr>
        <w:pStyle w:val="Obsah3"/>
        <w:rPr>
          <w:rFonts w:ascii="Calibri" w:hAnsi="Calibri"/>
          <w:smallCaps w:val="0"/>
          <w:sz w:val="22"/>
          <w:szCs w:val="22"/>
        </w:rPr>
      </w:pPr>
      <w:hyperlink w:anchor="_Toc29845351" w:history="1">
        <w:r w:rsidR="00C9031E" w:rsidRPr="00C52DEB">
          <w:rPr>
            <w:rStyle w:val="Hypertextovodkaz"/>
          </w:rPr>
          <w:t>4.2</w:t>
        </w:r>
        <w:r w:rsidR="00C9031E" w:rsidRPr="00843EBF">
          <w:rPr>
            <w:rFonts w:ascii="Calibri" w:hAnsi="Calibri"/>
            <w:smallCaps w:val="0"/>
            <w:sz w:val="22"/>
            <w:szCs w:val="22"/>
          </w:rPr>
          <w:tab/>
        </w:r>
        <w:r w:rsidR="00C9031E" w:rsidRPr="00C52DEB">
          <w:rPr>
            <w:rStyle w:val="Hypertextovodkaz"/>
          </w:rPr>
          <w:t>Mobilní aplikace</w:t>
        </w:r>
        <w:r w:rsidR="00C9031E">
          <w:rPr>
            <w:webHidden/>
          </w:rPr>
          <w:tab/>
        </w:r>
        <w:r w:rsidR="00C9031E">
          <w:rPr>
            <w:webHidden/>
          </w:rPr>
          <w:fldChar w:fldCharType="begin"/>
        </w:r>
        <w:r w:rsidR="00C9031E">
          <w:rPr>
            <w:webHidden/>
          </w:rPr>
          <w:instrText xml:space="preserve"> PAGEREF _Toc29845351 \h </w:instrText>
        </w:r>
        <w:r w:rsidR="00C9031E">
          <w:rPr>
            <w:webHidden/>
          </w:rPr>
        </w:r>
        <w:r w:rsidR="00C9031E">
          <w:rPr>
            <w:webHidden/>
          </w:rPr>
          <w:fldChar w:fldCharType="separate"/>
        </w:r>
        <w:r w:rsidR="00FD44E9">
          <w:rPr>
            <w:webHidden/>
          </w:rPr>
          <w:t>16</w:t>
        </w:r>
        <w:r w:rsidR="00C9031E">
          <w:rPr>
            <w:webHidden/>
          </w:rPr>
          <w:fldChar w:fldCharType="end"/>
        </w:r>
      </w:hyperlink>
    </w:p>
    <w:p w14:paraId="767C558F" w14:textId="716B3A5D" w:rsidR="00C9031E" w:rsidRPr="00843EBF" w:rsidRDefault="00583AD4">
      <w:pPr>
        <w:pStyle w:val="Obsah2"/>
        <w:rPr>
          <w:rFonts w:ascii="Calibri" w:hAnsi="Calibri"/>
          <w:b w:val="0"/>
          <w:caps w:val="0"/>
          <w:sz w:val="22"/>
          <w:szCs w:val="22"/>
        </w:rPr>
      </w:pPr>
      <w:hyperlink w:anchor="_Toc29845352" w:history="1">
        <w:r w:rsidR="00C9031E" w:rsidRPr="00C52DEB">
          <w:rPr>
            <w:rStyle w:val="Hypertextovodkaz"/>
          </w:rPr>
          <w:t>5</w:t>
        </w:r>
        <w:r w:rsidR="00C9031E" w:rsidRPr="00843EBF">
          <w:rPr>
            <w:rFonts w:ascii="Calibri" w:hAnsi="Calibri"/>
            <w:b w:val="0"/>
            <w:caps w:val="0"/>
            <w:sz w:val="22"/>
            <w:szCs w:val="22"/>
          </w:rPr>
          <w:tab/>
        </w:r>
        <w:r w:rsidR="00C9031E" w:rsidRPr="00C52DEB">
          <w:rPr>
            <w:rStyle w:val="Hypertextovodkaz"/>
          </w:rPr>
          <w:t>VÝSLEDKY ŘEŠENÍ</w:t>
        </w:r>
        <w:r w:rsidR="00C9031E">
          <w:rPr>
            <w:webHidden/>
          </w:rPr>
          <w:tab/>
        </w:r>
        <w:r w:rsidR="00C9031E">
          <w:rPr>
            <w:webHidden/>
          </w:rPr>
          <w:fldChar w:fldCharType="begin"/>
        </w:r>
        <w:r w:rsidR="00C9031E">
          <w:rPr>
            <w:webHidden/>
          </w:rPr>
          <w:instrText xml:space="preserve"> PAGEREF _Toc29845352 \h </w:instrText>
        </w:r>
        <w:r w:rsidR="00C9031E">
          <w:rPr>
            <w:webHidden/>
          </w:rPr>
        </w:r>
        <w:r w:rsidR="00C9031E">
          <w:rPr>
            <w:webHidden/>
          </w:rPr>
          <w:fldChar w:fldCharType="separate"/>
        </w:r>
        <w:r w:rsidR="00FD44E9">
          <w:rPr>
            <w:webHidden/>
          </w:rPr>
          <w:t>18</w:t>
        </w:r>
        <w:r w:rsidR="00C9031E">
          <w:rPr>
            <w:webHidden/>
          </w:rPr>
          <w:fldChar w:fldCharType="end"/>
        </w:r>
      </w:hyperlink>
    </w:p>
    <w:p w14:paraId="1AEB4437" w14:textId="70FF32A7" w:rsidR="00C9031E" w:rsidRPr="00843EBF" w:rsidRDefault="00583AD4">
      <w:pPr>
        <w:pStyle w:val="Obsah3"/>
        <w:rPr>
          <w:rFonts w:ascii="Calibri" w:hAnsi="Calibri"/>
          <w:smallCaps w:val="0"/>
          <w:sz w:val="22"/>
          <w:szCs w:val="22"/>
        </w:rPr>
      </w:pPr>
      <w:hyperlink w:anchor="_Toc29845353" w:history="1">
        <w:r w:rsidR="00C9031E" w:rsidRPr="00C52DEB">
          <w:rPr>
            <w:rStyle w:val="Hypertextovodkaz"/>
          </w:rPr>
          <w:t>5.1</w:t>
        </w:r>
        <w:r w:rsidR="00C9031E" w:rsidRPr="00843EBF">
          <w:rPr>
            <w:rFonts w:ascii="Calibri" w:hAnsi="Calibri"/>
            <w:smallCaps w:val="0"/>
            <w:sz w:val="22"/>
            <w:szCs w:val="22"/>
          </w:rPr>
          <w:tab/>
        </w:r>
        <w:r w:rsidR="00C9031E" w:rsidRPr="00C52DEB">
          <w:rPr>
            <w:rStyle w:val="Hypertextovodkaz"/>
          </w:rPr>
          <w:t>Podoba zařízení</w:t>
        </w:r>
        <w:r w:rsidR="00C9031E">
          <w:rPr>
            <w:webHidden/>
          </w:rPr>
          <w:tab/>
        </w:r>
        <w:r w:rsidR="00C9031E">
          <w:rPr>
            <w:webHidden/>
          </w:rPr>
          <w:fldChar w:fldCharType="begin"/>
        </w:r>
        <w:r w:rsidR="00C9031E">
          <w:rPr>
            <w:webHidden/>
          </w:rPr>
          <w:instrText xml:space="preserve"> PAGEREF _Toc29845353 \h </w:instrText>
        </w:r>
        <w:r w:rsidR="00C9031E">
          <w:rPr>
            <w:webHidden/>
          </w:rPr>
        </w:r>
        <w:r w:rsidR="00C9031E">
          <w:rPr>
            <w:webHidden/>
          </w:rPr>
          <w:fldChar w:fldCharType="separate"/>
        </w:r>
        <w:r w:rsidR="00FD44E9">
          <w:rPr>
            <w:webHidden/>
          </w:rPr>
          <w:t>18</w:t>
        </w:r>
        <w:r w:rsidR="00C9031E">
          <w:rPr>
            <w:webHidden/>
          </w:rPr>
          <w:fldChar w:fldCharType="end"/>
        </w:r>
      </w:hyperlink>
    </w:p>
    <w:p w14:paraId="4EA4AFCC" w14:textId="07287B02" w:rsidR="00C9031E" w:rsidRPr="00843EBF" w:rsidRDefault="00583AD4">
      <w:pPr>
        <w:pStyle w:val="Obsah3"/>
        <w:rPr>
          <w:rFonts w:ascii="Calibri" w:hAnsi="Calibri"/>
          <w:smallCaps w:val="0"/>
          <w:sz w:val="22"/>
          <w:szCs w:val="22"/>
        </w:rPr>
      </w:pPr>
      <w:hyperlink w:anchor="_Toc29845354" w:history="1">
        <w:r w:rsidR="00C9031E" w:rsidRPr="00C52DEB">
          <w:rPr>
            <w:rStyle w:val="Hypertextovodkaz"/>
          </w:rPr>
          <w:t>5.2</w:t>
        </w:r>
        <w:r w:rsidR="00C9031E" w:rsidRPr="00843EBF">
          <w:rPr>
            <w:rFonts w:ascii="Calibri" w:hAnsi="Calibri"/>
            <w:smallCaps w:val="0"/>
            <w:sz w:val="22"/>
            <w:szCs w:val="22"/>
          </w:rPr>
          <w:tab/>
        </w:r>
        <w:r w:rsidR="00C9031E" w:rsidRPr="00C52DEB">
          <w:rPr>
            <w:rStyle w:val="Hypertextovodkaz"/>
          </w:rPr>
          <w:t>Podoba mobilní aplikace</w:t>
        </w:r>
        <w:r w:rsidR="00C9031E">
          <w:rPr>
            <w:webHidden/>
          </w:rPr>
          <w:tab/>
        </w:r>
        <w:r w:rsidR="00C9031E">
          <w:rPr>
            <w:webHidden/>
          </w:rPr>
          <w:fldChar w:fldCharType="begin"/>
        </w:r>
        <w:r w:rsidR="00C9031E">
          <w:rPr>
            <w:webHidden/>
          </w:rPr>
          <w:instrText xml:space="preserve"> PAGEREF _Toc29845354 \h </w:instrText>
        </w:r>
        <w:r w:rsidR="00C9031E">
          <w:rPr>
            <w:webHidden/>
          </w:rPr>
        </w:r>
        <w:r w:rsidR="00C9031E">
          <w:rPr>
            <w:webHidden/>
          </w:rPr>
          <w:fldChar w:fldCharType="separate"/>
        </w:r>
        <w:r w:rsidR="00FD44E9">
          <w:rPr>
            <w:webHidden/>
          </w:rPr>
          <w:t>19</w:t>
        </w:r>
        <w:r w:rsidR="00C9031E">
          <w:rPr>
            <w:webHidden/>
          </w:rPr>
          <w:fldChar w:fldCharType="end"/>
        </w:r>
      </w:hyperlink>
    </w:p>
    <w:p w14:paraId="1EF8F955" w14:textId="21AD635A" w:rsidR="00C9031E" w:rsidRPr="00843EBF" w:rsidRDefault="00583AD4">
      <w:pPr>
        <w:pStyle w:val="Obsah3"/>
        <w:rPr>
          <w:rFonts w:ascii="Calibri" w:hAnsi="Calibri"/>
          <w:smallCaps w:val="0"/>
          <w:sz w:val="22"/>
          <w:szCs w:val="22"/>
        </w:rPr>
      </w:pPr>
      <w:hyperlink w:anchor="_Toc29845355" w:history="1">
        <w:r w:rsidR="00C9031E" w:rsidRPr="00C52DEB">
          <w:rPr>
            <w:rStyle w:val="Hypertextovodkaz"/>
          </w:rPr>
          <w:t>5.3</w:t>
        </w:r>
        <w:r w:rsidR="00C9031E" w:rsidRPr="00843EBF">
          <w:rPr>
            <w:rFonts w:ascii="Calibri" w:hAnsi="Calibri"/>
            <w:smallCaps w:val="0"/>
            <w:sz w:val="22"/>
            <w:szCs w:val="22"/>
          </w:rPr>
          <w:tab/>
        </w:r>
        <w:r w:rsidR="00C9031E" w:rsidRPr="00C52DEB">
          <w:rPr>
            <w:rStyle w:val="Hypertextovodkaz"/>
          </w:rPr>
          <w:t>Problémy</w:t>
        </w:r>
        <w:r w:rsidR="00C9031E">
          <w:rPr>
            <w:webHidden/>
          </w:rPr>
          <w:tab/>
        </w:r>
        <w:r w:rsidR="00C9031E">
          <w:rPr>
            <w:webHidden/>
          </w:rPr>
          <w:fldChar w:fldCharType="begin"/>
        </w:r>
        <w:r w:rsidR="00C9031E">
          <w:rPr>
            <w:webHidden/>
          </w:rPr>
          <w:instrText xml:space="preserve"> PAGEREF _Toc29845355 \h </w:instrText>
        </w:r>
        <w:r w:rsidR="00C9031E">
          <w:rPr>
            <w:webHidden/>
          </w:rPr>
        </w:r>
        <w:r w:rsidR="00C9031E">
          <w:rPr>
            <w:webHidden/>
          </w:rPr>
          <w:fldChar w:fldCharType="separate"/>
        </w:r>
        <w:r w:rsidR="00FD44E9">
          <w:rPr>
            <w:webHidden/>
          </w:rPr>
          <w:t>20</w:t>
        </w:r>
        <w:r w:rsidR="00C9031E">
          <w:rPr>
            <w:webHidden/>
          </w:rPr>
          <w:fldChar w:fldCharType="end"/>
        </w:r>
      </w:hyperlink>
    </w:p>
    <w:p w14:paraId="5081EBA6" w14:textId="29605898" w:rsidR="00C9031E" w:rsidRPr="00843EBF" w:rsidRDefault="00583AD4">
      <w:pPr>
        <w:pStyle w:val="Obsah2"/>
        <w:rPr>
          <w:rFonts w:ascii="Calibri" w:hAnsi="Calibri"/>
          <w:b w:val="0"/>
          <w:caps w:val="0"/>
          <w:sz w:val="22"/>
          <w:szCs w:val="22"/>
        </w:rPr>
      </w:pPr>
      <w:hyperlink w:anchor="_Toc29845356" w:history="1">
        <w:r w:rsidR="00C9031E" w:rsidRPr="00C52DEB">
          <w:rPr>
            <w:rStyle w:val="Hypertextovodkaz"/>
          </w:rPr>
          <w:t>Závěr</w:t>
        </w:r>
        <w:r w:rsidR="00C9031E">
          <w:rPr>
            <w:webHidden/>
          </w:rPr>
          <w:tab/>
        </w:r>
        <w:r w:rsidR="00C9031E">
          <w:rPr>
            <w:webHidden/>
          </w:rPr>
          <w:fldChar w:fldCharType="begin"/>
        </w:r>
        <w:r w:rsidR="00C9031E">
          <w:rPr>
            <w:webHidden/>
          </w:rPr>
          <w:instrText xml:space="preserve"> PAGEREF _Toc29845356 \h </w:instrText>
        </w:r>
        <w:r w:rsidR="00C9031E">
          <w:rPr>
            <w:webHidden/>
          </w:rPr>
        </w:r>
        <w:r w:rsidR="00C9031E">
          <w:rPr>
            <w:webHidden/>
          </w:rPr>
          <w:fldChar w:fldCharType="separate"/>
        </w:r>
        <w:r w:rsidR="00FD44E9">
          <w:rPr>
            <w:webHidden/>
          </w:rPr>
          <w:t>21</w:t>
        </w:r>
        <w:r w:rsidR="00C9031E">
          <w:rPr>
            <w:webHidden/>
          </w:rPr>
          <w:fldChar w:fldCharType="end"/>
        </w:r>
      </w:hyperlink>
    </w:p>
    <w:p w14:paraId="233A1ADF" w14:textId="04A95B77" w:rsidR="00C9031E" w:rsidRPr="00843EBF" w:rsidRDefault="00583AD4">
      <w:pPr>
        <w:pStyle w:val="Obsah2"/>
        <w:rPr>
          <w:rFonts w:ascii="Calibri" w:hAnsi="Calibri"/>
          <w:b w:val="0"/>
          <w:caps w:val="0"/>
          <w:sz w:val="22"/>
          <w:szCs w:val="22"/>
        </w:rPr>
      </w:pPr>
      <w:hyperlink w:anchor="_Toc29845357" w:history="1">
        <w:r w:rsidR="00C9031E" w:rsidRPr="00C52DEB">
          <w:rPr>
            <w:rStyle w:val="Hypertextovodkaz"/>
          </w:rPr>
          <w:t>Seznam použitýCH INFORMAČNÍCH ZDROJů</w:t>
        </w:r>
        <w:r w:rsidR="00C9031E">
          <w:rPr>
            <w:webHidden/>
          </w:rPr>
          <w:tab/>
        </w:r>
        <w:r w:rsidR="00C9031E">
          <w:rPr>
            <w:webHidden/>
          </w:rPr>
          <w:fldChar w:fldCharType="begin"/>
        </w:r>
        <w:r w:rsidR="00C9031E">
          <w:rPr>
            <w:webHidden/>
          </w:rPr>
          <w:instrText xml:space="preserve"> PAGEREF _Toc29845357 \h </w:instrText>
        </w:r>
        <w:r w:rsidR="00C9031E">
          <w:rPr>
            <w:webHidden/>
          </w:rPr>
        </w:r>
        <w:r w:rsidR="00C9031E">
          <w:rPr>
            <w:webHidden/>
          </w:rPr>
          <w:fldChar w:fldCharType="separate"/>
        </w:r>
        <w:r w:rsidR="00FD44E9">
          <w:rPr>
            <w:webHidden/>
          </w:rPr>
          <w:t>22</w:t>
        </w:r>
        <w:r w:rsidR="00C9031E">
          <w:rPr>
            <w:webHidden/>
          </w:rPr>
          <w:fldChar w:fldCharType="end"/>
        </w:r>
      </w:hyperlink>
    </w:p>
    <w:p w14:paraId="53128261" w14:textId="77777777" w:rsidR="00F03DA6" w:rsidRPr="00444165" w:rsidRDefault="00F03DA6">
      <w:pPr>
        <w:pStyle w:val="Obsah2"/>
        <w:sectPr w:rsidR="00F03DA6" w:rsidRPr="00444165">
          <w:type w:val="continuous"/>
          <w:pgSz w:w="11907" w:h="16840" w:code="9"/>
          <w:pgMar w:top="1701" w:right="1134" w:bottom="1134" w:left="1134" w:header="851" w:footer="709" w:gutter="851"/>
          <w:pgNumType w:start="1"/>
          <w:cols w:space="708"/>
          <w:titlePg/>
        </w:sectPr>
      </w:pPr>
      <w:r w:rsidRPr="00444165">
        <w:rPr>
          <w:b w:val="0"/>
          <w:bCs/>
          <w:szCs w:val="36"/>
        </w:rPr>
        <w:fldChar w:fldCharType="end"/>
      </w:r>
    </w:p>
    <w:p w14:paraId="6CF63403" w14:textId="77777777" w:rsidR="00756E7C" w:rsidRPr="00444165" w:rsidRDefault="00756E7C" w:rsidP="00756E7C">
      <w:pPr>
        <w:pStyle w:val="Nadpis"/>
      </w:pPr>
      <w:bookmarkStart w:id="29" w:name="_Toc370246085"/>
      <w:bookmarkStart w:id="30" w:name="_Toc29845323"/>
      <w:r w:rsidRPr="00444165">
        <w:lastRenderedPageBreak/>
        <w:t>Úvod</w:t>
      </w:r>
      <w:bookmarkEnd w:id="29"/>
      <w:bookmarkEnd w:id="30"/>
    </w:p>
    <w:p w14:paraId="5F696D9F" w14:textId="77777777" w:rsidR="00C9031E" w:rsidRDefault="00ED5C5B" w:rsidP="001F423D">
      <w:r w:rsidRPr="00444165">
        <w:t>Tento projekt jsem si vybral, aby mi závěrečná práce nebyla nejen znalostním přínosem, ale i zábavou.</w:t>
      </w:r>
    </w:p>
    <w:p w14:paraId="7FED9F5E" w14:textId="5A07C99D" w:rsidR="00C9031E" w:rsidRDefault="00ED5C5B" w:rsidP="001F423D">
      <w:r w:rsidRPr="00444165">
        <w:t xml:space="preserve"> Auto na dálkové ovládání mě zaujalo a vybral jsem si ho</w:t>
      </w:r>
      <w:r w:rsidR="00C9031E">
        <w:t>,</w:t>
      </w:r>
      <w:r w:rsidRPr="00444165">
        <w:t xml:space="preserve"> po shlédnutí mnoha videí spojených s roboty a auty ovládanými přes WiFi.</w:t>
      </w:r>
    </w:p>
    <w:p w14:paraId="2D9C60B4" w14:textId="2BFAEF7F" w:rsidR="001F423D" w:rsidRDefault="00ED5C5B" w:rsidP="001F423D">
      <w:r w:rsidRPr="00444165">
        <w:t xml:space="preserve"> Projekt má dvě hlavní části. Ručně sestavené auto na dálkové ovládání a mobilní aplikaci. Tyto dvě části vzájemně komunikují pomocí již zmíněné WiFi. Ve své dokumentaci popisuji použité technologie a principy fungování. </w:t>
      </w:r>
    </w:p>
    <w:p w14:paraId="5E75ED2F" w14:textId="77777777" w:rsidR="00C9031E" w:rsidRPr="00444165" w:rsidRDefault="00C9031E" w:rsidP="00C9031E">
      <w:pPr>
        <w:pStyle w:val="Nadpis1"/>
      </w:pPr>
      <w:bookmarkStart w:id="31" w:name="_Toc29845324"/>
      <w:r w:rsidRPr="00444165">
        <w:lastRenderedPageBreak/>
        <w:t>SESTAVENÍ AUTA</w:t>
      </w:r>
      <w:bookmarkEnd w:id="31"/>
    </w:p>
    <w:p w14:paraId="6E240EB4" w14:textId="77777777" w:rsidR="00C9031E" w:rsidRDefault="00C9031E" w:rsidP="00C9031E">
      <w:r w:rsidRPr="00444165">
        <w:t>Po zakoupení součástek jsem začal se zapojením jednoho motorku s kolem do jednoduchého obvodu s ESP8266, H-můstkem L298N a externím napájením.</w:t>
      </w:r>
    </w:p>
    <w:p w14:paraId="6F027178" w14:textId="77777777" w:rsidR="00C9031E" w:rsidRDefault="00C9031E" w:rsidP="00C9031E">
      <w:r w:rsidRPr="00444165">
        <w:t xml:space="preserve"> Nahrál jsem do obvodu jednoduchý program pro roztočení kola s motorkem vpřed. Po úspěšném testu součástek jsem se rozhodl na každý motorek s kolem připájet dva drátky a následně přilepit tavnou pistolí ke spodní části podvozku.</w:t>
      </w:r>
    </w:p>
    <w:p w14:paraId="5023B89A" w14:textId="77777777" w:rsidR="00C9031E" w:rsidRDefault="00C9031E" w:rsidP="00C9031E">
      <w:r w:rsidRPr="00444165">
        <w:t xml:space="preserve"> Dále jsem na vrchní část podvozku nalepil postupně ESP8266, H-můstek L298N a externí zdroj napájení. Motorky jsem pomocí připájených drátků zapojil do výstupních konektorů H-můstku. H-můstek jsem propojil kabely s ESP a následně zapojil externí napájení. Po zapojení obvodů již na podvozku jsem přešel k nahrání jednoduchého kódu pro pohyb auta vpřed a vzad. </w:t>
      </w:r>
    </w:p>
    <w:p w14:paraId="6D19046E" w14:textId="5F14539A" w:rsidR="00C9031E" w:rsidRPr="00444165" w:rsidRDefault="00C9031E" w:rsidP="00C9031E">
      <w:r w:rsidRPr="00444165">
        <w:t>Po úspěšném otestování jsem přešel k finálnímu doladění celého obvodu. Drátky z H-můstku jsem připájel na piny ESP pro bezpečnější funkčnost při jízdě, k externímu napájení jsem přidal vypínač pro pohodlnější zapnutí a drátky vedoucí z motorků jsem lépe spojil k</w:t>
      </w:r>
      <w:r>
        <w:t> </w:t>
      </w:r>
      <w:r w:rsidRPr="00444165">
        <w:t>sobě</w:t>
      </w:r>
      <w:r>
        <w:t>,</w:t>
      </w:r>
      <w:r w:rsidRPr="00444165">
        <w:t xml:space="preserve"> pro lepší stabilitu a funkčnost auta. Po uspokojivém zapojení všech součástek jsem přešel k řešení problematiky softwarové části.  </w:t>
      </w:r>
    </w:p>
    <w:p w14:paraId="072F5021" w14:textId="0E17B4DE" w:rsidR="00C9031E" w:rsidRDefault="00C9031E" w:rsidP="001F423D"/>
    <w:p w14:paraId="3E8261D2" w14:textId="77777777" w:rsidR="00C9031E" w:rsidRPr="00444165" w:rsidRDefault="00C9031E" w:rsidP="001F423D"/>
    <w:p w14:paraId="5E67B88B" w14:textId="77777777" w:rsidR="00D04AE6" w:rsidRPr="00444165" w:rsidRDefault="5A2D22C9" w:rsidP="000F5ED1">
      <w:pPr>
        <w:pStyle w:val="Nadpis1"/>
      </w:pPr>
      <w:bookmarkStart w:id="32" w:name="_Toc370246087"/>
      <w:bookmarkStart w:id="33" w:name="_Toc29845325"/>
      <w:r w:rsidRPr="00444165">
        <w:lastRenderedPageBreak/>
        <w:t>Využité technologie</w:t>
      </w:r>
      <w:bookmarkEnd w:id="32"/>
      <w:bookmarkEnd w:id="33"/>
    </w:p>
    <w:p w14:paraId="254B01D6" w14:textId="68C33D88" w:rsidR="5A2D22C9" w:rsidRPr="00444165" w:rsidRDefault="5A2D22C9" w:rsidP="5A2D22C9">
      <w:pPr>
        <w:pStyle w:val="Nadpis2"/>
      </w:pPr>
      <w:bookmarkStart w:id="34" w:name="_Toc29845326"/>
      <w:r w:rsidRPr="00444165">
        <w:t>Hardware</w:t>
      </w:r>
      <w:bookmarkEnd w:id="34"/>
    </w:p>
    <w:p w14:paraId="7ED21D8C" w14:textId="61B0335B" w:rsidR="5A2D22C9" w:rsidRPr="00444165" w:rsidRDefault="5A2D22C9" w:rsidP="5A2D22C9">
      <w:pPr>
        <w:pStyle w:val="Nadpis3"/>
      </w:pPr>
      <w:r w:rsidRPr="00444165">
        <w:t xml:space="preserve">     </w:t>
      </w:r>
      <w:bookmarkStart w:id="35" w:name="_Toc29845327"/>
      <w:r w:rsidRPr="00444165">
        <w:t>Seznam součástek</w:t>
      </w:r>
      <w:bookmarkEnd w:id="35"/>
    </w:p>
    <w:p w14:paraId="51E3C685" w14:textId="5FE61538" w:rsidR="5A2D22C9" w:rsidRPr="00444165" w:rsidRDefault="5A2D22C9" w:rsidP="5A2D22C9">
      <w:pPr>
        <w:pStyle w:val="Nadpis3"/>
        <w:numPr>
          <w:ilvl w:val="1"/>
          <w:numId w:val="1"/>
        </w:numPr>
      </w:pPr>
      <w:bookmarkStart w:id="36" w:name="_Toc29845328"/>
      <w:r w:rsidRPr="00444165">
        <w:rPr>
          <w:b w:val="0"/>
          <w:bCs w:val="0"/>
        </w:rPr>
        <w:t>Vývojová deska NodeMcu</w:t>
      </w:r>
      <w:bookmarkEnd w:id="36"/>
    </w:p>
    <w:p w14:paraId="2BA604A4" w14:textId="1110D24F" w:rsidR="5A2D22C9" w:rsidRPr="00444165" w:rsidRDefault="5A2D22C9" w:rsidP="5A2D22C9">
      <w:pPr>
        <w:pStyle w:val="Nadpis3"/>
        <w:numPr>
          <w:ilvl w:val="1"/>
          <w:numId w:val="1"/>
        </w:numPr>
        <w:rPr>
          <w:b w:val="0"/>
          <w:bCs w:val="0"/>
          <w:color w:val="666666"/>
        </w:rPr>
      </w:pPr>
      <w:bookmarkStart w:id="37" w:name="_Toc29845329"/>
      <w:r w:rsidRPr="00444165">
        <w:rPr>
          <w:b w:val="0"/>
          <w:bCs w:val="0"/>
        </w:rPr>
        <w:t>H-můstek pro krokový motor L298N</w:t>
      </w:r>
      <w:bookmarkEnd w:id="37"/>
    </w:p>
    <w:p w14:paraId="13687176" w14:textId="7B482281" w:rsidR="5A2D22C9" w:rsidRPr="00444165" w:rsidRDefault="5A2D22C9" w:rsidP="5A2D22C9">
      <w:pPr>
        <w:pStyle w:val="Nadpis3"/>
        <w:numPr>
          <w:ilvl w:val="1"/>
          <w:numId w:val="1"/>
        </w:numPr>
        <w:rPr>
          <w:b w:val="0"/>
          <w:bCs w:val="0"/>
          <w:color w:val="000000"/>
        </w:rPr>
      </w:pPr>
      <w:bookmarkStart w:id="38" w:name="_Toc29845330"/>
      <w:r w:rsidRPr="00444165">
        <w:rPr>
          <w:b w:val="0"/>
          <w:bCs w:val="0"/>
        </w:rPr>
        <w:t>Dvě 18650 Li-Ion Baterie</w:t>
      </w:r>
      <w:bookmarkEnd w:id="38"/>
    </w:p>
    <w:p w14:paraId="60AE4A70" w14:textId="41936CB6" w:rsidR="5A2D22C9" w:rsidRPr="00444165" w:rsidRDefault="5A2D22C9" w:rsidP="5A2D22C9">
      <w:pPr>
        <w:pStyle w:val="Nadpis3"/>
        <w:numPr>
          <w:ilvl w:val="1"/>
          <w:numId w:val="1"/>
        </w:numPr>
        <w:rPr>
          <w:b w:val="0"/>
          <w:bCs w:val="0"/>
          <w:color w:val="000000"/>
        </w:rPr>
      </w:pPr>
      <w:bookmarkStart w:id="39" w:name="_Toc29845331"/>
      <w:r w:rsidRPr="00444165">
        <w:rPr>
          <w:b w:val="0"/>
          <w:bCs w:val="0"/>
        </w:rPr>
        <w:t>Bateriový box</w:t>
      </w:r>
      <w:bookmarkEnd w:id="39"/>
    </w:p>
    <w:p w14:paraId="550BEFC1" w14:textId="2BF5F3BE" w:rsidR="5A2D22C9" w:rsidRPr="00444165" w:rsidRDefault="5A2D22C9" w:rsidP="5A2D22C9">
      <w:pPr>
        <w:pStyle w:val="Nadpis3"/>
        <w:numPr>
          <w:ilvl w:val="1"/>
          <w:numId w:val="1"/>
        </w:numPr>
        <w:rPr>
          <w:b w:val="0"/>
          <w:bCs w:val="0"/>
          <w:color w:val="000000"/>
        </w:rPr>
      </w:pPr>
      <w:bookmarkStart w:id="40" w:name="_Toc29845332"/>
      <w:r w:rsidRPr="00444165">
        <w:rPr>
          <w:b w:val="0"/>
          <w:bCs w:val="0"/>
        </w:rPr>
        <w:t>Propojovací kabely F-F</w:t>
      </w:r>
      <w:bookmarkEnd w:id="40"/>
    </w:p>
    <w:p w14:paraId="3A0830E3" w14:textId="1C286EE6" w:rsidR="5A2D22C9" w:rsidRPr="00444165" w:rsidRDefault="5A2D22C9" w:rsidP="5A2D22C9">
      <w:pPr>
        <w:pStyle w:val="Nadpis3"/>
        <w:numPr>
          <w:ilvl w:val="1"/>
          <w:numId w:val="1"/>
        </w:numPr>
        <w:rPr>
          <w:b w:val="0"/>
          <w:bCs w:val="0"/>
          <w:color w:val="000000"/>
        </w:rPr>
      </w:pPr>
      <w:bookmarkStart w:id="41" w:name="_Toc29845333"/>
      <w:r w:rsidRPr="00444165">
        <w:rPr>
          <w:b w:val="0"/>
          <w:bCs w:val="0"/>
        </w:rPr>
        <w:t>Propojovací kabely M-M</w:t>
      </w:r>
      <w:bookmarkEnd w:id="41"/>
    </w:p>
    <w:p w14:paraId="2BBCE23A" w14:textId="5D17E81F" w:rsidR="5A2D22C9" w:rsidRPr="00444165" w:rsidRDefault="5A2D22C9" w:rsidP="5A2D22C9">
      <w:pPr>
        <w:pStyle w:val="Nadpis3"/>
        <w:numPr>
          <w:ilvl w:val="1"/>
          <w:numId w:val="1"/>
        </w:numPr>
        <w:rPr>
          <w:b w:val="0"/>
          <w:bCs w:val="0"/>
          <w:color w:val="000000"/>
        </w:rPr>
      </w:pPr>
      <w:bookmarkStart w:id="42" w:name="_Toc29845334"/>
      <w:r w:rsidRPr="00444165">
        <w:rPr>
          <w:b w:val="0"/>
          <w:bCs w:val="0"/>
        </w:rPr>
        <w:t>Čtyři kola s převodovými motory</w:t>
      </w:r>
      <w:bookmarkEnd w:id="42"/>
    </w:p>
    <w:p w14:paraId="72C438C4" w14:textId="15467C3D" w:rsidR="5A2D22C9" w:rsidRPr="00444165" w:rsidRDefault="5A2D22C9" w:rsidP="5A2D22C9">
      <w:pPr>
        <w:pStyle w:val="Nadpis3"/>
        <w:numPr>
          <w:ilvl w:val="1"/>
          <w:numId w:val="1"/>
        </w:numPr>
        <w:rPr>
          <w:b w:val="0"/>
          <w:bCs w:val="0"/>
          <w:color w:val="000000"/>
        </w:rPr>
      </w:pPr>
      <w:bookmarkStart w:id="43" w:name="_Toc29845335"/>
      <w:r w:rsidRPr="00444165">
        <w:rPr>
          <w:b w:val="0"/>
          <w:bCs w:val="0"/>
        </w:rPr>
        <w:t>Přepínač 6A 250VAC</w:t>
      </w:r>
      <w:bookmarkEnd w:id="43"/>
      <w:r w:rsidRPr="00444165">
        <w:t xml:space="preserve">   </w:t>
      </w:r>
    </w:p>
    <w:p w14:paraId="3A81CB9D" w14:textId="79110EB3" w:rsidR="5A2D22C9" w:rsidRPr="00444165" w:rsidRDefault="5A2D22C9" w:rsidP="5A2D22C9"/>
    <w:p w14:paraId="02BD5317" w14:textId="5F48B49C" w:rsidR="5A2D22C9" w:rsidRPr="00444165" w:rsidRDefault="5A2D22C9" w:rsidP="5A2D22C9"/>
    <w:p w14:paraId="33350E1A" w14:textId="451FC687" w:rsidR="5A2D22C9" w:rsidRPr="00444165" w:rsidRDefault="5A2D22C9" w:rsidP="5A2D22C9"/>
    <w:p w14:paraId="3720D8BD" w14:textId="3652A7E0" w:rsidR="5A2D22C9" w:rsidRPr="00444165" w:rsidRDefault="5A2D22C9" w:rsidP="5A2D22C9"/>
    <w:p w14:paraId="1E79280B" w14:textId="42C2A28C" w:rsidR="5A2D22C9" w:rsidRPr="00444165" w:rsidRDefault="5A2D22C9" w:rsidP="5A2D22C9"/>
    <w:p w14:paraId="7F930586" w14:textId="1DF6F067" w:rsidR="5A2D22C9" w:rsidRPr="00444165" w:rsidRDefault="5A2D22C9" w:rsidP="5A2D22C9"/>
    <w:p w14:paraId="3575F733" w14:textId="54BBA6A8" w:rsidR="5A2D22C9" w:rsidRPr="00444165" w:rsidRDefault="5A2D22C9" w:rsidP="5A2D22C9"/>
    <w:p w14:paraId="05ABA36D" w14:textId="7E0A02AB" w:rsidR="5A2D22C9" w:rsidRPr="00444165" w:rsidRDefault="5A2D22C9" w:rsidP="5A2D22C9"/>
    <w:p w14:paraId="513B179A" w14:textId="1ADEE703" w:rsidR="5A2D22C9" w:rsidRPr="00444165" w:rsidRDefault="00E84AF2" w:rsidP="00E84AF2">
      <w:pPr>
        <w:pStyle w:val="Nadpis3"/>
      </w:pPr>
      <w:bookmarkStart w:id="44" w:name="_Toc29845336"/>
      <w:r w:rsidRPr="00444165">
        <w:lastRenderedPageBreak/>
        <w:t>NodeMcu</w:t>
      </w:r>
      <w:bookmarkEnd w:id="44"/>
    </w:p>
    <w:p w14:paraId="356293B3" w14:textId="77777777" w:rsidR="00090D12" w:rsidRDefault="00E84AF2" w:rsidP="00E84AF2">
      <w:pPr>
        <w:ind w:left="709" w:firstLine="11"/>
      </w:pPr>
      <w:r w:rsidRPr="00444165">
        <w:t>Základ projektu tvoří vývojová deska NodeMcu. Deska je založena na čipu ESP8266 od společnosti Expressif. Hardware je založen na modulu ESP-12E.</w:t>
      </w:r>
    </w:p>
    <w:p w14:paraId="74D1F22C" w14:textId="21C9143E" w:rsidR="00E84AF2" w:rsidRPr="00444165" w:rsidRDefault="00E84AF2" w:rsidP="00E84AF2">
      <w:pPr>
        <w:ind w:left="709" w:firstLine="11"/>
      </w:pPr>
      <w:r w:rsidRPr="00444165">
        <w:t>Deska obsahuje 11 digitálních I/O pinů a 1 analogový vstup. Programu je k dispozici paměť o velikosti 128kB. NodeMcu na rozdíl od ostatních součástek pracuje s napětím 3,3V.</w:t>
      </w:r>
    </w:p>
    <w:p w14:paraId="363B65F7" w14:textId="53BBA51A" w:rsidR="00223F05" w:rsidRDefault="00223F05" w:rsidP="00E84AF2">
      <w:pPr>
        <w:ind w:left="709" w:firstLine="11"/>
      </w:pPr>
    </w:p>
    <w:p w14:paraId="60B9B261" w14:textId="77777777" w:rsidR="00C9031E" w:rsidRPr="00444165" w:rsidRDefault="00C9031E" w:rsidP="00E84AF2">
      <w:pPr>
        <w:ind w:left="709" w:firstLine="11"/>
      </w:pPr>
    </w:p>
    <w:p w14:paraId="1FE1D5B7" w14:textId="32169F4B" w:rsidR="00E84AF2" w:rsidRPr="00444165" w:rsidRDefault="007D0320" w:rsidP="00E84AF2">
      <w:pPr>
        <w:ind w:left="709"/>
        <w:jc w:val="center"/>
      </w:pPr>
      <w:r>
        <w:rPr>
          <w:noProof/>
        </w:rPr>
        <w:drawing>
          <wp:inline distT="0" distB="0" distL="0" distR="0" wp14:anchorId="32BFAF83" wp14:editId="1051EDA5">
            <wp:extent cx="2600325" cy="260032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r>
        <w:rPr>
          <w:noProof/>
        </w:rPr>
        <w:drawing>
          <wp:inline distT="0" distB="0" distL="0" distR="0" wp14:anchorId="50C2E47F" wp14:editId="3099ED3A">
            <wp:extent cx="2505075" cy="25908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2590800"/>
                    </a:xfrm>
                    <a:prstGeom prst="rect">
                      <a:avLst/>
                    </a:prstGeom>
                    <a:noFill/>
                    <a:ln>
                      <a:noFill/>
                    </a:ln>
                  </pic:spPr>
                </pic:pic>
              </a:graphicData>
            </a:graphic>
          </wp:inline>
        </w:drawing>
      </w:r>
    </w:p>
    <w:p w14:paraId="61D5343B" w14:textId="29D831A2" w:rsidR="00C9031E" w:rsidRDefault="00C9031E" w:rsidP="00C9031E">
      <w:pPr>
        <w:pStyle w:val="Nadpis3"/>
        <w:numPr>
          <w:ilvl w:val="0"/>
          <w:numId w:val="0"/>
        </w:numPr>
      </w:pPr>
      <w:bookmarkStart w:id="45" w:name="_Toc29845337"/>
    </w:p>
    <w:p w14:paraId="55164E03" w14:textId="77777777" w:rsidR="00C9031E" w:rsidRPr="00C9031E" w:rsidRDefault="00C9031E" w:rsidP="00C9031E"/>
    <w:p w14:paraId="451966BA" w14:textId="2F672053" w:rsidR="00E84AF2" w:rsidRPr="00444165" w:rsidRDefault="00E84AF2" w:rsidP="00C9031E">
      <w:pPr>
        <w:pStyle w:val="Nadpis3"/>
      </w:pPr>
      <w:r w:rsidRPr="00444165">
        <w:t>H-můstek L298N</w:t>
      </w:r>
      <w:bookmarkEnd w:id="45"/>
    </w:p>
    <w:p w14:paraId="20621DA2" w14:textId="77777777" w:rsidR="00090D12" w:rsidRDefault="00E84AF2" w:rsidP="00E84AF2">
      <w:pPr>
        <w:ind w:left="709"/>
      </w:pPr>
      <w:r w:rsidRPr="00444165">
        <w:t>Tento modul používá ST L298N čip</w:t>
      </w:r>
      <w:r w:rsidR="00EE0C65" w:rsidRPr="00444165">
        <w:t>. Čip disponuje dobrou schopností řízení, nízkou teplotou a silnými anti-interferenčními schopnostmi.</w:t>
      </w:r>
    </w:p>
    <w:p w14:paraId="78600DC8" w14:textId="7A5819C5" w:rsidR="00090D12" w:rsidRDefault="00EE0C65" w:rsidP="00E84AF2">
      <w:pPr>
        <w:ind w:left="709"/>
      </w:pPr>
      <w:r w:rsidRPr="00444165">
        <w:t>S</w:t>
      </w:r>
      <w:r w:rsidR="00E84AF2" w:rsidRPr="00444165">
        <w:t>louží k řízení krokových motorů, nebo jako v mém případě převodových motorů.</w:t>
      </w:r>
      <w:r w:rsidRPr="00444165">
        <w:t xml:space="preserve"> Dá se napájet až do 46V.</w:t>
      </w:r>
    </w:p>
    <w:p w14:paraId="6E6032B9" w14:textId="17FDB010" w:rsidR="00EE0C65" w:rsidRPr="00444165" w:rsidRDefault="00EE0C65" w:rsidP="00E84AF2">
      <w:pPr>
        <w:ind w:left="709"/>
      </w:pPr>
      <w:r w:rsidRPr="00444165">
        <w:t xml:space="preserve">Výstupní konektory pro zapojení motorů jsou po stranách označeny jako OUT1, OUT2, OUT3 a OUT4. Dále modul disponuje piny ENABLE A a ENABLE B, které slouží pro aktivaci motorů zapojených do již zmíněných výstupních konektorů. </w:t>
      </w:r>
      <w:r w:rsidRPr="00444165">
        <w:lastRenderedPageBreak/>
        <w:t>Piny IN1, IN2, IN3 a IN4 slouží pro řízení motorů. Na modulu se nachází 12V silové napájení pro motory, 5V napájení logiky modulu a GND uzemnění.</w:t>
      </w:r>
    </w:p>
    <w:p w14:paraId="0CD6AD15" w14:textId="39BA984A" w:rsidR="00090D12" w:rsidRPr="00444165" w:rsidRDefault="007D0320" w:rsidP="00090D12">
      <w:pPr>
        <w:ind w:left="709"/>
      </w:pPr>
      <w:r>
        <w:rPr>
          <w:noProof/>
        </w:rPr>
        <w:drawing>
          <wp:inline distT="0" distB="0" distL="0" distR="0" wp14:anchorId="381FDC63" wp14:editId="6B1903FB">
            <wp:extent cx="4876800" cy="3248025"/>
            <wp:effectExtent l="0" t="0" r="0" b="0"/>
            <wp:docPr id="5" name="obrázek 5" descr="b13ad2c13e5c1ab897bafda0788c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13ad2c13e5c1ab897bafda0788c88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14:paraId="593FFA79" w14:textId="254C909D" w:rsidR="00223F05" w:rsidRPr="00444165" w:rsidRDefault="00223F05" w:rsidP="00223F05">
      <w:pPr>
        <w:pStyle w:val="Nadpis2"/>
      </w:pPr>
      <w:bookmarkStart w:id="46" w:name="_Toc29845338"/>
      <w:r w:rsidRPr="00444165">
        <w:t>Software</w:t>
      </w:r>
      <w:bookmarkEnd w:id="46"/>
    </w:p>
    <w:p w14:paraId="055499F3" w14:textId="778C9580" w:rsidR="00223F05" w:rsidRPr="00444165" w:rsidRDefault="00223F05" w:rsidP="00223F05">
      <w:pPr>
        <w:pStyle w:val="Nadpis3"/>
      </w:pPr>
      <w:bookmarkStart w:id="47" w:name="_Toc29845339"/>
      <w:r w:rsidRPr="00444165">
        <w:t>Visual Studio Code</w:t>
      </w:r>
      <w:bookmarkEnd w:id="47"/>
    </w:p>
    <w:p w14:paraId="67505492" w14:textId="5D9380C1" w:rsidR="00223F05" w:rsidRPr="00444165" w:rsidRDefault="00223F05" w:rsidP="00223F05">
      <w:pPr>
        <w:ind w:left="709"/>
      </w:pPr>
      <w:r w:rsidRPr="00444165">
        <w:t xml:space="preserve">Jako vývojové </w:t>
      </w:r>
      <w:r w:rsidR="003101A9" w:rsidRPr="00444165">
        <w:t>prostředí pro můj projekt</w:t>
      </w:r>
      <w:r w:rsidR="00090D12">
        <w:t>,</w:t>
      </w:r>
      <w:r w:rsidRPr="00444165">
        <w:t xml:space="preserve"> </w:t>
      </w:r>
      <w:r w:rsidR="003101A9" w:rsidRPr="00444165">
        <w:t xml:space="preserve">jsem zvolil Visual Studio Code. Prostředí jsem si </w:t>
      </w:r>
      <w:r w:rsidR="00090D12">
        <w:t>vybral</w:t>
      </w:r>
      <w:r w:rsidR="003101A9" w:rsidRPr="00444165">
        <w:t xml:space="preserve"> z důvodu, </w:t>
      </w:r>
      <w:r w:rsidR="00090D12">
        <w:t>protože</w:t>
      </w:r>
      <w:r w:rsidR="003101A9" w:rsidRPr="00444165">
        <w:t xml:space="preserve"> jsem s ním již měl </w:t>
      </w:r>
      <w:r w:rsidR="00090D12">
        <w:t>drobné</w:t>
      </w:r>
      <w:r w:rsidR="003101A9" w:rsidRPr="00444165">
        <w:t xml:space="preserve"> zkušenosti, je vizuálně hezké, přehledné a hlavně je zde možnost použití rozšíření Platformio, které je nezbytné pro můj projekt a velice usnadňuje práci.</w:t>
      </w:r>
    </w:p>
    <w:p w14:paraId="631029F9" w14:textId="77777777" w:rsidR="00642312" w:rsidRPr="00444165" w:rsidRDefault="00642312" w:rsidP="00090D12"/>
    <w:p w14:paraId="6740A411" w14:textId="6D6787A8" w:rsidR="003101A9" w:rsidRPr="00444165" w:rsidRDefault="003101A9" w:rsidP="003101A9">
      <w:pPr>
        <w:pStyle w:val="Nadpis3"/>
      </w:pPr>
      <w:bookmarkStart w:id="48" w:name="_Toc29845340"/>
      <w:r w:rsidRPr="00444165">
        <w:t>App Inventor</w:t>
      </w:r>
      <w:bookmarkEnd w:id="48"/>
    </w:p>
    <w:p w14:paraId="0AC33520" w14:textId="77777777" w:rsidR="00090D12" w:rsidRDefault="003101A9" w:rsidP="003101A9">
      <w:pPr>
        <w:ind w:left="709"/>
      </w:pPr>
      <w:r w:rsidRPr="00444165">
        <w:t>Jako vývojové prostředí pro moji mobilní aplikaci jsem si zvolil grafický programovací jazyk App Inventor.</w:t>
      </w:r>
    </w:p>
    <w:p w14:paraId="37CC1CE3" w14:textId="7EBF44E6" w:rsidR="003101A9" w:rsidRDefault="003101A9" w:rsidP="003101A9">
      <w:pPr>
        <w:ind w:left="709"/>
      </w:pPr>
      <w:r w:rsidRPr="00444165">
        <w:t xml:space="preserve"> V jazyce se dají vyvíjet plnohodnotné aplikace, </w:t>
      </w:r>
      <w:r w:rsidR="00642312" w:rsidRPr="00444165">
        <w:t xml:space="preserve">a </w:t>
      </w:r>
      <w:r w:rsidRPr="00444165">
        <w:t xml:space="preserve">jelikož jazyk podporuje operační systém Android, na kterém funguje můj mobilní </w:t>
      </w:r>
      <w:r w:rsidR="00642312" w:rsidRPr="00444165">
        <w:t>telefon byl ideální volbou.</w:t>
      </w:r>
    </w:p>
    <w:p w14:paraId="609994CD" w14:textId="77777777" w:rsidR="00090D12" w:rsidRPr="00444165" w:rsidRDefault="00090D12" w:rsidP="00090D12"/>
    <w:p w14:paraId="2C76982F" w14:textId="7D24D851" w:rsidR="00642312" w:rsidRPr="00444165" w:rsidRDefault="00642312" w:rsidP="00642312">
      <w:pPr>
        <w:pStyle w:val="Nadpis1"/>
      </w:pPr>
      <w:bookmarkStart w:id="49" w:name="_Toc29845341"/>
      <w:r w:rsidRPr="00444165">
        <w:lastRenderedPageBreak/>
        <w:t>ZPŮSOBY ŘEŠENÍ A POUŽITÉ POSTUPY</w:t>
      </w:r>
      <w:bookmarkEnd w:id="49"/>
    </w:p>
    <w:p w14:paraId="098B8E5F" w14:textId="613D9188" w:rsidR="00642312" w:rsidRPr="00444165" w:rsidRDefault="00642312" w:rsidP="00642312">
      <w:pPr>
        <w:pStyle w:val="Nadpis2"/>
      </w:pPr>
      <w:bookmarkStart w:id="50" w:name="_Toc29845342"/>
      <w:r w:rsidRPr="00444165">
        <w:t>Schéma</w:t>
      </w:r>
      <w:bookmarkEnd w:id="50"/>
    </w:p>
    <w:p w14:paraId="1204F450" w14:textId="6E7D90D7" w:rsidR="00642312" w:rsidRPr="00444165" w:rsidRDefault="007D0320" w:rsidP="00642312">
      <w:r>
        <w:rPr>
          <w:noProof/>
        </w:rPr>
        <w:drawing>
          <wp:inline distT="0" distB="0" distL="0" distR="0" wp14:anchorId="1E120907" wp14:editId="6A558934">
            <wp:extent cx="5572125" cy="423862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2125" cy="4238625"/>
                    </a:xfrm>
                    <a:prstGeom prst="rect">
                      <a:avLst/>
                    </a:prstGeom>
                    <a:noFill/>
                    <a:ln>
                      <a:noFill/>
                    </a:ln>
                  </pic:spPr>
                </pic:pic>
              </a:graphicData>
            </a:graphic>
          </wp:inline>
        </w:drawing>
      </w:r>
    </w:p>
    <w:p w14:paraId="5E2E5DC3" w14:textId="5D7F98A5" w:rsidR="00642312" w:rsidRPr="00444165" w:rsidRDefault="00642312" w:rsidP="00642312">
      <w:r w:rsidRPr="00444165">
        <w:t xml:space="preserve">Schéma jsem vytvořil v programu Fritzing. Program je open-source systém, který umožňuje v jednoduchém rozhraní graficky sestavit zapojení všech komponentů. Fritzing jsem zvolil, protože je velice přehledný, jednoduchý a splňuje veškeré požadavky, které jsem potřeboval. Výsledné schéma je </w:t>
      </w:r>
      <w:r w:rsidR="00090D12">
        <w:t>díky grafickému zpracování velmi jednoduché k pochopení</w:t>
      </w:r>
      <w:r w:rsidRPr="00444165">
        <w:t>.</w:t>
      </w:r>
    </w:p>
    <w:p w14:paraId="47BD0B38" w14:textId="3A64317F" w:rsidR="00642312" w:rsidRPr="00444165" w:rsidRDefault="00642312" w:rsidP="00642312"/>
    <w:p w14:paraId="30CB99EC" w14:textId="3C24ED82" w:rsidR="00642312" w:rsidRPr="00444165" w:rsidRDefault="00642312" w:rsidP="00642312"/>
    <w:p w14:paraId="6FB8581C" w14:textId="5872BE64" w:rsidR="00642312" w:rsidRPr="00444165" w:rsidRDefault="00642312" w:rsidP="00642312"/>
    <w:p w14:paraId="44FEEC5A" w14:textId="0EFDCC3E" w:rsidR="00642312" w:rsidRPr="00444165" w:rsidRDefault="00642312" w:rsidP="00642312"/>
    <w:p w14:paraId="39912983" w14:textId="6B079792" w:rsidR="00642312" w:rsidRPr="00444165" w:rsidRDefault="00642312" w:rsidP="00642312"/>
    <w:p w14:paraId="1D4EAE15" w14:textId="6816F66B" w:rsidR="00642312" w:rsidRPr="00444165" w:rsidRDefault="00642312" w:rsidP="00642312"/>
    <w:p w14:paraId="53F84EB9" w14:textId="2BABEF90" w:rsidR="00642312" w:rsidRPr="00444165" w:rsidRDefault="00642312" w:rsidP="00642312">
      <w:pPr>
        <w:pStyle w:val="Nadpis2"/>
      </w:pPr>
      <w:bookmarkStart w:id="51" w:name="_Toc29845343"/>
      <w:r w:rsidRPr="00444165">
        <w:t>Použité knihovny</w:t>
      </w:r>
      <w:bookmarkEnd w:id="51"/>
    </w:p>
    <w:p w14:paraId="7E1229B2" w14:textId="1490FE30" w:rsidR="00642312" w:rsidRPr="00444165" w:rsidRDefault="00E5142D" w:rsidP="00642312">
      <w:pPr>
        <w:pStyle w:val="Nadpis3"/>
        <w:rPr>
          <w:shd w:val="clear" w:color="auto" w:fill="FFFFFF"/>
        </w:rPr>
      </w:pPr>
      <w:bookmarkStart w:id="52" w:name="_Toc29845344"/>
      <w:r w:rsidRPr="00444165">
        <w:rPr>
          <w:shd w:val="clear" w:color="auto" w:fill="FFFFFF"/>
        </w:rPr>
        <w:t>ESP8266WiFi.h</w:t>
      </w:r>
      <w:bookmarkEnd w:id="52"/>
    </w:p>
    <w:p w14:paraId="19743482" w14:textId="6C17C0FE" w:rsidR="00E5142D" w:rsidRPr="00444165" w:rsidRDefault="00EE114F" w:rsidP="00E5142D">
      <w:pPr>
        <w:ind w:left="709"/>
      </w:pPr>
      <w:r w:rsidRPr="00444165">
        <w:t xml:space="preserve">Knihovna pro připojení ESP8266 modulu k WiFi. Pro lepší </w:t>
      </w:r>
      <w:r w:rsidR="00090D12">
        <w:t>představu</w:t>
      </w:r>
      <w:r w:rsidRPr="00444165">
        <w:t xml:space="preserve"> níže přikládám výstřižek z mého kódu. </w:t>
      </w:r>
    </w:p>
    <w:p w14:paraId="40A87EDE" w14:textId="77777777" w:rsidR="00EE114F" w:rsidRPr="00444165" w:rsidRDefault="00EE114F" w:rsidP="00E5142D">
      <w:pPr>
        <w:ind w:left="709"/>
      </w:pPr>
    </w:p>
    <w:p w14:paraId="59028583" w14:textId="487889BB" w:rsidR="00EE114F" w:rsidRPr="00444165" w:rsidRDefault="007D0320" w:rsidP="00EE114F">
      <w:pPr>
        <w:ind w:left="709"/>
        <w:jc w:val="left"/>
      </w:pPr>
      <w:r>
        <w:rPr>
          <w:noProof/>
        </w:rPr>
        <w:drawing>
          <wp:anchor distT="0" distB="0" distL="114300" distR="114300" simplePos="0" relativeHeight="251657728" behindDoc="0" locked="0" layoutInCell="1" allowOverlap="1" wp14:anchorId="69780442" wp14:editId="58E446AF">
            <wp:simplePos x="0" y="0"/>
            <wp:positionH relativeFrom="column">
              <wp:posOffset>1114425</wp:posOffset>
            </wp:positionH>
            <wp:positionV relativeFrom="paragraph">
              <wp:posOffset>0</wp:posOffset>
            </wp:positionV>
            <wp:extent cx="3810000" cy="4257675"/>
            <wp:effectExtent l="0" t="0" r="0" b="0"/>
            <wp:wrapSquare wrapText="right"/>
            <wp:docPr id="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257675"/>
                    </a:xfrm>
                    <a:prstGeom prst="rect">
                      <a:avLst/>
                    </a:prstGeom>
                    <a:noFill/>
                  </pic:spPr>
                </pic:pic>
              </a:graphicData>
            </a:graphic>
            <wp14:sizeRelH relativeFrom="page">
              <wp14:pctWidth>0</wp14:pctWidth>
            </wp14:sizeRelH>
            <wp14:sizeRelV relativeFrom="page">
              <wp14:pctHeight>0</wp14:pctHeight>
            </wp14:sizeRelV>
          </wp:anchor>
        </w:drawing>
      </w:r>
      <w:r w:rsidR="00EE114F" w:rsidRPr="00444165">
        <w:br w:type="textWrapping" w:clear="all"/>
      </w:r>
    </w:p>
    <w:p w14:paraId="695A21C6" w14:textId="1B17DB6C" w:rsidR="00EE114F" w:rsidRPr="00444165" w:rsidRDefault="00EE114F" w:rsidP="00EE114F">
      <w:pPr>
        <w:ind w:left="709"/>
        <w:jc w:val="left"/>
      </w:pPr>
    </w:p>
    <w:p w14:paraId="7D4990BA" w14:textId="0A422F40" w:rsidR="00EE114F" w:rsidRPr="00444165" w:rsidRDefault="00EE114F" w:rsidP="00EE114F">
      <w:pPr>
        <w:ind w:left="709"/>
        <w:jc w:val="left"/>
      </w:pPr>
    </w:p>
    <w:p w14:paraId="281B7182" w14:textId="5EF015C3" w:rsidR="00EE114F" w:rsidRPr="00444165" w:rsidRDefault="00EE114F" w:rsidP="00EE114F">
      <w:pPr>
        <w:ind w:left="709"/>
        <w:jc w:val="left"/>
      </w:pPr>
    </w:p>
    <w:p w14:paraId="3B7FC2F7" w14:textId="2545975D" w:rsidR="00EE114F" w:rsidRPr="00444165" w:rsidRDefault="00EE114F" w:rsidP="00EE114F">
      <w:pPr>
        <w:ind w:left="709"/>
        <w:jc w:val="left"/>
      </w:pPr>
    </w:p>
    <w:p w14:paraId="79CCA106" w14:textId="296028BC" w:rsidR="00EE114F" w:rsidRPr="00444165" w:rsidRDefault="00EE114F" w:rsidP="00EE114F">
      <w:pPr>
        <w:ind w:left="709"/>
        <w:jc w:val="left"/>
      </w:pPr>
    </w:p>
    <w:p w14:paraId="69078764" w14:textId="6C632808" w:rsidR="00EE114F" w:rsidRPr="00444165" w:rsidRDefault="00EE114F" w:rsidP="00EE114F">
      <w:pPr>
        <w:ind w:left="709"/>
        <w:jc w:val="left"/>
      </w:pPr>
    </w:p>
    <w:p w14:paraId="3303B710" w14:textId="5014B06B" w:rsidR="00EE114F" w:rsidRPr="00444165" w:rsidRDefault="00487A1C" w:rsidP="00EE114F">
      <w:pPr>
        <w:pStyle w:val="Nadpis3"/>
        <w:rPr>
          <w:shd w:val="clear" w:color="auto" w:fill="FFFFFF"/>
        </w:rPr>
      </w:pPr>
      <w:bookmarkStart w:id="53" w:name="_Toc29845345"/>
      <w:r w:rsidRPr="00444165">
        <w:rPr>
          <w:shd w:val="clear" w:color="auto" w:fill="FFFFFF"/>
        </w:rPr>
        <w:t>WifiClient.h</w:t>
      </w:r>
      <w:bookmarkEnd w:id="53"/>
    </w:p>
    <w:p w14:paraId="44C0E897" w14:textId="12C99A4E" w:rsidR="00487A1C" w:rsidRPr="00444165" w:rsidRDefault="008749F7" w:rsidP="00487A1C">
      <w:pPr>
        <w:ind w:left="709"/>
      </w:pPr>
      <w:r w:rsidRPr="00444165">
        <w:t>Tato knihovna umožňuje vývojové desce připojení k internetu. Může sloužit jako server přijímající příchozí připojení nebo jako klient pro odchozí. Knihovna podporuje šifrování WEP a WPA2 Personal, nikoli však WPA2 Enterprise.</w:t>
      </w:r>
    </w:p>
    <w:p w14:paraId="5B3165FF" w14:textId="69389DD6" w:rsidR="008749F7" w:rsidRPr="00444165" w:rsidRDefault="008749F7" w:rsidP="00487A1C">
      <w:pPr>
        <w:ind w:left="709"/>
      </w:pPr>
    </w:p>
    <w:p w14:paraId="13F1976B" w14:textId="77777777" w:rsidR="00090D12" w:rsidRPr="00444165" w:rsidRDefault="00090D12" w:rsidP="00090D12"/>
    <w:p w14:paraId="7D84D591" w14:textId="51024C1F" w:rsidR="008749F7" w:rsidRPr="00444165" w:rsidRDefault="008749F7" w:rsidP="008749F7">
      <w:pPr>
        <w:pStyle w:val="Nadpis3"/>
      </w:pPr>
      <w:bookmarkStart w:id="54" w:name="_Toc29845346"/>
      <w:r w:rsidRPr="00444165">
        <w:t>ESP8266WebServer.h</w:t>
      </w:r>
      <w:bookmarkEnd w:id="54"/>
    </w:p>
    <w:p w14:paraId="67F8D35A" w14:textId="07C47903" w:rsidR="00090D12" w:rsidRPr="00444165" w:rsidRDefault="008749F7" w:rsidP="00090D12">
      <w:pPr>
        <w:ind w:left="709"/>
      </w:pPr>
      <w:r w:rsidRPr="00444165">
        <w:t xml:space="preserve">Knihovna nutná pro práci s web serverem na našem čipu ESP8266. Knihovna ví jak zpracovat požadavky http, jako je GET a POST. </w:t>
      </w:r>
      <w:r w:rsidR="00090D12">
        <w:t>Také</w:t>
      </w:r>
      <w:r w:rsidRPr="00444165">
        <w:t xml:space="preserve"> dokáže podporovat pouze jednoho klienta. Níž</w:t>
      </w:r>
      <w:r w:rsidR="00090D12">
        <w:t>e</w:t>
      </w:r>
      <w:r w:rsidRPr="00444165">
        <w:t xml:space="preserve"> přikládám krátký výňatek z mého kódu, kde spouštím web server. </w:t>
      </w:r>
    </w:p>
    <w:p w14:paraId="25CCFE2E" w14:textId="6528184D" w:rsidR="008749F7" w:rsidRPr="00444165" w:rsidRDefault="007D0320" w:rsidP="008749F7">
      <w:pPr>
        <w:ind w:left="709"/>
        <w:jc w:val="center"/>
      </w:pPr>
      <w:r>
        <w:rPr>
          <w:noProof/>
        </w:rPr>
        <w:drawing>
          <wp:inline distT="0" distB="0" distL="0" distR="0" wp14:anchorId="6CE3709E" wp14:editId="532FA05E">
            <wp:extent cx="4410075" cy="12858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285875"/>
                    </a:xfrm>
                    <a:prstGeom prst="rect">
                      <a:avLst/>
                    </a:prstGeom>
                    <a:noFill/>
                    <a:ln>
                      <a:noFill/>
                    </a:ln>
                  </pic:spPr>
                </pic:pic>
              </a:graphicData>
            </a:graphic>
          </wp:inline>
        </w:drawing>
      </w:r>
    </w:p>
    <w:p w14:paraId="3F56ED88" w14:textId="04E341AB" w:rsidR="000E11A3" w:rsidRPr="00444165" w:rsidRDefault="000E11A3" w:rsidP="008749F7">
      <w:pPr>
        <w:ind w:left="709"/>
        <w:jc w:val="center"/>
      </w:pPr>
    </w:p>
    <w:p w14:paraId="1D5AE6A2" w14:textId="434EA074" w:rsidR="000E11A3" w:rsidRPr="00444165" w:rsidRDefault="000E11A3" w:rsidP="008749F7">
      <w:pPr>
        <w:ind w:left="709"/>
        <w:jc w:val="center"/>
      </w:pPr>
    </w:p>
    <w:p w14:paraId="3A6E668C" w14:textId="3860CB9F" w:rsidR="000E11A3" w:rsidRPr="00444165" w:rsidRDefault="000E11A3" w:rsidP="008749F7">
      <w:pPr>
        <w:ind w:left="709"/>
        <w:jc w:val="center"/>
      </w:pPr>
    </w:p>
    <w:p w14:paraId="74706687" w14:textId="171A4C18" w:rsidR="000E11A3" w:rsidRPr="00444165" w:rsidRDefault="000E11A3" w:rsidP="008749F7">
      <w:pPr>
        <w:ind w:left="709"/>
        <w:jc w:val="center"/>
      </w:pPr>
    </w:p>
    <w:p w14:paraId="66E602B8" w14:textId="21032A0F" w:rsidR="000E11A3" w:rsidRPr="00444165" w:rsidRDefault="000E11A3" w:rsidP="008749F7">
      <w:pPr>
        <w:ind w:left="709"/>
        <w:jc w:val="center"/>
      </w:pPr>
    </w:p>
    <w:p w14:paraId="1171336E" w14:textId="3ECEBC5B" w:rsidR="000E11A3" w:rsidRPr="00444165" w:rsidRDefault="000E11A3" w:rsidP="008749F7">
      <w:pPr>
        <w:ind w:left="709"/>
        <w:jc w:val="center"/>
      </w:pPr>
    </w:p>
    <w:p w14:paraId="1C1CCE25" w14:textId="181D282D" w:rsidR="000E11A3" w:rsidRPr="00444165" w:rsidRDefault="000E11A3" w:rsidP="008749F7">
      <w:pPr>
        <w:ind w:left="709"/>
        <w:jc w:val="center"/>
      </w:pPr>
    </w:p>
    <w:p w14:paraId="319B0BCF" w14:textId="2420C64A" w:rsidR="000E11A3" w:rsidRPr="00444165" w:rsidRDefault="000E11A3" w:rsidP="008749F7">
      <w:pPr>
        <w:ind w:left="709"/>
        <w:jc w:val="center"/>
      </w:pPr>
    </w:p>
    <w:p w14:paraId="1863C04E" w14:textId="77777777" w:rsidR="000E11A3" w:rsidRPr="00444165" w:rsidRDefault="000E11A3" w:rsidP="008749F7">
      <w:pPr>
        <w:ind w:left="709"/>
        <w:jc w:val="center"/>
      </w:pPr>
    </w:p>
    <w:p w14:paraId="2B1A832B" w14:textId="17A393C1" w:rsidR="000E11A3" w:rsidRPr="00444165" w:rsidRDefault="000E11A3" w:rsidP="0035185D">
      <w:pPr>
        <w:pStyle w:val="Nadpis1"/>
      </w:pPr>
      <w:bookmarkStart w:id="55" w:name="_Toc29845347"/>
      <w:r w:rsidRPr="00444165">
        <w:lastRenderedPageBreak/>
        <w:t>HARDWAROVÉ ZAŘÍZENÍ</w:t>
      </w:r>
      <w:bookmarkEnd w:id="55"/>
    </w:p>
    <w:p w14:paraId="27881857" w14:textId="24CFE693" w:rsidR="000E11A3" w:rsidRPr="00444165" w:rsidRDefault="000E11A3" w:rsidP="000E11A3">
      <w:pPr>
        <w:pStyle w:val="Nadpis3"/>
      </w:pPr>
      <w:bookmarkStart w:id="56" w:name="_Toc29845348"/>
      <w:r w:rsidRPr="00444165">
        <w:t>Popis fungování ovládání auta</w:t>
      </w:r>
      <w:bookmarkEnd w:id="56"/>
    </w:p>
    <w:p w14:paraId="56CD4B33" w14:textId="185D0EFF" w:rsidR="000E11A3" w:rsidRPr="00444165" w:rsidRDefault="000E11A3" w:rsidP="000E11A3">
      <w:pPr>
        <w:ind w:left="709"/>
      </w:pPr>
      <w:r w:rsidRPr="00444165">
        <w:t xml:space="preserve">Auto je ovládáno mobilní aplikací napsanou v jazyce Scratch. </w:t>
      </w:r>
    </w:p>
    <w:p w14:paraId="4515080E" w14:textId="3568A7AB" w:rsidR="000E11A3" w:rsidRPr="00444165" w:rsidRDefault="007D0320" w:rsidP="000E11A3">
      <w:pPr>
        <w:ind w:left="709"/>
        <w:jc w:val="left"/>
      </w:pPr>
      <w:r>
        <w:rPr>
          <w:noProof/>
        </w:rPr>
        <w:drawing>
          <wp:inline distT="0" distB="0" distL="0" distR="0" wp14:anchorId="023E3E7E" wp14:editId="31661CB9">
            <wp:extent cx="3648075" cy="105727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75" cy="1057275"/>
                    </a:xfrm>
                    <a:prstGeom prst="rect">
                      <a:avLst/>
                    </a:prstGeom>
                    <a:noFill/>
                    <a:ln>
                      <a:noFill/>
                    </a:ln>
                  </pic:spPr>
                </pic:pic>
              </a:graphicData>
            </a:graphic>
          </wp:inline>
        </w:drawing>
      </w:r>
    </w:p>
    <w:p w14:paraId="5E4F41E1" w14:textId="439E6E2F" w:rsidR="000E11A3" w:rsidRPr="00444165" w:rsidRDefault="000E11A3" w:rsidP="000E11A3">
      <w:pPr>
        <w:ind w:left="709"/>
        <w:jc w:val="left"/>
      </w:pPr>
      <w:r w:rsidRPr="00444165">
        <w:t xml:space="preserve">Zde je příklad tlačítka sloužící pro pohyb auta vpřed. Celý blok funguje následovně, </w:t>
      </w:r>
      <w:r w:rsidR="00090D12">
        <w:t>pokud</w:t>
      </w:r>
      <w:r w:rsidRPr="00444165">
        <w:t xml:space="preserve"> je </w:t>
      </w:r>
      <w:r w:rsidR="00090D12">
        <w:t>ztisknutý</w:t>
      </w:r>
      <w:r w:rsidRPr="00444165">
        <w:t xml:space="preserve"> symbol šipky vpřed v mobilní aplikaci, tak se do ESP pošle hodnota “/?State=1“.</w:t>
      </w:r>
    </w:p>
    <w:p w14:paraId="237DDE59" w14:textId="6A4B3B1C" w:rsidR="000E11A3" w:rsidRPr="00444165" w:rsidRDefault="000E11A3" w:rsidP="000E11A3">
      <w:pPr>
        <w:ind w:left="709"/>
        <w:jc w:val="left"/>
      </w:pPr>
      <w:r w:rsidRPr="00444165">
        <w:t>Následně hodnota pokračuje do funkce v ESP, která zjistí</w:t>
      </w:r>
      <w:r w:rsidR="001E38B2">
        <w:t>,</w:t>
      </w:r>
      <w:r w:rsidRPr="00444165">
        <w:t xml:space="preserve"> jestli přišel parametr “State”</w:t>
      </w:r>
      <w:r w:rsidR="003A25C3" w:rsidRPr="00444165">
        <w:t>. Pokud parametr opravdu přišel, uloží se parametr “State” do proměnné číslo, která je intové hodnoty, protože parametr “State”, který je mimo jiné strinogové hodnoty</w:t>
      </w:r>
      <w:r w:rsidR="001E38B2">
        <w:t>,</w:t>
      </w:r>
      <w:r w:rsidR="003A25C3" w:rsidRPr="00444165">
        <w:t xml:space="preserve"> je funkcí toInt(); převeden do hodnoty intové, aby mohl být snadněj</w:t>
      </w:r>
      <w:r w:rsidR="001E38B2">
        <w:t>i</w:t>
      </w:r>
      <w:r w:rsidR="003A25C3" w:rsidRPr="00444165">
        <w:t xml:space="preserve"> a přehledněji porovnán.</w:t>
      </w:r>
    </w:p>
    <w:p w14:paraId="3605B6C8" w14:textId="733F8FEA" w:rsidR="000E11A3" w:rsidRPr="00444165" w:rsidRDefault="007D0320" w:rsidP="000E11A3">
      <w:pPr>
        <w:ind w:left="709"/>
        <w:jc w:val="left"/>
      </w:pPr>
      <w:r>
        <w:rPr>
          <w:noProof/>
        </w:rPr>
        <w:drawing>
          <wp:inline distT="0" distB="0" distL="0" distR="0" wp14:anchorId="0E42B7ED" wp14:editId="212067EC">
            <wp:extent cx="3019425" cy="170497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1704975"/>
                    </a:xfrm>
                    <a:prstGeom prst="rect">
                      <a:avLst/>
                    </a:prstGeom>
                    <a:noFill/>
                    <a:ln>
                      <a:noFill/>
                    </a:ln>
                  </pic:spPr>
                </pic:pic>
              </a:graphicData>
            </a:graphic>
          </wp:inline>
        </w:drawing>
      </w:r>
    </w:p>
    <w:p w14:paraId="6A4EBA05" w14:textId="69434BA6" w:rsidR="003A25C3" w:rsidRPr="00444165" w:rsidRDefault="003A25C3" w:rsidP="000E11A3">
      <w:pPr>
        <w:ind w:left="709"/>
        <w:jc w:val="left"/>
      </w:pPr>
    </w:p>
    <w:p w14:paraId="55BA067B" w14:textId="5C977B18" w:rsidR="003A25C3" w:rsidRPr="00444165" w:rsidRDefault="003A25C3" w:rsidP="000E11A3">
      <w:pPr>
        <w:ind w:left="709"/>
        <w:jc w:val="left"/>
      </w:pPr>
    </w:p>
    <w:p w14:paraId="3A5A1C77" w14:textId="2E02C56B" w:rsidR="003A25C3" w:rsidRPr="00444165" w:rsidRDefault="003A25C3" w:rsidP="000E11A3">
      <w:pPr>
        <w:ind w:left="709"/>
        <w:jc w:val="left"/>
      </w:pPr>
    </w:p>
    <w:p w14:paraId="3B5C5896" w14:textId="60BF4D9A" w:rsidR="003A25C3" w:rsidRPr="00444165" w:rsidRDefault="003A25C3" w:rsidP="000E11A3">
      <w:pPr>
        <w:ind w:left="709"/>
        <w:jc w:val="left"/>
      </w:pPr>
    </w:p>
    <w:p w14:paraId="2611085B" w14:textId="767A44C0" w:rsidR="003A25C3" w:rsidRPr="00444165" w:rsidRDefault="003A25C3" w:rsidP="000E11A3">
      <w:pPr>
        <w:ind w:left="709"/>
        <w:jc w:val="left"/>
      </w:pPr>
    </w:p>
    <w:p w14:paraId="68F453D4" w14:textId="1B02748A" w:rsidR="003A25C3" w:rsidRPr="00444165" w:rsidRDefault="003A25C3" w:rsidP="000E11A3">
      <w:pPr>
        <w:ind w:left="709"/>
        <w:jc w:val="left"/>
      </w:pPr>
      <w:r w:rsidRPr="00444165">
        <w:lastRenderedPageBreak/>
        <w:t xml:space="preserve">Když je </w:t>
      </w:r>
      <w:r w:rsidR="001E38B2">
        <w:t>toto</w:t>
      </w:r>
      <w:r w:rsidRPr="00444165">
        <w:t xml:space="preserve"> všechno splněno, hodnota uložená v proměnné číslo</w:t>
      </w:r>
      <w:r w:rsidR="001E38B2">
        <w:t>,</w:t>
      </w:r>
      <w:r w:rsidRPr="00444165">
        <w:t xml:space="preserve"> je poslána do cyklu switch. </w:t>
      </w:r>
    </w:p>
    <w:p w14:paraId="76A88D09" w14:textId="1F9672C3" w:rsidR="003A25C3" w:rsidRPr="00444165" w:rsidRDefault="007D0320" w:rsidP="000E11A3">
      <w:pPr>
        <w:ind w:left="709"/>
        <w:jc w:val="left"/>
      </w:pPr>
      <w:r>
        <w:rPr>
          <w:noProof/>
        </w:rPr>
        <w:drawing>
          <wp:inline distT="0" distB="0" distL="0" distR="0" wp14:anchorId="1A730D4B" wp14:editId="41A2DA1D">
            <wp:extent cx="2076450" cy="40290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4029075"/>
                    </a:xfrm>
                    <a:prstGeom prst="rect">
                      <a:avLst/>
                    </a:prstGeom>
                    <a:noFill/>
                    <a:ln>
                      <a:noFill/>
                    </a:ln>
                  </pic:spPr>
                </pic:pic>
              </a:graphicData>
            </a:graphic>
          </wp:inline>
        </w:drawing>
      </w:r>
    </w:p>
    <w:p w14:paraId="76DA2D0F" w14:textId="483DA288" w:rsidR="003A25C3" w:rsidRPr="00444165" w:rsidRDefault="003A25C3" w:rsidP="003A25C3">
      <w:pPr>
        <w:ind w:left="709"/>
        <w:jc w:val="left"/>
      </w:pPr>
      <w:r w:rsidRPr="00444165">
        <w:t>Každá šipka v aplikaci posílá jinou hodnotu od 1 do 5. Podle toho switch rozpozná</w:t>
      </w:r>
      <w:r w:rsidR="001E38B2">
        <w:t>,</w:t>
      </w:r>
      <w:r w:rsidRPr="00444165">
        <w:t xml:space="preserve"> jakou funkci pohybu má následně vyvolat.</w:t>
      </w:r>
    </w:p>
    <w:p w14:paraId="02AFF89D" w14:textId="7F91116C" w:rsidR="003A25C3" w:rsidRPr="00444165" w:rsidRDefault="003A25C3" w:rsidP="000E11A3">
      <w:pPr>
        <w:ind w:left="709"/>
        <w:jc w:val="left"/>
      </w:pPr>
      <w:r w:rsidRPr="00444165">
        <w:t>Hodnota 1 pro zmíněnou funkci forward je vyhodnocena switchem</w:t>
      </w:r>
      <w:r w:rsidR="001E38B2">
        <w:t>,</w:t>
      </w:r>
      <w:r w:rsidRPr="00444165">
        <w:t xml:space="preserve"> jako pravda a je vyvolána funkce “dopredu”.</w:t>
      </w:r>
    </w:p>
    <w:p w14:paraId="659D3865" w14:textId="36A12741" w:rsidR="003A25C3" w:rsidRPr="00444165" w:rsidRDefault="007D0320" w:rsidP="000E11A3">
      <w:pPr>
        <w:ind w:left="709"/>
        <w:jc w:val="left"/>
      </w:pPr>
      <w:r>
        <w:rPr>
          <w:noProof/>
        </w:rPr>
        <w:drawing>
          <wp:inline distT="0" distB="0" distL="0" distR="0" wp14:anchorId="7BA0196D" wp14:editId="2986E237">
            <wp:extent cx="2638425" cy="18954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895475"/>
                    </a:xfrm>
                    <a:prstGeom prst="rect">
                      <a:avLst/>
                    </a:prstGeom>
                    <a:noFill/>
                    <a:ln>
                      <a:noFill/>
                    </a:ln>
                  </pic:spPr>
                </pic:pic>
              </a:graphicData>
            </a:graphic>
          </wp:inline>
        </w:drawing>
      </w:r>
    </w:p>
    <w:p w14:paraId="3638D339" w14:textId="703897AB" w:rsidR="003A25C3" w:rsidRPr="00444165" w:rsidRDefault="003A25C3" w:rsidP="000E11A3">
      <w:pPr>
        <w:ind w:left="709"/>
        <w:jc w:val="left"/>
      </w:pPr>
    </w:p>
    <w:p w14:paraId="7871B763" w14:textId="5CF5E04B" w:rsidR="003A25C3" w:rsidRPr="00444165" w:rsidRDefault="003A25C3" w:rsidP="001E38B2">
      <w:pPr>
        <w:ind w:left="709"/>
        <w:jc w:val="left"/>
      </w:pPr>
      <w:r w:rsidRPr="00444165">
        <w:lastRenderedPageBreak/>
        <w:t>Funkce “Dopredu ” sepne na určitých pinech a rozpohybuje kola daným směrem.</w:t>
      </w:r>
      <w:r w:rsidR="001E38B2">
        <w:t xml:space="preserve"> </w:t>
      </w:r>
      <w:r w:rsidRPr="00444165">
        <w:t>Proměnná rychlost je zde nastavena pevně na hodnotu 800. Tenhle proces se opakuje st</w:t>
      </w:r>
      <w:r w:rsidR="007D1363" w:rsidRPr="00444165">
        <w:t>á</w:t>
      </w:r>
      <w:r w:rsidRPr="00444165">
        <w:t>le dokola</w:t>
      </w:r>
      <w:r w:rsidR="001E38B2">
        <w:t>,</w:t>
      </w:r>
      <w:r w:rsidRPr="00444165">
        <w:t xml:space="preserve"> při </w:t>
      </w:r>
      <w:r w:rsidR="001E38B2">
        <w:t>stisknutí</w:t>
      </w:r>
      <w:r w:rsidRPr="00444165">
        <w:t xml:space="preserve"> tlačítek v mobilní aplikaci.</w:t>
      </w:r>
    </w:p>
    <w:p w14:paraId="78AF876A" w14:textId="00EAE8EB" w:rsidR="000E60C9" w:rsidRPr="00444165" w:rsidRDefault="000E60C9" w:rsidP="000E11A3">
      <w:pPr>
        <w:ind w:left="709"/>
        <w:jc w:val="left"/>
      </w:pPr>
    </w:p>
    <w:p w14:paraId="4EF63924" w14:textId="49693C1D" w:rsidR="000E60C9" w:rsidRPr="00444165" w:rsidRDefault="000E60C9" w:rsidP="000E60C9">
      <w:pPr>
        <w:pStyle w:val="Nadpis3"/>
      </w:pPr>
      <w:bookmarkStart w:id="57" w:name="_Toc29845349"/>
      <w:r w:rsidRPr="00444165">
        <w:t>Připojení k WiFi</w:t>
      </w:r>
      <w:bookmarkEnd w:id="57"/>
    </w:p>
    <w:p w14:paraId="6533FF0C" w14:textId="5D4AEB02" w:rsidR="000E60C9" w:rsidRPr="00444165" w:rsidRDefault="007D1363" w:rsidP="000E60C9">
      <w:pPr>
        <w:ind w:left="709"/>
      </w:pPr>
      <w:r w:rsidRPr="00444165">
        <w:t xml:space="preserve">V následující kapitole jsem popsal principy fungování a postupy připojení mého ESP8266 k WiFi síti. </w:t>
      </w:r>
    </w:p>
    <w:p w14:paraId="3ACC4E5F" w14:textId="4AE775B7" w:rsidR="00444165" w:rsidRPr="00444165" w:rsidRDefault="007D1363" w:rsidP="00444165">
      <w:pPr>
        <w:ind w:left="709"/>
      </w:pPr>
      <w:r w:rsidRPr="00444165">
        <w:t>ESP8266 je schopno díky knihovnám vysílat vlastní WiFi, kterou mám uloženou v konstatní proměnné ssid s názvem “Auticko”.</w:t>
      </w:r>
    </w:p>
    <w:p w14:paraId="720EC5DE" w14:textId="2A0F285C" w:rsidR="00444165" w:rsidRDefault="007D0320" w:rsidP="00444165">
      <w:pPr>
        <w:ind w:left="709"/>
      </w:pPr>
      <w:r>
        <w:rPr>
          <w:noProof/>
        </w:rPr>
        <w:drawing>
          <wp:inline distT="0" distB="0" distL="0" distR="0" wp14:anchorId="0F58A45F" wp14:editId="29FEABBD">
            <wp:extent cx="2257425" cy="40005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7425" cy="400050"/>
                    </a:xfrm>
                    <a:prstGeom prst="rect">
                      <a:avLst/>
                    </a:prstGeom>
                    <a:noFill/>
                    <a:ln>
                      <a:noFill/>
                    </a:ln>
                  </pic:spPr>
                </pic:pic>
              </a:graphicData>
            </a:graphic>
          </wp:inline>
        </w:drawing>
      </w:r>
    </w:p>
    <w:p w14:paraId="57033D86" w14:textId="77777777" w:rsidR="001E38B2" w:rsidRPr="00444165" w:rsidRDefault="001E38B2" w:rsidP="00444165">
      <w:pPr>
        <w:ind w:left="709"/>
      </w:pPr>
    </w:p>
    <w:p w14:paraId="47B77C79" w14:textId="325C2083" w:rsidR="001E38B2" w:rsidRPr="00444165" w:rsidRDefault="007D1363" w:rsidP="001E38B2">
      <w:pPr>
        <w:ind w:left="709"/>
      </w:pPr>
      <w:r w:rsidRPr="00444165">
        <w:t>Po nahrání program</w:t>
      </w:r>
      <w:r w:rsidR="001E38B2">
        <w:t>u</w:t>
      </w:r>
      <w:r w:rsidRPr="00444165">
        <w:t xml:space="preserve"> do auta, se na sériové lince vypíše IP Adresa ESP, díky následujícím příkazům, které do proměnné mojeIP uloží skutečnou IP Adresu ESP a následně je příkazem vypsána na sériové lince. </w:t>
      </w:r>
    </w:p>
    <w:p w14:paraId="48A52360" w14:textId="54E4E611" w:rsidR="00444165" w:rsidRDefault="007D0320" w:rsidP="00444165">
      <w:pPr>
        <w:ind w:left="709"/>
      </w:pPr>
      <w:r>
        <w:rPr>
          <w:noProof/>
        </w:rPr>
        <w:drawing>
          <wp:inline distT="0" distB="0" distL="0" distR="0" wp14:anchorId="41C3715D" wp14:editId="09C13A44">
            <wp:extent cx="2762250" cy="61912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619125"/>
                    </a:xfrm>
                    <a:prstGeom prst="rect">
                      <a:avLst/>
                    </a:prstGeom>
                    <a:noFill/>
                    <a:ln>
                      <a:noFill/>
                    </a:ln>
                  </pic:spPr>
                </pic:pic>
              </a:graphicData>
            </a:graphic>
          </wp:inline>
        </w:drawing>
      </w:r>
    </w:p>
    <w:p w14:paraId="359FF341" w14:textId="77777777" w:rsidR="001E38B2" w:rsidRPr="00444165" w:rsidRDefault="001E38B2" w:rsidP="00444165">
      <w:pPr>
        <w:ind w:left="709"/>
      </w:pPr>
    </w:p>
    <w:p w14:paraId="13EF1DD9" w14:textId="3173965C" w:rsidR="007D1363" w:rsidRPr="00444165" w:rsidRDefault="00444165" w:rsidP="000E60C9">
      <w:pPr>
        <w:ind w:left="709"/>
      </w:pPr>
      <w:r w:rsidRPr="00444165">
        <w:t>Zapojení WebServeru je řešeno následnými třemi jednoduchými příkazy.</w:t>
      </w:r>
    </w:p>
    <w:p w14:paraId="3A5C17E5" w14:textId="29B0C676" w:rsidR="00444165" w:rsidRPr="00444165" w:rsidRDefault="007D0320" w:rsidP="000E60C9">
      <w:pPr>
        <w:ind w:left="709"/>
      </w:pPr>
      <w:r>
        <w:rPr>
          <w:noProof/>
        </w:rPr>
        <w:drawing>
          <wp:inline distT="0" distB="0" distL="0" distR="0" wp14:anchorId="2C444259" wp14:editId="544D0474">
            <wp:extent cx="3200400" cy="93345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933450"/>
                    </a:xfrm>
                    <a:prstGeom prst="rect">
                      <a:avLst/>
                    </a:prstGeom>
                    <a:noFill/>
                    <a:ln>
                      <a:noFill/>
                    </a:ln>
                  </pic:spPr>
                </pic:pic>
              </a:graphicData>
            </a:graphic>
          </wp:inline>
        </w:drawing>
      </w:r>
    </w:p>
    <w:p w14:paraId="5F9360CB" w14:textId="65B3BBF3" w:rsidR="000E60C9" w:rsidRPr="00444165" w:rsidRDefault="000E60C9" w:rsidP="000E11A3">
      <w:pPr>
        <w:ind w:left="709"/>
        <w:jc w:val="left"/>
      </w:pPr>
    </w:p>
    <w:p w14:paraId="3B3E543D" w14:textId="613269DF" w:rsidR="00444165" w:rsidRPr="00444165" w:rsidRDefault="00444165" w:rsidP="000E11A3">
      <w:pPr>
        <w:ind w:left="709"/>
        <w:jc w:val="left"/>
      </w:pPr>
    </w:p>
    <w:p w14:paraId="66147550" w14:textId="39E56E15" w:rsidR="00444165" w:rsidRPr="00444165" w:rsidRDefault="00444165" w:rsidP="000E11A3">
      <w:pPr>
        <w:ind w:left="709"/>
        <w:jc w:val="left"/>
      </w:pPr>
    </w:p>
    <w:p w14:paraId="7F7B562A" w14:textId="39A57BAD" w:rsidR="00444165" w:rsidRPr="00444165" w:rsidRDefault="00444165" w:rsidP="001E38B2">
      <w:pPr>
        <w:jc w:val="left"/>
      </w:pPr>
    </w:p>
    <w:p w14:paraId="2D7BDF7D" w14:textId="479B49CF" w:rsidR="00444165" w:rsidRPr="00444165" w:rsidRDefault="00444165" w:rsidP="00444165">
      <w:pPr>
        <w:pStyle w:val="Nadpis3"/>
      </w:pPr>
      <w:bookmarkStart w:id="58" w:name="_Toc29845350"/>
      <w:r w:rsidRPr="00444165">
        <w:lastRenderedPageBreak/>
        <w:t>Převod stringových hodnot z aplikace</w:t>
      </w:r>
      <w:bookmarkEnd w:id="58"/>
    </w:p>
    <w:p w14:paraId="5F52E918" w14:textId="33E9C1F2" w:rsidR="00444165" w:rsidRPr="00444165" w:rsidRDefault="00444165" w:rsidP="00444165">
      <w:pPr>
        <w:ind w:left="709"/>
      </w:pPr>
      <w:r w:rsidRPr="00444165">
        <w:t>V mojí mobilní aplikaci je každé jednotlivé tlačítko pro pohyb auta uloženo a posíla do ESP jinou hodnotu. Hodnoty jsou uloženy ve stringových proměnných “State”.</w:t>
      </w:r>
    </w:p>
    <w:p w14:paraId="29C24326" w14:textId="61563527" w:rsidR="00444165" w:rsidRDefault="00444165" w:rsidP="00444165">
      <w:pPr>
        <w:ind w:left="709"/>
      </w:pPr>
      <w:r w:rsidRPr="00444165">
        <w:t xml:space="preserve">Když ESP </w:t>
      </w:r>
      <w:r>
        <w:t xml:space="preserve">otestuje podmínkou že opravdu </w:t>
      </w:r>
      <w:r w:rsidRPr="00444165">
        <w:t>při</w:t>
      </w:r>
      <w:r>
        <w:t xml:space="preserve">jalo hodnotu </w:t>
      </w:r>
      <w:r>
        <w:rPr>
          <w:lang w:val="en-US"/>
        </w:rPr>
        <w:t>“State”</w:t>
      </w:r>
      <w:r>
        <w:t xml:space="preserve">, je hodnota následně převedena funkcí toInt(); na hodnotu číselnou a uložena do proměnné číslo. </w:t>
      </w:r>
    </w:p>
    <w:p w14:paraId="43420C55" w14:textId="1BCA8844" w:rsidR="00444165" w:rsidRDefault="00444165" w:rsidP="00444165">
      <w:pPr>
        <w:ind w:left="709"/>
      </w:pPr>
      <w:r>
        <w:t>Proměnná číslo se dále porovná v cyklu switch a vyvolá se daná funkce pro pohyb auta ve správném směru.</w:t>
      </w:r>
    </w:p>
    <w:p w14:paraId="43DA4A61" w14:textId="15D57F5A" w:rsidR="00444165" w:rsidRDefault="007D0320" w:rsidP="00444165">
      <w:pPr>
        <w:ind w:left="709"/>
      </w:pPr>
      <w:r>
        <w:rPr>
          <w:noProof/>
        </w:rPr>
        <w:drawing>
          <wp:inline distT="0" distB="0" distL="0" distR="0" wp14:anchorId="27DED166" wp14:editId="4200053B">
            <wp:extent cx="2971800" cy="172402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724025"/>
                    </a:xfrm>
                    <a:prstGeom prst="rect">
                      <a:avLst/>
                    </a:prstGeom>
                    <a:noFill/>
                    <a:ln>
                      <a:noFill/>
                    </a:ln>
                  </pic:spPr>
                </pic:pic>
              </a:graphicData>
            </a:graphic>
          </wp:inline>
        </w:drawing>
      </w:r>
    </w:p>
    <w:p w14:paraId="301CB079" w14:textId="57AAE9EC" w:rsidR="001578D6" w:rsidRDefault="001578D6" w:rsidP="00444165">
      <w:pPr>
        <w:ind w:left="709"/>
      </w:pPr>
    </w:p>
    <w:p w14:paraId="52DCE603" w14:textId="77777777" w:rsidR="001578D6" w:rsidRPr="00444165" w:rsidRDefault="001578D6" w:rsidP="00444165">
      <w:pPr>
        <w:ind w:left="709"/>
      </w:pPr>
    </w:p>
    <w:p w14:paraId="620296E2" w14:textId="719596F3" w:rsidR="000E60C9" w:rsidRDefault="005B7D73" w:rsidP="005B7D73">
      <w:pPr>
        <w:pStyle w:val="Nadpis2"/>
      </w:pPr>
      <w:bookmarkStart w:id="59" w:name="_Toc29845351"/>
      <w:r>
        <w:t>Mobilní aplikace</w:t>
      </w:r>
      <w:bookmarkEnd w:id="59"/>
    </w:p>
    <w:p w14:paraId="12CCD91F" w14:textId="33BCD82E" w:rsidR="005B7D73" w:rsidRDefault="005B7D73" w:rsidP="005B7D73">
      <w:r>
        <w:t>Mobilní aplikaci jsem psal ve vývojovém prostředí App Inventro v jazyce Scratch. Tento jazyk s prostředím jsem zvolil</w:t>
      </w:r>
      <w:r w:rsidR="001E38B2">
        <w:t>,</w:t>
      </w:r>
      <w:r>
        <w:t xml:space="preserve"> díky nedostačujícím znalostem Javy, jednoduchosti, přehlednosti jazyku a celkovému doporučení všech podobných githubových projektů. </w:t>
      </w:r>
    </w:p>
    <w:p w14:paraId="3263B86B" w14:textId="117EF990" w:rsidR="005B7D73" w:rsidRDefault="005B7D73" w:rsidP="005B7D73">
      <w:r>
        <w:t>Aplikace je poměrně jednoduchá</w:t>
      </w:r>
      <w:r w:rsidR="001E38B2">
        <w:t>,</w:t>
      </w:r>
      <w:r>
        <w:t xml:space="preserve"> jak po zdrojové stránce</w:t>
      </w:r>
      <w:r w:rsidR="001E38B2">
        <w:t>,</w:t>
      </w:r>
      <w:r>
        <w:t xml:space="preserve"> tak i po stránce grafické. </w:t>
      </w:r>
    </w:p>
    <w:p w14:paraId="4CE3BD20" w14:textId="77777777" w:rsidR="001E38B2" w:rsidRDefault="005B7D73" w:rsidP="005B7D73">
      <w:r>
        <w:t>Zdrojová struktura aplikace se skládá z několika bloků pro pohyb danými směry, konkrétně se jedná o tlačítka dopředu, dozadu, vlevo, vpravo a tlačítko stop. Všechny tlačítka fungují na stejném principu.</w:t>
      </w:r>
    </w:p>
    <w:p w14:paraId="6B792B55" w14:textId="26838D1E" w:rsidR="005B7D73" w:rsidRDefault="005B7D73" w:rsidP="005B7D73">
      <w:r>
        <w:t xml:space="preserve"> </w:t>
      </w:r>
      <w:r w:rsidR="001E38B2">
        <w:t>Pokud</w:t>
      </w:r>
      <w:r>
        <w:t xml:space="preserve"> je </w:t>
      </w:r>
      <w:r w:rsidR="001E38B2">
        <w:t>s</w:t>
      </w:r>
      <w:r w:rsidR="00090D12">
        <w:t>tisknutá</w:t>
      </w:r>
      <w:r>
        <w:t xml:space="preserve"> šipka na obrazovce telefonu, aplikace pošle do ESP hodnotu, s</w:t>
      </w:r>
      <w:r w:rsidR="001E38B2">
        <w:t>e</w:t>
      </w:r>
      <w:r>
        <w:t xml:space="preserve"> kterou se dále pracuje v programu pro ESP. </w:t>
      </w:r>
    </w:p>
    <w:p w14:paraId="7A50FFCF" w14:textId="5E7ED897" w:rsidR="00B67075" w:rsidRDefault="00B67075" w:rsidP="005B7D73">
      <w:r>
        <w:t xml:space="preserve">Každé tlačítko je doplněno také o hodnotu, která se odešle při </w:t>
      </w:r>
      <w:r w:rsidR="001E38B2">
        <w:t>s</w:t>
      </w:r>
      <w:r>
        <w:t xml:space="preserve">puštění tlačítka, aby auto zastavilo a na jedno </w:t>
      </w:r>
      <w:r w:rsidR="001E38B2">
        <w:t>s</w:t>
      </w:r>
      <w:r w:rsidR="00090D12">
        <w:t>tisknutí</w:t>
      </w:r>
      <w:r>
        <w:t xml:space="preserve"> nepokračovalo</w:t>
      </w:r>
      <w:r w:rsidR="001E38B2">
        <w:t xml:space="preserve"> dále</w:t>
      </w:r>
      <w:r>
        <w:t xml:space="preserve"> ve své trase.</w:t>
      </w:r>
    </w:p>
    <w:p w14:paraId="7AD01591" w14:textId="434813D0" w:rsidR="0035185D" w:rsidRDefault="005B7D73" w:rsidP="005B7D73">
      <w:r>
        <w:lastRenderedPageBreak/>
        <w:t xml:space="preserve">Grafická část je velmi jednoduše </w:t>
      </w:r>
      <w:r w:rsidR="00B67075">
        <w:t>tvořena čtyřmi šipkami a tlačítkem stop, které byly tvořeny programem Gimp. Aplikace je doplněna o logo školy a tabulku</w:t>
      </w:r>
      <w:r w:rsidR="001E38B2">
        <w:t>,</w:t>
      </w:r>
      <w:r w:rsidR="00B67075">
        <w:t xml:space="preserve"> kde je od základu vepsaná IP Adresa ESP. </w:t>
      </w:r>
    </w:p>
    <w:p w14:paraId="531C1D02" w14:textId="77777777" w:rsidR="0035185D" w:rsidRDefault="0035185D" w:rsidP="005B7D73"/>
    <w:p w14:paraId="57F1FB07" w14:textId="5380EA2F" w:rsidR="00B67075" w:rsidRDefault="007D0320" w:rsidP="00B67075">
      <w:pPr>
        <w:jc w:val="center"/>
      </w:pPr>
      <w:r>
        <w:rPr>
          <w:noProof/>
        </w:rPr>
        <w:drawing>
          <wp:inline distT="0" distB="0" distL="0" distR="0" wp14:anchorId="4CEA3626" wp14:editId="323C6F27">
            <wp:extent cx="5781675" cy="41148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675" cy="4114800"/>
                    </a:xfrm>
                    <a:prstGeom prst="rect">
                      <a:avLst/>
                    </a:prstGeom>
                    <a:noFill/>
                    <a:ln>
                      <a:noFill/>
                    </a:ln>
                  </pic:spPr>
                </pic:pic>
              </a:graphicData>
            </a:graphic>
          </wp:inline>
        </w:drawing>
      </w:r>
    </w:p>
    <w:p w14:paraId="1BC465C8" w14:textId="3FE90A6D" w:rsidR="00B67075" w:rsidRPr="005B7D73" w:rsidRDefault="00B67075" w:rsidP="00B67075">
      <w:pPr>
        <w:jc w:val="center"/>
      </w:pPr>
    </w:p>
    <w:p w14:paraId="30175CFA" w14:textId="5A12CA15" w:rsidR="003A25C3" w:rsidRPr="00444165" w:rsidRDefault="003A25C3" w:rsidP="000E11A3">
      <w:pPr>
        <w:ind w:left="709"/>
        <w:jc w:val="left"/>
      </w:pPr>
    </w:p>
    <w:p w14:paraId="73153E03" w14:textId="77777777" w:rsidR="000E11A3" w:rsidRPr="00444165" w:rsidRDefault="000E11A3" w:rsidP="000E11A3">
      <w:pPr>
        <w:ind w:left="709"/>
        <w:jc w:val="left"/>
      </w:pPr>
    </w:p>
    <w:p w14:paraId="27C035CC" w14:textId="3CDBF413" w:rsidR="000E11A3" w:rsidRDefault="0035185D" w:rsidP="0035185D">
      <w:pPr>
        <w:pStyle w:val="Nadpis1"/>
      </w:pPr>
      <w:bookmarkStart w:id="60" w:name="_Toc29845352"/>
      <w:r>
        <w:lastRenderedPageBreak/>
        <w:t>VÝSLEDKY ŘEŠENÍ</w:t>
      </w:r>
      <w:bookmarkEnd w:id="60"/>
    </w:p>
    <w:p w14:paraId="5D2F3F96" w14:textId="3C470129" w:rsidR="0035185D" w:rsidRDefault="0035185D" w:rsidP="0035185D">
      <w:pPr>
        <w:pStyle w:val="Nadpis2"/>
      </w:pPr>
      <w:bookmarkStart w:id="61" w:name="_Toc29845353"/>
      <w:r>
        <w:t>Podoba zařízení</w:t>
      </w:r>
      <w:bookmarkEnd w:id="61"/>
    </w:p>
    <w:p w14:paraId="0B044422" w14:textId="3F2CEF2D" w:rsidR="0035185D" w:rsidRDefault="0035185D" w:rsidP="0035185D">
      <w:r>
        <w:t>S autem jsem vcelku spokojen, do budoucna bych chtěl přidat senzor proti naražení do překážky a karosérii pro lepší vzhled. Prozatím auto mé očekávání splňuje a je plně funkční</w:t>
      </w:r>
      <w:r w:rsidR="001E38B2">
        <w:t>,</w:t>
      </w:r>
      <w:r>
        <w:t xml:space="preserve"> což bylo hlavním cílem mého projektu. </w:t>
      </w:r>
    </w:p>
    <w:p w14:paraId="0BEBEF80" w14:textId="77777777" w:rsidR="00657C7F" w:rsidRDefault="00657C7F" w:rsidP="0035185D"/>
    <w:p w14:paraId="27D3BC1A" w14:textId="62374B44" w:rsidR="0035185D" w:rsidRDefault="007D0320" w:rsidP="00657C7F">
      <w:pPr>
        <w:jc w:val="center"/>
      </w:pPr>
      <w:r>
        <w:rPr>
          <w:noProof/>
        </w:rPr>
        <w:drawing>
          <wp:inline distT="0" distB="0" distL="0" distR="0" wp14:anchorId="7439DBB1" wp14:editId="1F783934">
            <wp:extent cx="4400550" cy="5162550"/>
            <wp:effectExtent l="0" t="0" r="0" b="0"/>
            <wp:docPr id="17" name="obrázek 17" descr="82121170_476937553254708_26268493158883000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2121170_476937553254708_2626849315888300032_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5162550"/>
                    </a:xfrm>
                    <a:prstGeom prst="rect">
                      <a:avLst/>
                    </a:prstGeom>
                    <a:noFill/>
                    <a:ln>
                      <a:noFill/>
                    </a:ln>
                  </pic:spPr>
                </pic:pic>
              </a:graphicData>
            </a:graphic>
          </wp:inline>
        </w:drawing>
      </w:r>
    </w:p>
    <w:p w14:paraId="4E1CC00B" w14:textId="4000454E" w:rsidR="00657C7F" w:rsidRDefault="00657C7F" w:rsidP="0035185D">
      <w:pPr>
        <w:jc w:val="left"/>
      </w:pPr>
    </w:p>
    <w:p w14:paraId="656F9CF9" w14:textId="05E5DBEB" w:rsidR="00657C7F" w:rsidRDefault="00657C7F" w:rsidP="0035185D">
      <w:pPr>
        <w:jc w:val="left"/>
      </w:pPr>
    </w:p>
    <w:p w14:paraId="4620C359" w14:textId="77777777" w:rsidR="00657C7F" w:rsidRDefault="00657C7F" w:rsidP="0035185D">
      <w:pPr>
        <w:jc w:val="left"/>
      </w:pPr>
    </w:p>
    <w:p w14:paraId="48B2FDB7" w14:textId="21778DA4" w:rsidR="0035185D" w:rsidRDefault="0035185D" w:rsidP="0035185D">
      <w:pPr>
        <w:pStyle w:val="Nadpis2"/>
      </w:pPr>
      <w:bookmarkStart w:id="62" w:name="_Toc29845354"/>
      <w:r>
        <w:lastRenderedPageBreak/>
        <w:t>Podoba mobilní aplikace</w:t>
      </w:r>
      <w:bookmarkEnd w:id="62"/>
    </w:p>
    <w:p w14:paraId="028192CA" w14:textId="39E0584E" w:rsidR="0035185D" w:rsidRDefault="0035185D" w:rsidP="0035185D">
      <w:r>
        <w:t xml:space="preserve">Mobilní aplikace splňuje svůj účel. Je velmi jednoduchá a naprosto dostačující pro běžného uživatele. </w:t>
      </w:r>
      <w:r w:rsidR="00657C7F">
        <w:t xml:space="preserve">Do budoucna bych rád aplikaci vylepšil o akceleraci, lepší grafické zpracování a přidání bočních směrů, aby nebylo nutné mačkat dvě šipky najednou. </w:t>
      </w:r>
    </w:p>
    <w:p w14:paraId="24BDE084" w14:textId="77777777" w:rsidR="001E38B2" w:rsidRDefault="001E38B2" w:rsidP="0035185D"/>
    <w:p w14:paraId="0D9DC147" w14:textId="6445B7D5" w:rsidR="00657C7F" w:rsidRDefault="007D0320" w:rsidP="00657C7F">
      <w:pPr>
        <w:jc w:val="center"/>
      </w:pPr>
      <w:r>
        <w:rPr>
          <w:noProof/>
        </w:rPr>
        <w:drawing>
          <wp:inline distT="0" distB="0" distL="0" distR="0" wp14:anchorId="282752DE" wp14:editId="01EFB6D5">
            <wp:extent cx="2733675" cy="54483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675" cy="5448300"/>
                    </a:xfrm>
                    <a:prstGeom prst="rect">
                      <a:avLst/>
                    </a:prstGeom>
                    <a:noFill/>
                    <a:ln>
                      <a:noFill/>
                    </a:ln>
                  </pic:spPr>
                </pic:pic>
              </a:graphicData>
            </a:graphic>
          </wp:inline>
        </w:drawing>
      </w:r>
    </w:p>
    <w:p w14:paraId="267B751D" w14:textId="525D94F4" w:rsidR="00657C7F" w:rsidRDefault="00657C7F" w:rsidP="00657C7F">
      <w:pPr>
        <w:jc w:val="center"/>
      </w:pPr>
    </w:p>
    <w:p w14:paraId="6B282842" w14:textId="7E9D6116" w:rsidR="00657C7F" w:rsidRDefault="00657C7F" w:rsidP="00657C7F">
      <w:pPr>
        <w:jc w:val="center"/>
      </w:pPr>
    </w:p>
    <w:p w14:paraId="76A28598" w14:textId="5EB9399B" w:rsidR="00657C7F" w:rsidRDefault="00657C7F" w:rsidP="00657C7F">
      <w:pPr>
        <w:jc w:val="center"/>
      </w:pPr>
    </w:p>
    <w:p w14:paraId="02E3C6E7" w14:textId="09268A44" w:rsidR="00657C7F" w:rsidRDefault="00657C7F" w:rsidP="00657C7F">
      <w:pPr>
        <w:jc w:val="center"/>
      </w:pPr>
    </w:p>
    <w:p w14:paraId="26930BF3" w14:textId="31BE6A43" w:rsidR="00657C7F" w:rsidRDefault="00657C7F" w:rsidP="00657C7F">
      <w:pPr>
        <w:jc w:val="center"/>
      </w:pPr>
    </w:p>
    <w:p w14:paraId="70FF6367" w14:textId="397CA4FE" w:rsidR="00657C7F" w:rsidRDefault="00657C7F" w:rsidP="00657C7F">
      <w:pPr>
        <w:pStyle w:val="Nadpis2"/>
      </w:pPr>
      <w:bookmarkStart w:id="63" w:name="_Toc29845355"/>
      <w:r>
        <w:t>Problémy</w:t>
      </w:r>
      <w:bookmarkEnd w:id="63"/>
    </w:p>
    <w:p w14:paraId="7512FDE8" w14:textId="77777777" w:rsidR="001E38B2" w:rsidRDefault="00657C7F" w:rsidP="00657C7F">
      <w:r>
        <w:t>Při tvorbě svého projektu jsem se nepotýkal s mnoha problémy.</w:t>
      </w:r>
    </w:p>
    <w:p w14:paraId="7DD28095" w14:textId="6CAF9D2D" w:rsidR="00657C7F" w:rsidRDefault="001E38B2" w:rsidP="00657C7F">
      <w:r>
        <w:t>Pár jich však nastalo</w:t>
      </w:r>
      <w:r w:rsidR="00657C7F">
        <w:t xml:space="preserve"> </w:t>
      </w:r>
      <w:r>
        <w:t>z</w:t>
      </w:r>
      <w:r w:rsidR="00657C7F">
        <w:t>e začátku</w:t>
      </w:r>
      <w:r>
        <w:t xml:space="preserve"> </w:t>
      </w:r>
      <w:r w:rsidR="00657C7F">
        <w:t xml:space="preserve">díky chybnému připájení, </w:t>
      </w:r>
      <w:r w:rsidR="00552467">
        <w:t xml:space="preserve">se </w:t>
      </w:r>
      <w:r w:rsidR="00657C7F">
        <w:t>levé přední kolo</w:t>
      </w:r>
      <w:r w:rsidR="00552467">
        <w:t xml:space="preserve"> </w:t>
      </w:r>
      <w:r w:rsidR="00657C7F">
        <w:t>točilo opačným směrem, než mělo. Tím samozřejmě brzdilo chod celého auta</w:t>
      </w:r>
      <w:r w:rsidR="00552467">
        <w:t>,</w:t>
      </w:r>
      <w:r w:rsidR="00657C7F">
        <w:t xml:space="preserve"> jako celku</w:t>
      </w:r>
      <w:r w:rsidR="006D167B">
        <w:t>.</w:t>
      </w:r>
    </w:p>
    <w:p w14:paraId="6B2F2B51" w14:textId="0B6D31FD" w:rsidR="00657C7F" w:rsidRDefault="00657C7F" w:rsidP="00657C7F">
      <w:r>
        <w:t>Při programování ESP se mi mnoho problému nenaskytlo, protože můj kód je vcelku jednoduchý a funkční. Chvíli jsem bojoval s myšlenkou, jak dostat hodnoty do switche a celé převést. Vymýšlel jsem zbytečně složité věci, když řešení bylo velmi jednoduché.</w:t>
      </w:r>
    </w:p>
    <w:p w14:paraId="48973A97" w14:textId="77777777" w:rsidR="00552467" w:rsidRDefault="00657C7F" w:rsidP="00657C7F">
      <w:r>
        <w:t>Velký problém pro mě byla aplikace. Při představě, že se budu muset naučit Javu tak, abych byl schopen naprogramovat aplikaci pro řízení směru, která komunikuje s WiFI.</w:t>
      </w:r>
    </w:p>
    <w:p w14:paraId="30F8F7EA" w14:textId="049AFAE1" w:rsidR="00657C7F" w:rsidRDefault="00657C7F" w:rsidP="00657C7F">
      <w:r>
        <w:t xml:space="preserve"> Po mnoha pokusech, přečtení mnoha githubových projektů, jsem dospěl k závěru, že snazší a efektivnější bude zvolit Scratch.</w:t>
      </w:r>
    </w:p>
    <w:p w14:paraId="728B801A" w14:textId="799D28E6" w:rsidR="00657C7F" w:rsidRDefault="00657C7F" w:rsidP="00657C7F">
      <w:r>
        <w:t xml:space="preserve">Při dokončování projektu jsem se potýkal již jen s banalitami, </w:t>
      </w:r>
      <w:r w:rsidR="00552467">
        <w:t xml:space="preserve">hlavně při přenášení do školy, které způsobilo neustále závady ne mém </w:t>
      </w:r>
      <w:r>
        <w:t>projektu, díky čemu</w:t>
      </w:r>
      <w:r w:rsidR="00552467">
        <w:t>ž</w:t>
      </w:r>
      <w:r>
        <w:t xml:space="preserve"> jsem byl nucen objednat nový motorek, napájet drátky několikrát znovu a mnoho dalšího. </w:t>
      </w:r>
      <w:bookmarkStart w:id="64" w:name="_GoBack"/>
      <w:bookmarkEnd w:id="64"/>
    </w:p>
    <w:p w14:paraId="17488FF2" w14:textId="77777777" w:rsidR="006D167B" w:rsidRPr="006D167B" w:rsidRDefault="006D167B" w:rsidP="006D167B">
      <w:pPr>
        <w:pStyle w:val="Nadpis1"/>
        <w:numPr>
          <w:ilvl w:val="0"/>
          <w:numId w:val="0"/>
        </w:numPr>
        <w:rPr>
          <w:b w:val="0"/>
          <w:bCs w:val="0"/>
        </w:rPr>
      </w:pPr>
      <w:bookmarkStart w:id="65" w:name="_Toc29845356"/>
      <w:r w:rsidRPr="006D167B">
        <w:rPr>
          <w:rStyle w:val="NadpisChar"/>
          <w:b/>
          <w:bCs/>
        </w:rPr>
        <w:lastRenderedPageBreak/>
        <w:t>Závěr</w:t>
      </w:r>
      <w:bookmarkEnd w:id="65"/>
    </w:p>
    <w:p w14:paraId="619CCB9E" w14:textId="77777777" w:rsidR="00552467" w:rsidRDefault="006D167B" w:rsidP="00657C7F">
      <w:r>
        <w:t>Můj projekt splnil vše, co jsem od něj očekával. Bohužel mé očekávání nepředčil a nebyl jsem schopen splnit některé cíle. Do budoucna bych určitě rád zapracoval na svých znalostech, abych mohl podobné projekty postavit a vylepšit bez větších problémů.</w:t>
      </w:r>
    </w:p>
    <w:p w14:paraId="268DB3DC" w14:textId="6001A2AA" w:rsidR="00657C7F" w:rsidRDefault="006D167B" w:rsidP="00657C7F">
      <w:r>
        <w:t xml:space="preserve"> Projekt mi byl přínosem, lépe jsem pochopil některé principy, fungování a celkově</w:t>
      </w:r>
      <w:r w:rsidR="00552467">
        <w:t xml:space="preserve"> mi rozšířil obzory</w:t>
      </w:r>
      <w:r>
        <w:t>. Projekt po svém odprezentování věnuji mladšímu bratrovi jako hračku, protože to je zatím jeho jediné využití.</w:t>
      </w:r>
    </w:p>
    <w:p w14:paraId="34214656" w14:textId="77777777" w:rsidR="00657C7F" w:rsidRDefault="00657C7F" w:rsidP="00657C7F"/>
    <w:p w14:paraId="3B506B92" w14:textId="77777777" w:rsidR="00657C7F" w:rsidRPr="00657C7F" w:rsidRDefault="00657C7F" w:rsidP="00657C7F"/>
    <w:p w14:paraId="14BE0A05" w14:textId="77777777" w:rsidR="00657C7F" w:rsidRPr="00657C7F" w:rsidRDefault="00657C7F" w:rsidP="00657C7F"/>
    <w:p w14:paraId="4101652C" w14:textId="77777777" w:rsidR="00230592" w:rsidRPr="00444165" w:rsidRDefault="00230592" w:rsidP="5A2D22C9">
      <w:pPr>
        <w:ind w:left="360"/>
        <w:rPr>
          <w:i/>
          <w:iCs/>
        </w:rPr>
      </w:pPr>
    </w:p>
    <w:p w14:paraId="27A14BE0" w14:textId="3CF3F450" w:rsidR="5A2D22C9" w:rsidRPr="00444165" w:rsidRDefault="5A2D22C9" w:rsidP="5A2D22C9">
      <w:pPr>
        <w:ind w:left="360"/>
        <w:rPr>
          <w:i/>
          <w:iCs/>
        </w:rPr>
      </w:pPr>
    </w:p>
    <w:p w14:paraId="1D9A80F4" w14:textId="5DFC77D8" w:rsidR="5A2D22C9" w:rsidRPr="00444165" w:rsidRDefault="5A2D22C9" w:rsidP="5A2D22C9">
      <w:pPr>
        <w:ind w:left="360"/>
        <w:rPr>
          <w:i/>
          <w:iCs/>
        </w:rPr>
      </w:pPr>
    </w:p>
    <w:p w14:paraId="301676B1" w14:textId="37C9BE5E" w:rsidR="5A2D22C9" w:rsidRPr="00444165" w:rsidRDefault="5A2D22C9" w:rsidP="5A2D22C9">
      <w:pPr>
        <w:ind w:left="360"/>
        <w:rPr>
          <w:i/>
          <w:iCs/>
        </w:rPr>
      </w:pPr>
    </w:p>
    <w:p w14:paraId="1E13C9C9" w14:textId="58689FEE" w:rsidR="5A2D22C9" w:rsidRPr="00444165" w:rsidRDefault="5A2D22C9" w:rsidP="5A2D22C9">
      <w:pPr>
        <w:ind w:left="360"/>
        <w:rPr>
          <w:i/>
          <w:iCs/>
        </w:rPr>
      </w:pPr>
    </w:p>
    <w:p w14:paraId="2D9AB80D" w14:textId="56F0A8DA" w:rsidR="5A2D22C9" w:rsidRPr="00444165" w:rsidRDefault="5A2D22C9" w:rsidP="5A2D22C9">
      <w:pPr>
        <w:ind w:left="360"/>
        <w:rPr>
          <w:i/>
          <w:iCs/>
        </w:rPr>
      </w:pPr>
    </w:p>
    <w:p w14:paraId="3461D779" w14:textId="77777777" w:rsidR="00483A69" w:rsidRPr="00444165" w:rsidRDefault="00483A69" w:rsidP="00483A69"/>
    <w:p w14:paraId="3CF2D8B6" w14:textId="77777777" w:rsidR="00AB18DA" w:rsidRPr="00444165" w:rsidRDefault="00AB18DA" w:rsidP="00D04AE6"/>
    <w:p w14:paraId="0FB78278" w14:textId="77777777" w:rsidR="00E15D00" w:rsidRPr="00444165" w:rsidRDefault="00E15D00" w:rsidP="006E2B97"/>
    <w:p w14:paraId="1FC39945" w14:textId="77777777" w:rsidR="00802D4F" w:rsidRPr="00444165" w:rsidRDefault="00802D4F"/>
    <w:p w14:paraId="1DE8370A" w14:textId="77777777" w:rsidR="00F03DA6" w:rsidRPr="00444165" w:rsidRDefault="00F03DA6">
      <w:pPr>
        <w:pStyle w:val="Nadpis"/>
        <w:rPr>
          <w:rStyle w:val="Pokec"/>
        </w:rPr>
      </w:pPr>
      <w:bookmarkStart w:id="66" w:name="_Toc37577735"/>
      <w:bookmarkStart w:id="67" w:name="_Toc88120446"/>
      <w:bookmarkStart w:id="68" w:name="_Toc88120683"/>
      <w:bookmarkStart w:id="69" w:name="_Toc88120895"/>
      <w:bookmarkStart w:id="70" w:name="_Toc88120999"/>
      <w:bookmarkStart w:id="71" w:name="_Toc88121042"/>
      <w:bookmarkStart w:id="72" w:name="_Toc88121179"/>
      <w:bookmarkStart w:id="73" w:name="_Toc88121553"/>
      <w:bookmarkStart w:id="74" w:name="_Toc88121610"/>
      <w:bookmarkStart w:id="75" w:name="_Toc88121748"/>
      <w:bookmarkStart w:id="76" w:name="_Toc88122014"/>
      <w:bookmarkStart w:id="77" w:name="_Toc88124619"/>
      <w:bookmarkStart w:id="78" w:name="_Toc88124656"/>
      <w:bookmarkStart w:id="79" w:name="_Toc88124806"/>
      <w:bookmarkStart w:id="80" w:name="_Toc88125789"/>
      <w:bookmarkStart w:id="81" w:name="_Toc88126309"/>
      <w:bookmarkStart w:id="82" w:name="_Toc88126460"/>
      <w:bookmarkStart w:id="83" w:name="_Toc88126527"/>
      <w:bookmarkStart w:id="84" w:name="_Toc88126556"/>
      <w:bookmarkStart w:id="85" w:name="_Toc88126772"/>
      <w:bookmarkStart w:id="86" w:name="_Toc88126862"/>
      <w:bookmarkStart w:id="87" w:name="_Toc88127103"/>
      <w:bookmarkStart w:id="88" w:name="_Toc88127146"/>
      <w:bookmarkStart w:id="89" w:name="_Toc88128511"/>
      <w:bookmarkStart w:id="90" w:name="_Toc107634153"/>
      <w:bookmarkStart w:id="91" w:name="_Toc107635188"/>
      <w:bookmarkStart w:id="92" w:name="_Toc107635228"/>
      <w:bookmarkStart w:id="93" w:name="_Toc107635245"/>
      <w:bookmarkStart w:id="94" w:name="_Toc370246091"/>
      <w:bookmarkStart w:id="95" w:name="_Toc29845357"/>
      <w:r w:rsidRPr="00444165">
        <w:lastRenderedPageBreak/>
        <w:t>Seznam použit</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00802D4F" w:rsidRPr="00444165">
        <w:t>ýCH INFORMAČNÍCH ZDROJů</w:t>
      </w:r>
      <w:bookmarkEnd w:id="94"/>
      <w:bookmarkEnd w:id="95"/>
    </w:p>
    <w:p w14:paraId="61424C14" w14:textId="4A42D6C6" w:rsidR="00552467" w:rsidRPr="00C77425" w:rsidRDefault="00F03DA6" w:rsidP="00552467">
      <w:pPr>
        <w:shd w:val="clear" w:color="auto" w:fill="FFFFFF"/>
        <w:spacing w:after="0" w:line="300" w:lineRule="atLeast"/>
        <w:ind w:left="1418" w:hanging="1418"/>
        <w:jc w:val="left"/>
        <w:rPr>
          <w:color w:val="000000"/>
        </w:rPr>
      </w:pPr>
      <w:bookmarkStart w:id="96" w:name="_Ref94455389"/>
      <w:r w:rsidRPr="00552467">
        <w:t>[</w:t>
      </w:r>
      <w:r w:rsidR="00583AD4">
        <w:fldChar w:fldCharType="begin"/>
      </w:r>
      <w:r w:rsidR="00583AD4">
        <w:instrText xml:space="preserve"> SEQ [ \* ARABIC </w:instrText>
      </w:r>
      <w:r w:rsidR="00583AD4">
        <w:fldChar w:fldCharType="separate"/>
      </w:r>
      <w:r w:rsidR="00FD44E9">
        <w:rPr>
          <w:noProof/>
        </w:rPr>
        <w:t>1</w:t>
      </w:r>
      <w:r w:rsidR="00583AD4">
        <w:rPr>
          <w:noProof/>
        </w:rPr>
        <w:fldChar w:fldCharType="end"/>
      </w:r>
      <w:bookmarkEnd w:id="96"/>
      <w:r w:rsidRPr="00552467">
        <w:t>]</w:t>
      </w:r>
      <w:r w:rsidR="00552467" w:rsidRPr="00552467">
        <w:tab/>
      </w:r>
      <w:r w:rsidR="00552467" w:rsidRPr="00C77425">
        <w:rPr>
          <w:i/>
          <w:iCs/>
          <w:color w:val="000000"/>
        </w:rPr>
        <w:t>LASKARDUINO.cz</w:t>
      </w:r>
      <w:r w:rsidR="00552467" w:rsidRPr="00C77425">
        <w:rPr>
          <w:color w:val="000000"/>
        </w:rPr>
        <w:t> [online]. eshop [cit. 2020-01-13]. Dostupné z: https://www.laskarduino.cz/. Závěrečný projekt. SŠPU Opava. Vedoucí práce Ing. Petr Grussmann.</w:t>
      </w:r>
    </w:p>
    <w:p w14:paraId="0E358332" w14:textId="476D86DD" w:rsidR="003652EE" w:rsidRPr="00C77425" w:rsidRDefault="003652EE" w:rsidP="003652EE">
      <w:pPr>
        <w:pStyle w:val="Literatura"/>
        <w:jc w:val="left"/>
      </w:pPr>
    </w:p>
    <w:p w14:paraId="0B7F51D3" w14:textId="747BE6C4" w:rsidR="00552467" w:rsidRPr="00C77425" w:rsidRDefault="003652EE" w:rsidP="00552467">
      <w:pPr>
        <w:shd w:val="clear" w:color="auto" w:fill="FFFFFF"/>
        <w:spacing w:after="0" w:line="300" w:lineRule="atLeast"/>
        <w:ind w:left="1418" w:hanging="1418"/>
        <w:jc w:val="left"/>
        <w:rPr>
          <w:color w:val="000000"/>
        </w:rPr>
      </w:pPr>
      <w:r w:rsidRPr="00C77425">
        <w:t>[2]</w:t>
      </w:r>
      <w:r w:rsidR="00552467" w:rsidRPr="00C77425">
        <w:t xml:space="preserve">     </w:t>
      </w:r>
      <w:r w:rsidRPr="00C77425">
        <w:tab/>
      </w:r>
      <w:r w:rsidR="00552467" w:rsidRPr="00C77425">
        <w:rPr>
          <w:i/>
          <w:iCs/>
          <w:color w:val="000000"/>
        </w:rPr>
        <w:t>Github: social network</w:t>
      </w:r>
      <w:r w:rsidR="00552467" w:rsidRPr="00C77425">
        <w:rPr>
          <w:color w:val="000000"/>
        </w:rPr>
        <w:t> [online]. [cit. 2020-01-13]. Dostupné z: https://github.com/. Závěrečný projekt. SŠPU Opava. Vedoucí práce Ing. Petr Grussmann.</w:t>
      </w:r>
    </w:p>
    <w:p w14:paraId="5050EE87" w14:textId="77777777" w:rsidR="00552467" w:rsidRPr="00C77425" w:rsidRDefault="00552467" w:rsidP="00552467">
      <w:pPr>
        <w:shd w:val="clear" w:color="auto" w:fill="FFFFFF"/>
        <w:spacing w:after="0" w:line="300" w:lineRule="atLeast"/>
        <w:ind w:left="1418" w:hanging="1418"/>
        <w:jc w:val="left"/>
        <w:rPr>
          <w:color w:val="000000"/>
        </w:rPr>
      </w:pPr>
    </w:p>
    <w:p w14:paraId="27DE35FB" w14:textId="7E566F64" w:rsidR="00FD44E9" w:rsidRPr="00C77425" w:rsidRDefault="003652EE" w:rsidP="00FD44E9">
      <w:pPr>
        <w:shd w:val="clear" w:color="auto" w:fill="FFFFFF"/>
        <w:spacing w:after="0" w:line="300" w:lineRule="atLeast"/>
        <w:ind w:left="1418" w:hanging="1358"/>
        <w:jc w:val="left"/>
        <w:rPr>
          <w:color w:val="000000"/>
        </w:rPr>
      </w:pPr>
      <w:r w:rsidRPr="00C77425">
        <w:t>[3]</w:t>
      </w:r>
      <w:r w:rsidRPr="00C77425">
        <w:tab/>
      </w:r>
      <w:r w:rsidR="00FD44E9" w:rsidRPr="00C77425">
        <w:rPr>
          <w:i/>
          <w:iCs/>
          <w:color w:val="000000"/>
        </w:rPr>
        <w:t>Arduino: community forum</w:t>
      </w:r>
      <w:r w:rsidR="00FD44E9" w:rsidRPr="00C77425">
        <w:rPr>
          <w:color w:val="000000"/>
        </w:rPr>
        <w:t> [online]. [cit. 2020-01-13]. Dostupné z: https://forum.arduino.cc/. Závěrečný projekt. SŠPU Opava. Vedoucí práce Ing. Petr Grussmann.</w:t>
      </w:r>
    </w:p>
    <w:p w14:paraId="72631478" w14:textId="12C9B315" w:rsidR="003652EE" w:rsidRPr="00C77425" w:rsidRDefault="003652EE" w:rsidP="00552467">
      <w:pPr>
        <w:pStyle w:val="Literatura"/>
        <w:jc w:val="left"/>
      </w:pPr>
      <w:r w:rsidRPr="00C77425">
        <w:tab/>
      </w:r>
      <w:r w:rsidRPr="00C77425">
        <w:tab/>
      </w:r>
    </w:p>
    <w:p w14:paraId="6E8023D5" w14:textId="6056B9C6" w:rsidR="00FD44E9" w:rsidRPr="00C77425" w:rsidRDefault="003652EE" w:rsidP="00FD44E9">
      <w:pPr>
        <w:shd w:val="clear" w:color="auto" w:fill="FFFFFF"/>
        <w:spacing w:after="0" w:line="300" w:lineRule="atLeast"/>
        <w:ind w:left="1418" w:hanging="1418"/>
        <w:jc w:val="left"/>
        <w:rPr>
          <w:color w:val="000000"/>
        </w:rPr>
      </w:pPr>
      <w:r w:rsidRPr="00C77425">
        <w:t>[4]</w:t>
      </w:r>
      <w:r w:rsidRPr="00C77425">
        <w:tab/>
      </w:r>
      <w:r w:rsidR="00FD44E9" w:rsidRPr="00C77425">
        <w:rPr>
          <w:i/>
          <w:iCs/>
          <w:color w:val="000000"/>
        </w:rPr>
        <w:t>Návody: Arduino</w:t>
      </w:r>
      <w:r w:rsidR="00FD44E9" w:rsidRPr="00C77425">
        <w:rPr>
          <w:color w:val="000000"/>
        </w:rPr>
        <w:t> [online]. [cit. 2020-01-13]. Dostupné z: https://navody.arduino-shop.cz/navody-k-produktum/. Závěrečný projekt. SŠPU Opava. Vedoucí práce Ing. Petr Grussmann.</w:t>
      </w:r>
    </w:p>
    <w:p w14:paraId="422F24F2" w14:textId="25A94144" w:rsidR="00FD44E9" w:rsidRPr="00C77425" w:rsidRDefault="00FD44E9" w:rsidP="00FD44E9">
      <w:pPr>
        <w:shd w:val="clear" w:color="auto" w:fill="FFFFFF"/>
        <w:spacing w:after="0" w:line="300" w:lineRule="atLeast"/>
        <w:jc w:val="left"/>
        <w:rPr>
          <w:color w:val="000000"/>
        </w:rPr>
      </w:pPr>
    </w:p>
    <w:p w14:paraId="69399003" w14:textId="77777777" w:rsidR="00FD44E9" w:rsidRPr="00C77425" w:rsidRDefault="00FD44E9" w:rsidP="00FD44E9">
      <w:pPr>
        <w:shd w:val="clear" w:color="auto" w:fill="FFFFFF"/>
        <w:spacing w:after="0" w:line="300" w:lineRule="atLeast"/>
        <w:jc w:val="left"/>
        <w:rPr>
          <w:color w:val="000000"/>
        </w:rPr>
      </w:pPr>
    </w:p>
    <w:p w14:paraId="354D956F" w14:textId="7345628C" w:rsidR="00FD44E9" w:rsidRPr="00C77425" w:rsidRDefault="003652EE" w:rsidP="00FD44E9">
      <w:pPr>
        <w:shd w:val="clear" w:color="auto" w:fill="FFFFFF"/>
        <w:spacing w:after="0" w:line="300" w:lineRule="atLeast"/>
        <w:ind w:left="1418" w:hanging="1358"/>
        <w:jc w:val="left"/>
        <w:rPr>
          <w:color w:val="000000"/>
        </w:rPr>
      </w:pPr>
      <w:r w:rsidRPr="00C77425">
        <w:rPr>
          <w:bCs/>
        </w:rPr>
        <w:t>[5</w:t>
      </w:r>
      <w:r w:rsidR="00802D4F" w:rsidRPr="00C77425">
        <w:rPr>
          <w:bCs/>
        </w:rPr>
        <w:t>]</w:t>
      </w:r>
      <w:r w:rsidRPr="00C77425">
        <w:rPr>
          <w:bCs/>
        </w:rPr>
        <w:tab/>
      </w:r>
      <w:r w:rsidR="00FD44E9" w:rsidRPr="00C77425">
        <w:rPr>
          <w:i/>
          <w:iCs/>
          <w:color w:val="000000"/>
        </w:rPr>
        <w:t>Youtube: Tutoriály</w:t>
      </w:r>
      <w:r w:rsidR="00FD44E9" w:rsidRPr="00C77425">
        <w:rPr>
          <w:color w:val="000000"/>
        </w:rPr>
        <w:t> [online]. [cit. 2020-01-13]. Dostupné z: https://www.youtube.com/. Závěrečný projekt. SŠPU Opava. Vedoucí práce Ing. Petr Grussmann.</w:t>
      </w:r>
    </w:p>
    <w:p w14:paraId="0562CB0E" w14:textId="7C6A86C2" w:rsidR="00D054DB" w:rsidRPr="00C77425" w:rsidRDefault="00D054DB" w:rsidP="00FD44E9">
      <w:pPr>
        <w:pStyle w:val="Literatura"/>
        <w:jc w:val="left"/>
        <w:rPr>
          <w:bCs/>
        </w:rPr>
      </w:pPr>
    </w:p>
    <w:p w14:paraId="1DAB6817" w14:textId="77777777" w:rsidR="00552467" w:rsidRDefault="00552467" w:rsidP="001D39EF">
      <w:pPr>
        <w:rPr>
          <w:rStyle w:val="Zdraznnintenzivn"/>
        </w:rPr>
      </w:pPr>
    </w:p>
    <w:p w14:paraId="481DD0EF" w14:textId="77777777" w:rsidR="00552467" w:rsidRDefault="00552467" w:rsidP="001D39EF">
      <w:pPr>
        <w:rPr>
          <w:rStyle w:val="Zdraznnintenzivn"/>
        </w:rPr>
      </w:pPr>
    </w:p>
    <w:p w14:paraId="07F132F5" w14:textId="77777777" w:rsidR="00552467" w:rsidRDefault="00552467" w:rsidP="001D39EF">
      <w:pPr>
        <w:rPr>
          <w:rStyle w:val="Zdraznnintenzivn"/>
        </w:rPr>
      </w:pPr>
    </w:p>
    <w:p w14:paraId="6FBF9158" w14:textId="77777777" w:rsidR="00552467" w:rsidRDefault="00552467" w:rsidP="001D39EF">
      <w:pPr>
        <w:rPr>
          <w:rStyle w:val="Zdraznnintenzivn"/>
        </w:rPr>
      </w:pPr>
    </w:p>
    <w:p w14:paraId="2C8F47D0" w14:textId="77777777" w:rsidR="00552467" w:rsidRDefault="00552467" w:rsidP="001D39EF">
      <w:pPr>
        <w:rPr>
          <w:rStyle w:val="Zdraznnintenzivn"/>
        </w:rPr>
      </w:pPr>
    </w:p>
    <w:p w14:paraId="3ACE2A20" w14:textId="77777777" w:rsidR="00552467" w:rsidRDefault="00552467" w:rsidP="001D39EF">
      <w:pPr>
        <w:rPr>
          <w:rStyle w:val="Zdraznnintenzivn"/>
        </w:rPr>
      </w:pPr>
    </w:p>
    <w:p w14:paraId="423A9C31" w14:textId="77777777" w:rsidR="00552467" w:rsidRDefault="00552467" w:rsidP="001D39EF">
      <w:pPr>
        <w:rPr>
          <w:rStyle w:val="Zdraznnintenzivn"/>
        </w:rPr>
      </w:pPr>
    </w:p>
    <w:p w14:paraId="1A9B469F" w14:textId="77777777" w:rsidR="00552467" w:rsidRDefault="00552467" w:rsidP="001D39EF">
      <w:pPr>
        <w:rPr>
          <w:rStyle w:val="Zdraznnintenzivn"/>
        </w:rPr>
      </w:pPr>
    </w:p>
    <w:p w14:paraId="27BA2BC5" w14:textId="77777777" w:rsidR="00552467" w:rsidRDefault="00552467" w:rsidP="001D39EF">
      <w:pPr>
        <w:rPr>
          <w:rStyle w:val="Zdraznnintenzivn"/>
        </w:rPr>
      </w:pPr>
    </w:p>
    <w:p w14:paraId="0702D253" w14:textId="77777777" w:rsidR="00552467" w:rsidRDefault="00552467" w:rsidP="001D39EF">
      <w:pPr>
        <w:rPr>
          <w:rStyle w:val="Zdraznnintenzivn"/>
        </w:rPr>
      </w:pPr>
    </w:p>
    <w:p w14:paraId="7D44E33A" w14:textId="77777777" w:rsidR="00C77425" w:rsidRDefault="00C77425" w:rsidP="001D39EF">
      <w:pPr>
        <w:rPr>
          <w:b/>
          <w:sz w:val="28"/>
          <w:szCs w:val="28"/>
        </w:rPr>
      </w:pPr>
    </w:p>
    <w:p w14:paraId="723EFB0F" w14:textId="2E6F4207" w:rsidR="006D167B" w:rsidRDefault="006D167B" w:rsidP="001D39EF">
      <w:pPr>
        <w:rPr>
          <w:b/>
          <w:sz w:val="28"/>
          <w:szCs w:val="28"/>
        </w:rPr>
      </w:pPr>
      <w:r>
        <w:rPr>
          <w:b/>
          <w:sz w:val="28"/>
          <w:szCs w:val="28"/>
        </w:rPr>
        <w:lastRenderedPageBreak/>
        <w:t>Fotodokumentace</w:t>
      </w:r>
    </w:p>
    <w:p w14:paraId="46D06B5B" w14:textId="37502307" w:rsidR="00E01620" w:rsidRDefault="007D0320" w:rsidP="00E01620">
      <w:pPr>
        <w:keepNext/>
      </w:pPr>
      <w:r>
        <w:rPr>
          <w:b/>
          <w:noProof/>
          <w:sz w:val="28"/>
          <w:szCs w:val="28"/>
        </w:rPr>
        <w:drawing>
          <wp:inline distT="0" distB="0" distL="0" distR="0" wp14:anchorId="418CEA23" wp14:editId="2056A6F7">
            <wp:extent cx="5286375" cy="38862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375" cy="3886200"/>
                    </a:xfrm>
                    <a:prstGeom prst="rect">
                      <a:avLst/>
                    </a:prstGeom>
                    <a:noFill/>
                    <a:ln>
                      <a:noFill/>
                    </a:ln>
                  </pic:spPr>
                </pic:pic>
              </a:graphicData>
            </a:graphic>
          </wp:inline>
        </w:drawing>
      </w:r>
    </w:p>
    <w:p w14:paraId="6066A61D" w14:textId="22D05EC7" w:rsidR="00E01620" w:rsidRDefault="007D0320" w:rsidP="00E01620">
      <w:r>
        <w:rPr>
          <w:noProof/>
        </w:rPr>
        <w:drawing>
          <wp:inline distT="0" distB="0" distL="0" distR="0" wp14:anchorId="664FEB05" wp14:editId="48ACA8B1">
            <wp:extent cx="5295900" cy="397192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3971925"/>
                    </a:xfrm>
                    <a:prstGeom prst="rect">
                      <a:avLst/>
                    </a:prstGeom>
                    <a:noFill/>
                    <a:ln>
                      <a:noFill/>
                    </a:ln>
                  </pic:spPr>
                </pic:pic>
              </a:graphicData>
            </a:graphic>
          </wp:inline>
        </w:drawing>
      </w:r>
    </w:p>
    <w:p w14:paraId="2EC76694" w14:textId="277AFB22" w:rsidR="00E01620" w:rsidRDefault="007D0320" w:rsidP="00E01620">
      <w:pPr>
        <w:pStyle w:val="Nadpis9"/>
      </w:pPr>
      <w:r>
        <w:rPr>
          <w:noProof/>
        </w:rPr>
        <w:lastRenderedPageBreak/>
        <w:drawing>
          <wp:inline distT="0" distB="0" distL="0" distR="0" wp14:anchorId="6FC70E95" wp14:editId="6A6E608D">
            <wp:extent cx="5372100" cy="402907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14:paraId="161E9CA7" w14:textId="4DE7DD6F" w:rsidR="00294C06" w:rsidRPr="00444165" w:rsidRDefault="007D0320" w:rsidP="00E01620">
      <w:pPr>
        <w:pStyle w:val="Nadpis9"/>
        <w:rPr>
          <w:sz w:val="28"/>
          <w:szCs w:val="28"/>
        </w:rPr>
      </w:pPr>
      <w:r>
        <w:rPr>
          <w:noProof/>
        </w:rPr>
        <w:drawing>
          <wp:inline distT="0" distB="0" distL="0" distR="0" wp14:anchorId="5D4CD969" wp14:editId="5B39A7D1">
            <wp:extent cx="5381625" cy="40386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625" cy="4038600"/>
                    </a:xfrm>
                    <a:prstGeom prst="rect">
                      <a:avLst/>
                    </a:prstGeom>
                    <a:noFill/>
                    <a:ln>
                      <a:noFill/>
                    </a:ln>
                  </pic:spPr>
                </pic:pic>
              </a:graphicData>
            </a:graphic>
          </wp:inline>
        </w:drawing>
      </w:r>
    </w:p>
    <w:p w14:paraId="6D98A12B" w14:textId="492FD56E" w:rsidR="001B6F92" w:rsidRDefault="007D0320" w:rsidP="00E01620">
      <w:pPr>
        <w:pStyle w:val="Nadpis9"/>
      </w:pPr>
      <w:r>
        <w:rPr>
          <w:noProof/>
        </w:rPr>
        <w:lastRenderedPageBreak/>
        <w:drawing>
          <wp:inline distT="0" distB="0" distL="0" distR="0" wp14:anchorId="61204910" wp14:editId="6DF0C7DA">
            <wp:extent cx="5410200" cy="405765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inline>
        </w:drawing>
      </w:r>
    </w:p>
    <w:p w14:paraId="315710E4" w14:textId="5CBFB1B8" w:rsidR="00E01620" w:rsidRDefault="007D0320" w:rsidP="00E01620">
      <w:pPr>
        <w:pStyle w:val="Nadpis9"/>
      </w:pPr>
      <w:r>
        <w:rPr>
          <w:noProof/>
        </w:rPr>
        <w:drawing>
          <wp:inline distT="0" distB="0" distL="0" distR="0" wp14:anchorId="55B78DBD" wp14:editId="2F4DF513">
            <wp:extent cx="5410200" cy="40576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inline>
        </w:drawing>
      </w:r>
    </w:p>
    <w:p w14:paraId="660AA350" w14:textId="0F8B9016" w:rsidR="00E01620" w:rsidRPr="00E01620" w:rsidRDefault="007D0320" w:rsidP="00E01620">
      <w:pPr>
        <w:pStyle w:val="Nadpis8"/>
      </w:pPr>
      <w:r>
        <w:rPr>
          <w:noProof/>
        </w:rPr>
        <w:lastRenderedPageBreak/>
        <w:drawing>
          <wp:inline distT="0" distB="0" distL="0" distR="0" wp14:anchorId="199992C5" wp14:editId="37B756D9">
            <wp:extent cx="5343525" cy="40005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4000500"/>
                    </a:xfrm>
                    <a:prstGeom prst="rect">
                      <a:avLst/>
                    </a:prstGeom>
                    <a:noFill/>
                    <a:ln>
                      <a:noFill/>
                    </a:ln>
                  </pic:spPr>
                </pic:pic>
              </a:graphicData>
            </a:graphic>
          </wp:inline>
        </w:drawing>
      </w:r>
    </w:p>
    <w:sectPr w:rsidR="00E01620" w:rsidRPr="00E01620" w:rsidSect="000F1F8E">
      <w:headerReference w:type="default" r:id="rId35"/>
      <w:footerReference w:type="default" r:id="rId36"/>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0D772" w14:textId="77777777" w:rsidR="00583AD4" w:rsidRDefault="00583AD4">
      <w:r>
        <w:separator/>
      </w:r>
    </w:p>
    <w:p w14:paraId="1CF5DEF2" w14:textId="77777777" w:rsidR="00583AD4" w:rsidRDefault="00583AD4"/>
  </w:endnote>
  <w:endnote w:type="continuationSeparator" w:id="0">
    <w:p w14:paraId="2918821B" w14:textId="77777777" w:rsidR="00583AD4" w:rsidRDefault="00583AD4">
      <w:r>
        <w:continuationSeparator/>
      </w:r>
    </w:p>
    <w:p w14:paraId="2C4421AC" w14:textId="77777777" w:rsidR="00583AD4" w:rsidRDefault="00583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3CB0F" w14:textId="77777777" w:rsidR="00C9031E" w:rsidRDefault="00C9031E">
    <w:pPr>
      <w:pStyle w:val="Zpat"/>
      <w:jc w:val="center"/>
    </w:pPr>
  </w:p>
  <w:p w14:paraId="07459315" w14:textId="77777777" w:rsidR="00C9031E" w:rsidRDefault="00C9031E">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56223" w14:textId="77777777" w:rsidR="00C9031E" w:rsidRDefault="00C9031E">
    <w:pPr>
      <w:pStyle w:val="Zpat"/>
      <w:jc w:val="center"/>
    </w:pPr>
  </w:p>
  <w:p w14:paraId="07547A01" w14:textId="77777777" w:rsidR="00C9031E" w:rsidRDefault="00C9031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E2F38" w14:textId="77777777" w:rsidR="00583AD4" w:rsidRDefault="00583AD4">
      <w:r>
        <w:separator/>
      </w:r>
    </w:p>
    <w:p w14:paraId="080645F3" w14:textId="77777777" w:rsidR="00583AD4" w:rsidRDefault="00583AD4"/>
  </w:footnote>
  <w:footnote w:type="continuationSeparator" w:id="0">
    <w:p w14:paraId="2C88F22E" w14:textId="77777777" w:rsidR="00583AD4" w:rsidRDefault="00583AD4">
      <w:r>
        <w:continuationSeparator/>
      </w:r>
    </w:p>
    <w:p w14:paraId="1CBF8B2E" w14:textId="77777777" w:rsidR="00583AD4" w:rsidRDefault="00583A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E523C" w14:textId="77777777" w:rsidR="00C9031E" w:rsidRDefault="00C9031E"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7F28F" w14:textId="77777777" w:rsidR="00C9031E" w:rsidRPr="000F1F8E" w:rsidRDefault="00C9031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599411D6"/>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ascii="Times New Roman" w:hAnsi="Times New Roman" w:cs="Times New Roman"/>
        <w:b w:val="0"/>
        <w:b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E6672E9"/>
    <w:multiLevelType w:val="hybridMultilevel"/>
    <w:tmpl w:val="61D24FA2"/>
    <w:lvl w:ilvl="0" w:tplc="4C0E238E">
      <w:start w:val="1"/>
      <w:numFmt w:val="bullet"/>
      <w:lvlText w:val=""/>
      <w:lvlJc w:val="left"/>
      <w:pPr>
        <w:ind w:left="720" w:hanging="360"/>
      </w:pPr>
      <w:rPr>
        <w:rFonts w:ascii="Symbol" w:hAnsi="Symbol" w:hint="default"/>
      </w:rPr>
    </w:lvl>
    <w:lvl w:ilvl="1" w:tplc="60007C4E">
      <w:start w:val="1"/>
      <w:numFmt w:val="bullet"/>
      <w:lvlText w:val=""/>
      <w:lvlJc w:val="left"/>
      <w:pPr>
        <w:ind w:left="1440" w:hanging="360"/>
      </w:pPr>
      <w:rPr>
        <w:rFonts w:ascii="Symbol" w:hAnsi="Symbol" w:hint="default"/>
      </w:rPr>
    </w:lvl>
    <w:lvl w:ilvl="2" w:tplc="2D903B5A">
      <w:start w:val="1"/>
      <w:numFmt w:val="bullet"/>
      <w:lvlText w:val=""/>
      <w:lvlJc w:val="left"/>
      <w:pPr>
        <w:ind w:left="2160" w:hanging="360"/>
      </w:pPr>
      <w:rPr>
        <w:rFonts w:ascii="Wingdings" w:hAnsi="Wingdings" w:hint="default"/>
      </w:rPr>
    </w:lvl>
    <w:lvl w:ilvl="3" w:tplc="644AE75C">
      <w:start w:val="1"/>
      <w:numFmt w:val="bullet"/>
      <w:lvlText w:val=""/>
      <w:lvlJc w:val="left"/>
      <w:pPr>
        <w:ind w:left="2880" w:hanging="360"/>
      </w:pPr>
      <w:rPr>
        <w:rFonts w:ascii="Symbol" w:hAnsi="Symbol" w:hint="default"/>
      </w:rPr>
    </w:lvl>
    <w:lvl w:ilvl="4" w:tplc="340E8EB2">
      <w:start w:val="1"/>
      <w:numFmt w:val="bullet"/>
      <w:lvlText w:val="o"/>
      <w:lvlJc w:val="left"/>
      <w:pPr>
        <w:ind w:left="3600" w:hanging="360"/>
      </w:pPr>
      <w:rPr>
        <w:rFonts w:ascii="Courier New" w:hAnsi="Courier New" w:hint="default"/>
      </w:rPr>
    </w:lvl>
    <w:lvl w:ilvl="5" w:tplc="CE10ED7C">
      <w:start w:val="1"/>
      <w:numFmt w:val="bullet"/>
      <w:lvlText w:val=""/>
      <w:lvlJc w:val="left"/>
      <w:pPr>
        <w:ind w:left="4320" w:hanging="360"/>
      </w:pPr>
      <w:rPr>
        <w:rFonts w:ascii="Wingdings" w:hAnsi="Wingdings" w:hint="default"/>
      </w:rPr>
    </w:lvl>
    <w:lvl w:ilvl="6" w:tplc="5A60A212">
      <w:start w:val="1"/>
      <w:numFmt w:val="bullet"/>
      <w:lvlText w:val=""/>
      <w:lvlJc w:val="left"/>
      <w:pPr>
        <w:ind w:left="5040" w:hanging="360"/>
      </w:pPr>
      <w:rPr>
        <w:rFonts w:ascii="Symbol" w:hAnsi="Symbol" w:hint="default"/>
      </w:rPr>
    </w:lvl>
    <w:lvl w:ilvl="7" w:tplc="128A8E6E">
      <w:start w:val="1"/>
      <w:numFmt w:val="bullet"/>
      <w:lvlText w:val="o"/>
      <w:lvlJc w:val="left"/>
      <w:pPr>
        <w:ind w:left="5760" w:hanging="360"/>
      </w:pPr>
      <w:rPr>
        <w:rFonts w:ascii="Courier New" w:hAnsi="Courier New" w:hint="default"/>
      </w:rPr>
    </w:lvl>
    <w:lvl w:ilvl="8" w:tplc="825217EA">
      <w:start w:val="1"/>
      <w:numFmt w:val="bullet"/>
      <w:lvlText w:val=""/>
      <w:lvlJc w:val="left"/>
      <w:pPr>
        <w:ind w:left="6480" w:hanging="360"/>
      </w:pPr>
      <w:rPr>
        <w:rFonts w:ascii="Wingdings" w:hAnsi="Wingdings" w:hint="default"/>
      </w:rPr>
    </w:lvl>
  </w:abstractNum>
  <w:abstractNum w:abstractNumId="23"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0"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22"/>
  </w:num>
  <w:num w:numId="2">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3">
    <w:abstractNumId w:val="33"/>
  </w:num>
  <w:num w:numId="4">
    <w:abstractNumId w:val="25"/>
  </w:num>
  <w:num w:numId="5">
    <w:abstractNumId w:val="42"/>
  </w:num>
  <w:num w:numId="6">
    <w:abstractNumId w:val="15"/>
  </w:num>
  <w:num w:numId="7">
    <w:abstractNumId w:val="13"/>
  </w:num>
  <w:num w:numId="8">
    <w:abstractNumId w:val="3"/>
  </w:num>
  <w:num w:numId="9">
    <w:abstractNumId w:val="8"/>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7"/>
  </w:num>
  <w:num w:numId="19">
    <w:abstractNumId w:val="38"/>
  </w:num>
  <w:num w:numId="20">
    <w:abstractNumId w:val="39"/>
  </w:num>
  <w:num w:numId="21">
    <w:abstractNumId w:val="12"/>
  </w:num>
  <w:num w:numId="22">
    <w:abstractNumId w:val="28"/>
  </w:num>
  <w:num w:numId="23">
    <w:abstractNumId w:val="41"/>
  </w:num>
  <w:num w:numId="24">
    <w:abstractNumId w:val="18"/>
  </w:num>
  <w:num w:numId="25">
    <w:abstractNumId w:val="21"/>
  </w:num>
  <w:num w:numId="26">
    <w:abstractNumId w:val="31"/>
  </w:num>
  <w:num w:numId="27">
    <w:abstractNumId w:val="11"/>
  </w:num>
  <w:num w:numId="28">
    <w:abstractNumId w:val="35"/>
  </w:num>
  <w:num w:numId="29">
    <w:abstractNumId w:val="14"/>
  </w:num>
  <w:num w:numId="30">
    <w:abstractNumId w:val="26"/>
  </w:num>
  <w:num w:numId="31">
    <w:abstractNumId w:val="24"/>
  </w:num>
  <w:num w:numId="32">
    <w:abstractNumId w:val="37"/>
  </w:num>
  <w:num w:numId="33">
    <w:abstractNumId w:val="20"/>
  </w:num>
  <w:num w:numId="34">
    <w:abstractNumId w:val="30"/>
  </w:num>
  <w:num w:numId="35">
    <w:abstractNumId w:val="36"/>
  </w:num>
  <w:num w:numId="36">
    <w:abstractNumId w:val="40"/>
  </w:num>
  <w:num w:numId="37">
    <w:abstractNumId w:val="27"/>
  </w:num>
  <w:num w:numId="38">
    <w:abstractNumId w:val="16"/>
  </w:num>
  <w:num w:numId="39">
    <w:abstractNumId w:val="34"/>
  </w:num>
  <w:num w:numId="40">
    <w:abstractNumId w:val="23"/>
  </w:num>
  <w:num w:numId="41">
    <w:abstractNumId w:val="19"/>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A8"/>
    <w:rsid w:val="00046525"/>
    <w:rsid w:val="00055845"/>
    <w:rsid w:val="0007094F"/>
    <w:rsid w:val="00071ADE"/>
    <w:rsid w:val="00090D12"/>
    <w:rsid w:val="000B40C6"/>
    <w:rsid w:val="000E11A3"/>
    <w:rsid w:val="000E60C9"/>
    <w:rsid w:val="000F1F8E"/>
    <w:rsid w:val="000F5ED1"/>
    <w:rsid w:val="00106D4A"/>
    <w:rsid w:val="00131D49"/>
    <w:rsid w:val="00137BB1"/>
    <w:rsid w:val="00145AA8"/>
    <w:rsid w:val="00157365"/>
    <w:rsid w:val="001578D6"/>
    <w:rsid w:val="001676A8"/>
    <w:rsid w:val="00171FCE"/>
    <w:rsid w:val="001776ED"/>
    <w:rsid w:val="001A67E4"/>
    <w:rsid w:val="001B6F92"/>
    <w:rsid w:val="001D39EF"/>
    <w:rsid w:val="001E38B2"/>
    <w:rsid w:val="001F423D"/>
    <w:rsid w:val="00223F05"/>
    <w:rsid w:val="00230592"/>
    <w:rsid w:val="002810D2"/>
    <w:rsid w:val="00286700"/>
    <w:rsid w:val="00294C06"/>
    <w:rsid w:val="002F3109"/>
    <w:rsid w:val="003101A9"/>
    <w:rsid w:val="00320CEC"/>
    <w:rsid w:val="00331AC0"/>
    <w:rsid w:val="0035185D"/>
    <w:rsid w:val="003652EE"/>
    <w:rsid w:val="003826F1"/>
    <w:rsid w:val="003844A7"/>
    <w:rsid w:val="003A25C3"/>
    <w:rsid w:val="003B05B9"/>
    <w:rsid w:val="003B2FB6"/>
    <w:rsid w:val="003C242E"/>
    <w:rsid w:val="00403842"/>
    <w:rsid w:val="00444165"/>
    <w:rsid w:val="00483A69"/>
    <w:rsid w:val="00486309"/>
    <w:rsid w:val="00487A1C"/>
    <w:rsid w:val="004A12E0"/>
    <w:rsid w:val="00552467"/>
    <w:rsid w:val="00560F3D"/>
    <w:rsid w:val="00570D9F"/>
    <w:rsid w:val="00583AD4"/>
    <w:rsid w:val="005B7D73"/>
    <w:rsid w:val="005D5EFD"/>
    <w:rsid w:val="005F3335"/>
    <w:rsid w:val="006022A1"/>
    <w:rsid w:val="00614852"/>
    <w:rsid w:val="00642312"/>
    <w:rsid w:val="00657ACD"/>
    <w:rsid w:val="00657C7F"/>
    <w:rsid w:val="00662A2C"/>
    <w:rsid w:val="00676A3A"/>
    <w:rsid w:val="00680144"/>
    <w:rsid w:val="006C2C63"/>
    <w:rsid w:val="006D167B"/>
    <w:rsid w:val="006E2B97"/>
    <w:rsid w:val="0070571A"/>
    <w:rsid w:val="007117A3"/>
    <w:rsid w:val="00756E7C"/>
    <w:rsid w:val="007A43BB"/>
    <w:rsid w:val="007A46C1"/>
    <w:rsid w:val="007C4434"/>
    <w:rsid w:val="007D0320"/>
    <w:rsid w:val="007D1363"/>
    <w:rsid w:val="00802D4F"/>
    <w:rsid w:val="00811BD3"/>
    <w:rsid w:val="00821DC5"/>
    <w:rsid w:val="00837063"/>
    <w:rsid w:val="00843EBF"/>
    <w:rsid w:val="008471FB"/>
    <w:rsid w:val="00855A83"/>
    <w:rsid w:val="008749F7"/>
    <w:rsid w:val="00886427"/>
    <w:rsid w:val="00890922"/>
    <w:rsid w:val="00896E56"/>
    <w:rsid w:val="008B6730"/>
    <w:rsid w:val="008D555F"/>
    <w:rsid w:val="00907764"/>
    <w:rsid w:val="00917522"/>
    <w:rsid w:val="00940795"/>
    <w:rsid w:val="00951660"/>
    <w:rsid w:val="0096535C"/>
    <w:rsid w:val="009807D3"/>
    <w:rsid w:val="009838D2"/>
    <w:rsid w:val="009910B6"/>
    <w:rsid w:val="00A00297"/>
    <w:rsid w:val="00A0246F"/>
    <w:rsid w:val="00A0304C"/>
    <w:rsid w:val="00A07699"/>
    <w:rsid w:val="00A1344E"/>
    <w:rsid w:val="00A15971"/>
    <w:rsid w:val="00A53909"/>
    <w:rsid w:val="00AB18DA"/>
    <w:rsid w:val="00AF1DBD"/>
    <w:rsid w:val="00B103FF"/>
    <w:rsid w:val="00B332C6"/>
    <w:rsid w:val="00B37463"/>
    <w:rsid w:val="00B37E17"/>
    <w:rsid w:val="00B42B39"/>
    <w:rsid w:val="00B56271"/>
    <w:rsid w:val="00B67075"/>
    <w:rsid w:val="00B8449A"/>
    <w:rsid w:val="00B97E74"/>
    <w:rsid w:val="00C66087"/>
    <w:rsid w:val="00C77425"/>
    <w:rsid w:val="00C844B8"/>
    <w:rsid w:val="00C9031E"/>
    <w:rsid w:val="00C91564"/>
    <w:rsid w:val="00CA3973"/>
    <w:rsid w:val="00CC7366"/>
    <w:rsid w:val="00CF7670"/>
    <w:rsid w:val="00D04AE6"/>
    <w:rsid w:val="00D054DB"/>
    <w:rsid w:val="00D12AB2"/>
    <w:rsid w:val="00D17DE7"/>
    <w:rsid w:val="00D22822"/>
    <w:rsid w:val="00D301B4"/>
    <w:rsid w:val="00D41AB3"/>
    <w:rsid w:val="00D433EA"/>
    <w:rsid w:val="00D72EB1"/>
    <w:rsid w:val="00D75539"/>
    <w:rsid w:val="00D765BF"/>
    <w:rsid w:val="00D92D12"/>
    <w:rsid w:val="00D967BB"/>
    <w:rsid w:val="00DB42AE"/>
    <w:rsid w:val="00E01620"/>
    <w:rsid w:val="00E14891"/>
    <w:rsid w:val="00E15D00"/>
    <w:rsid w:val="00E15FA1"/>
    <w:rsid w:val="00E219C1"/>
    <w:rsid w:val="00E36E17"/>
    <w:rsid w:val="00E41AE1"/>
    <w:rsid w:val="00E5142D"/>
    <w:rsid w:val="00E5416C"/>
    <w:rsid w:val="00E84AF2"/>
    <w:rsid w:val="00E9780B"/>
    <w:rsid w:val="00EA4374"/>
    <w:rsid w:val="00EA693D"/>
    <w:rsid w:val="00EB0D51"/>
    <w:rsid w:val="00EC41DD"/>
    <w:rsid w:val="00ED5903"/>
    <w:rsid w:val="00ED5C5B"/>
    <w:rsid w:val="00EE0C65"/>
    <w:rsid w:val="00EE114F"/>
    <w:rsid w:val="00F03DA6"/>
    <w:rsid w:val="00F22EB3"/>
    <w:rsid w:val="00F45C54"/>
    <w:rsid w:val="00F8275C"/>
    <w:rsid w:val="00F94A83"/>
    <w:rsid w:val="00F96602"/>
    <w:rsid w:val="00FC1F9B"/>
    <w:rsid w:val="00FD44E9"/>
    <w:rsid w:val="00FF6F58"/>
    <w:rsid w:val="5A2D22C9"/>
    <w:rsid w:val="7602326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209599"/>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9"/>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9"/>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9"/>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1"/>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rsid w:val="001A67E4"/>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3"/>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link w:val="TextkomenteChar"/>
    <w:semiHidden/>
    <w:rPr>
      <w:sz w:val="20"/>
      <w:szCs w:val="20"/>
    </w:rPr>
  </w:style>
  <w:style w:type="paragraph" w:customStyle="1" w:styleId="st-slice">
    <w:name w:val="Část-číslice"/>
    <w:basedOn w:val="st"/>
    <w:pPr>
      <w:numPr>
        <w:numId w:val="32"/>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40"/>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Pedmtkomente">
    <w:name w:val="annotation subject"/>
    <w:basedOn w:val="Textkomente"/>
    <w:next w:val="Textkomente"/>
    <w:link w:val="PedmtkomenteChar"/>
    <w:uiPriority w:val="99"/>
    <w:semiHidden/>
    <w:unhideWhenUsed/>
    <w:rsid w:val="00E01620"/>
    <w:rPr>
      <w:b/>
      <w:bCs/>
    </w:rPr>
  </w:style>
  <w:style w:type="character" w:customStyle="1" w:styleId="TextkomenteChar">
    <w:name w:val="Text komentáře Char"/>
    <w:basedOn w:val="Standardnpsmoodstavce"/>
    <w:link w:val="Textkomente"/>
    <w:semiHidden/>
    <w:rsid w:val="00E01620"/>
  </w:style>
  <w:style w:type="character" w:customStyle="1" w:styleId="PedmtkomenteChar">
    <w:name w:val="Předmět komentáře Char"/>
    <w:link w:val="Pedmtkomente"/>
    <w:uiPriority w:val="99"/>
    <w:semiHidden/>
    <w:rsid w:val="00E01620"/>
    <w:rPr>
      <w:b/>
      <w:bCs/>
    </w:rPr>
  </w:style>
  <w:style w:type="paragraph" w:styleId="Textbubliny">
    <w:name w:val="Balloon Text"/>
    <w:basedOn w:val="Normln"/>
    <w:link w:val="TextbublinyChar"/>
    <w:uiPriority w:val="99"/>
    <w:semiHidden/>
    <w:unhideWhenUsed/>
    <w:rsid w:val="00E01620"/>
    <w:pPr>
      <w:spacing w:after="0" w:line="240" w:lineRule="auto"/>
    </w:pPr>
    <w:rPr>
      <w:rFonts w:ascii="Segoe UI" w:hAnsi="Segoe UI" w:cs="Segoe UI"/>
      <w:sz w:val="18"/>
      <w:szCs w:val="18"/>
    </w:rPr>
  </w:style>
  <w:style w:type="character" w:customStyle="1" w:styleId="TextbublinyChar">
    <w:name w:val="Text bubliny Char"/>
    <w:link w:val="Textbubliny"/>
    <w:uiPriority w:val="99"/>
    <w:semiHidden/>
    <w:rsid w:val="00E016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131356">
      <w:bodyDiv w:val="1"/>
      <w:marLeft w:val="0"/>
      <w:marRight w:val="0"/>
      <w:marTop w:val="0"/>
      <w:marBottom w:val="0"/>
      <w:divBdr>
        <w:top w:val="none" w:sz="0" w:space="0" w:color="auto"/>
        <w:left w:val="none" w:sz="0" w:space="0" w:color="auto"/>
        <w:bottom w:val="none" w:sz="0" w:space="0" w:color="auto"/>
        <w:right w:val="none" w:sz="0" w:space="0" w:color="auto"/>
      </w:divBdr>
      <w:divsChild>
        <w:div w:id="394817458">
          <w:marLeft w:val="0"/>
          <w:marRight w:val="0"/>
          <w:marTop w:val="30"/>
          <w:marBottom w:val="0"/>
          <w:divBdr>
            <w:top w:val="none" w:sz="0" w:space="0" w:color="auto"/>
            <w:left w:val="none" w:sz="0" w:space="0" w:color="auto"/>
            <w:bottom w:val="none" w:sz="0" w:space="0" w:color="auto"/>
            <w:right w:val="none" w:sz="0" w:space="0" w:color="auto"/>
          </w:divBdr>
        </w:div>
      </w:divsChild>
    </w:div>
    <w:div w:id="402456780">
      <w:bodyDiv w:val="1"/>
      <w:marLeft w:val="0"/>
      <w:marRight w:val="0"/>
      <w:marTop w:val="0"/>
      <w:marBottom w:val="0"/>
      <w:divBdr>
        <w:top w:val="none" w:sz="0" w:space="0" w:color="auto"/>
        <w:left w:val="none" w:sz="0" w:space="0" w:color="auto"/>
        <w:bottom w:val="none" w:sz="0" w:space="0" w:color="auto"/>
        <w:right w:val="none" w:sz="0" w:space="0" w:color="auto"/>
      </w:divBdr>
      <w:divsChild>
        <w:div w:id="239024006">
          <w:marLeft w:val="0"/>
          <w:marRight w:val="0"/>
          <w:marTop w:val="30"/>
          <w:marBottom w:val="0"/>
          <w:divBdr>
            <w:top w:val="none" w:sz="0" w:space="0" w:color="auto"/>
            <w:left w:val="none" w:sz="0" w:space="0" w:color="auto"/>
            <w:bottom w:val="none" w:sz="0" w:space="0" w:color="auto"/>
            <w:right w:val="none" w:sz="0" w:space="0" w:color="auto"/>
          </w:divBdr>
        </w:div>
      </w:divsChild>
    </w:div>
    <w:div w:id="575940072">
      <w:bodyDiv w:val="1"/>
      <w:marLeft w:val="0"/>
      <w:marRight w:val="0"/>
      <w:marTop w:val="0"/>
      <w:marBottom w:val="0"/>
      <w:divBdr>
        <w:top w:val="none" w:sz="0" w:space="0" w:color="auto"/>
        <w:left w:val="none" w:sz="0" w:space="0" w:color="auto"/>
        <w:bottom w:val="none" w:sz="0" w:space="0" w:color="auto"/>
        <w:right w:val="none" w:sz="0" w:space="0" w:color="auto"/>
      </w:divBdr>
      <w:divsChild>
        <w:div w:id="1715620046">
          <w:marLeft w:val="0"/>
          <w:marRight w:val="0"/>
          <w:marTop w:val="30"/>
          <w:marBottom w:val="0"/>
          <w:divBdr>
            <w:top w:val="none" w:sz="0" w:space="0" w:color="auto"/>
            <w:left w:val="none" w:sz="0" w:space="0" w:color="auto"/>
            <w:bottom w:val="none" w:sz="0" w:space="0" w:color="auto"/>
            <w:right w:val="none" w:sz="0" w:space="0" w:color="auto"/>
          </w:divBdr>
        </w:div>
      </w:divsChild>
    </w:div>
    <w:div w:id="1454205671">
      <w:bodyDiv w:val="1"/>
      <w:marLeft w:val="0"/>
      <w:marRight w:val="0"/>
      <w:marTop w:val="0"/>
      <w:marBottom w:val="0"/>
      <w:divBdr>
        <w:top w:val="none" w:sz="0" w:space="0" w:color="auto"/>
        <w:left w:val="none" w:sz="0" w:space="0" w:color="auto"/>
        <w:bottom w:val="none" w:sz="0" w:space="0" w:color="auto"/>
        <w:right w:val="none" w:sz="0" w:space="0" w:color="auto"/>
      </w:divBdr>
    </w:div>
    <w:div w:id="1903910553">
      <w:bodyDiv w:val="1"/>
      <w:marLeft w:val="0"/>
      <w:marRight w:val="0"/>
      <w:marTop w:val="0"/>
      <w:marBottom w:val="0"/>
      <w:divBdr>
        <w:top w:val="none" w:sz="0" w:space="0" w:color="auto"/>
        <w:left w:val="none" w:sz="0" w:space="0" w:color="auto"/>
        <w:bottom w:val="none" w:sz="0" w:space="0" w:color="auto"/>
        <w:right w:val="none" w:sz="0" w:space="0" w:color="auto"/>
      </w:divBdr>
      <w:divsChild>
        <w:div w:id="893809642">
          <w:marLeft w:val="0"/>
          <w:marRight w:val="0"/>
          <w:marTop w:val="30"/>
          <w:marBottom w:val="0"/>
          <w:divBdr>
            <w:top w:val="none" w:sz="0" w:space="0" w:color="auto"/>
            <w:left w:val="none" w:sz="0" w:space="0" w:color="auto"/>
            <w:bottom w:val="none" w:sz="0" w:space="0" w:color="auto"/>
            <w:right w:val="none" w:sz="0" w:space="0" w:color="auto"/>
          </w:divBdr>
        </w:div>
      </w:divsChild>
    </w:div>
    <w:div w:id="1992827437">
      <w:bodyDiv w:val="1"/>
      <w:marLeft w:val="0"/>
      <w:marRight w:val="0"/>
      <w:marTop w:val="0"/>
      <w:marBottom w:val="0"/>
      <w:divBdr>
        <w:top w:val="none" w:sz="0" w:space="0" w:color="auto"/>
        <w:left w:val="none" w:sz="0" w:space="0" w:color="auto"/>
        <w:bottom w:val="none" w:sz="0" w:space="0" w:color="auto"/>
        <w:right w:val="none" w:sz="0" w:space="0" w:color="auto"/>
      </w:divBdr>
      <w:divsChild>
        <w:div w:id="487139324">
          <w:marLeft w:val="0"/>
          <w:marRight w:val="0"/>
          <w:marTop w:val="30"/>
          <w:marBottom w:val="0"/>
          <w:divBdr>
            <w:top w:val="none" w:sz="0" w:space="0" w:color="auto"/>
            <w:left w:val="none" w:sz="0" w:space="0" w:color="auto"/>
            <w:bottom w:val="none" w:sz="0" w:space="0" w:color="auto"/>
            <w:right w:val="none" w:sz="0" w:space="0" w:color="auto"/>
          </w:divBdr>
        </w:div>
      </w:divsChild>
    </w:div>
    <w:div w:id="2129080964">
      <w:bodyDiv w:val="1"/>
      <w:marLeft w:val="0"/>
      <w:marRight w:val="0"/>
      <w:marTop w:val="0"/>
      <w:marBottom w:val="0"/>
      <w:divBdr>
        <w:top w:val="none" w:sz="0" w:space="0" w:color="auto"/>
        <w:left w:val="none" w:sz="0" w:space="0" w:color="auto"/>
        <w:bottom w:val="none" w:sz="0" w:space="0" w:color="auto"/>
        <w:right w:val="none" w:sz="0" w:space="0" w:color="auto"/>
      </w:divBdr>
      <w:divsChild>
        <w:div w:id="148311163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75796-95B0-4251-AF95-6AD9ECB63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Template>
  <TotalTime>1</TotalTime>
  <Pages>26</Pages>
  <Words>2143</Words>
  <Characters>12644</Characters>
  <Application>Microsoft Office Word</Application>
  <DocSecurity>0</DocSecurity>
  <Lines>105</Lines>
  <Paragraphs>29</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Badis</cp:lastModifiedBy>
  <cp:revision>2</cp:revision>
  <cp:lastPrinted>2020-01-13T21:48:00Z</cp:lastPrinted>
  <dcterms:created xsi:type="dcterms:W3CDTF">2020-01-13T21:50:00Z</dcterms:created>
  <dcterms:modified xsi:type="dcterms:W3CDTF">2020-01-13T21:50:00Z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